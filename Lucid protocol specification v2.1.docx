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CBDFB" w14:textId="77777777" w:rsidR="004B37DD" w:rsidRDefault="004B37DD" w:rsidP="00112A8C">
      <w:pPr>
        <w:pStyle w:val="Caption"/>
        <w:rPr>
          <w:color w:val="102A4E"/>
        </w:rPr>
      </w:pPr>
      <w:r>
        <w:rPr>
          <w:noProof/>
        </w:rPr>
        <w:drawing>
          <wp:inline distT="0" distB="0" distL="0" distR="0" wp14:anchorId="0DE0F10C" wp14:editId="29683FA2">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69774852"/>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69774853"/>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69774854"/>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69774855"/>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69774856"/>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482F99">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5C8593AA" w14:textId="77777777" w:rsidR="00637C28" w:rsidRPr="00637C28" w:rsidRDefault="00637C28" w:rsidP="00637C28">
      <w:pPr>
        <w:rPr>
          <w:lang w:eastAsia="en-US"/>
        </w:rPr>
      </w:pPr>
    </w:p>
    <w:p w14:paraId="3C497133" w14:textId="578A522E" w:rsidR="00B706D4" w:rsidRPr="00E20E84" w:rsidRDefault="00B706D4" w:rsidP="00A93F64">
      <w:pPr>
        <w:pStyle w:val="Headingpreface"/>
      </w:pPr>
      <w:bookmarkStart w:id="5" w:name="_Toc169774857"/>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482F99">
            <w:pPr>
              <w:pStyle w:val="TableText"/>
            </w:pPr>
            <w:r>
              <w:t>BOM</w:t>
            </w:r>
          </w:p>
        </w:tc>
        <w:tc>
          <w:tcPr>
            <w:tcW w:w="5600" w:type="dxa"/>
            <w:shd w:val="clear" w:color="auto" w:fill="auto"/>
          </w:tcPr>
          <w:p w14:paraId="0D9F5CF8" w14:textId="38318580" w:rsidR="007D4BFF" w:rsidRPr="00BB4BBA" w:rsidRDefault="007D4BFF" w:rsidP="00482F99">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482F99">
            <w:pPr>
              <w:pStyle w:val="TableText"/>
            </w:pPr>
            <w:r w:rsidRPr="00A811D3">
              <w:t xml:space="preserve">Broker </w:t>
            </w:r>
          </w:p>
        </w:tc>
        <w:tc>
          <w:tcPr>
            <w:tcW w:w="5600" w:type="dxa"/>
            <w:shd w:val="clear" w:color="auto" w:fill="auto"/>
          </w:tcPr>
          <w:p w14:paraId="5990A8A3" w14:textId="10DE1DD3" w:rsidR="00B706D4" w:rsidRPr="008A325B" w:rsidRDefault="00BB4BBA" w:rsidP="00482F99">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482F99">
            <w:pPr>
              <w:pStyle w:val="TableText"/>
            </w:pPr>
            <w:r w:rsidRPr="00A811D3">
              <w:t>Device Configuration</w:t>
            </w:r>
          </w:p>
        </w:tc>
        <w:tc>
          <w:tcPr>
            <w:tcW w:w="5600" w:type="dxa"/>
            <w:shd w:val="clear" w:color="auto" w:fill="auto"/>
          </w:tcPr>
          <w:p w14:paraId="3BDAA492" w14:textId="4D6328A0" w:rsidR="00B706D4" w:rsidRPr="008A325B" w:rsidRDefault="00BB4BBA" w:rsidP="00482F99">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482F99">
            <w:pPr>
              <w:pStyle w:val="TableText"/>
            </w:pPr>
            <w:r w:rsidRPr="00A811D3">
              <w:t>Device Profile</w:t>
            </w:r>
          </w:p>
        </w:tc>
        <w:tc>
          <w:tcPr>
            <w:tcW w:w="5600" w:type="dxa"/>
            <w:shd w:val="clear" w:color="auto" w:fill="auto"/>
          </w:tcPr>
          <w:p w14:paraId="09A2EAF4" w14:textId="4CE85B31" w:rsidR="00BB4BBA" w:rsidRPr="00BB4BBA" w:rsidRDefault="00BB4BBA" w:rsidP="00482F99">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482F99">
            <w:pPr>
              <w:pStyle w:val="TableText"/>
            </w:pPr>
            <w:r w:rsidRPr="00BA7567">
              <w:t>FD</w:t>
            </w:r>
          </w:p>
        </w:tc>
        <w:tc>
          <w:tcPr>
            <w:tcW w:w="5600" w:type="dxa"/>
            <w:shd w:val="clear" w:color="auto" w:fill="auto"/>
          </w:tcPr>
          <w:p w14:paraId="2AF25EC1" w14:textId="549A3A59" w:rsidR="00BB4BBA" w:rsidRPr="00BA7567" w:rsidRDefault="00816354" w:rsidP="00482F99">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482F99">
            <w:pPr>
              <w:pStyle w:val="TableText"/>
            </w:pPr>
            <w:r w:rsidRPr="00BA7567">
              <w:t>Field Device Link</w:t>
            </w:r>
          </w:p>
        </w:tc>
        <w:tc>
          <w:tcPr>
            <w:tcW w:w="5600" w:type="dxa"/>
            <w:shd w:val="clear" w:color="auto" w:fill="auto"/>
          </w:tcPr>
          <w:p w14:paraId="65C6452C" w14:textId="4E7D717A" w:rsidR="0030026D" w:rsidRPr="00BA7567" w:rsidRDefault="0030026D" w:rsidP="00482F99">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482F99">
            <w:pPr>
              <w:pStyle w:val="TableText"/>
            </w:pPr>
            <w:r>
              <w:t>IIOT</w:t>
            </w:r>
          </w:p>
        </w:tc>
        <w:tc>
          <w:tcPr>
            <w:tcW w:w="5600" w:type="dxa"/>
            <w:shd w:val="clear" w:color="auto" w:fill="auto"/>
          </w:tcPr>
          <w:p w14:paraId="6E463C40" w14:textId="610A4A28" w:rsidR="00A811D3" w:rsidRPr="00BB4BBA" w:rsidRDefault="00A811D3" w:rsidP="00482F99">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482F99">
            <w:pPr>
              <w:pStyle w:val="TableText"/>
            </w:pPr>
            <w:r>
              <w:t>IOT</w:t>
            </w:r>
          </w:p>
        </w:tc>
        <w:tc>
          <w:tcPr>
            <w:tcW w:w="5600" w:type="dxa"/>
            <w:shd w:val="clear" w:color="auto" w:fill="auto"/>
          </w:tcPr>
          <w:p w14:paraId="7B848EBB" w14:textId="35C94245" w:rsidR="00A811D3" w:rsidRPr="00BB4BBA" w:rsidRDefault="00A811D3" w:rsidP="00482F99">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482F99">
            <w:pPr>
              <w:pStyle w:val="TableText"/>
            </w:pPr>
            <w:r w:rsidRPr="00BA7567">
              <w:t>JSON</w:t>
            </w:r>
          </w:p>
        </w:tc>
        <w:tc>
          <w:tcPr>
            <w:tcW w:w="5600" w:type="dxa"/>
            <w:shd w:val="clear" w:color="auto" w:fill="auto"/>
          </w:tcPr>
          <w:p w14:paraId="733E1C28" w14:textId="64698931" w:rsidR="00BB4BBA" w:rsidRPr="00BA7567" w:rsidRDefault="00D34840" w:rsidP="00482F99">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482F99">
            <w:pPr>
              <w:pStyle w:val="TableText"/>
            </w:pPr>
            <w:r>
              <w:t>LWT</w:t>
            </w:r>
          </w:p>
        </w:tc>
        <w:tc>
          <w:tcPr>
            <w:tcW w:w="5600" w:type="dxa"/>
            <w:shd w:val="clear" w:color="auto" w:fill="auto"/>
          </w:tcPr>
          <w:p w14:paraId="7AC6EC30" w14:textId="33D8725A" w:rsidR="00E05760" w:rsidRPr="009D3A7D" w:rsidRDefault="00E05760" w:rsidP="00482F99">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482F99">
            <w:pPr>
              <w:pStyle w:val="TableText"/>
            </w:pPr>
            <w:r w:rsidRPr="00A811D3">
              <w:lastRenderedPageBreak/>
              <w:t>MQTT</w:t>
            </w:r>
          </w:p>
        </w:tc>
        <w:tc>
          <w:tcPr>
            <w:tcW w:w="5600" w:type="dxa"/>
            <w:shd w:val="clear" w:color="auto" w:fill="auto"/>
          </w:tcPr>
          <w:p w14:paraId="1F7933A6" w14:textId="7F4172FF" w:rsidR="00BB4BBA" w:rsidRPr="00BB4BBA" w:rsidRDefault="009D3A7D" w:rsidP="00482F99">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482F99">
            <w:pPr>
              <w:pStyle w:val="TableText"/>
            </w:pPr>
            <w:r>
              <w:t>OT</w:t>
            </w:r>
          </w:p>
        </w:tc>
        <w:tc>
          <w:tcPr>
            <w:tcW w:w="5600" w:type="dxa"/>
            <w:shd w:val="clear" w:color="auto" w:fill="auto"/>
          </w:tcPr>
          <w:p w14:paraId="756A96A9" w14:textId="08AB4CAB" w:rsidR="00A811D3" w:rsidRPr="009D3A7D" w:rsidRDefault="00A811D3" w:rsidP="00482F99">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482F99">
            <w:pPr>
              <w:pStyle w:val="TableText"/>
            </w:pPr>
            <w:r>
              <w:t>Payload</w:t>
            </w:r>
          </w:p>
        </w:tc>
        <w:tc>
          <w:tcPr>
            <w:tcW w:w="5600" w:type="dxa"/>
            <w:shd w:val="clear" w:color="auto" w:fill="auto"/>
          </w:tcPr>
          <w:p w14:paraId="09411C6E" w14:textId="23F8E4CB" w:rsidR="00405E4C" w:rsidRDefault="00405E4C" w:rsidP="00482F99">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482F99">
            <w:pPr>
              <w:pStyle w:val="TableText"/>
            </w:pPr>
            <w:r w:rsidRPr="00A811D3">
              <w:t>Point</w:t>
            </w:r>
          </w:p>
        </w:tc>
        <w:tc>
          <w:tcPr>
            <w:tcW w:w="5600" w:type="dxa"/>
            <w:shd w:val="clear" w:color="auto" w:fill="auto"/>
          </w:tcPr>
          <w:p w14:paraId="19804CDD" w14:textId="13DB969E" w:rsidR="00BB4BBA" w:rsidRPr="00BB4BBA" w:rsidRDefault="009D3A7D" w:rsidP="00482F99">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482F99">
            <w:pPr>
              <w:pStyle w:val="TableText"/>
            </w:pPr>
            <w:r w:rsidRPr="00BA7567">
              <w:t>QoS</w:t>
            </w:r>
          </w:p>
        </w:tc>
        <w:tc>
          <w:tcPr>
            <w:tcW w:w="5600" w:type="dxa"/>
            <w:shd w:val="clear" w:color="auto" w:fill="auto"/>
          </w:tcPr>
          <w:p w14:paraId="27E95950" w14:textId="6674BEB2" w:rsidR="000C3CED" w:rsidRPr="00BA7567" w:rsidRDefault="00403DE2" w:rsidP="00482F99">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482F99">
            <w:pPr>
              <w:pStyle w:val="TableText"/>
            </w:pPr>
            <w:r w:rsidRPr="00BA7567">
              <w:t>SA</w:t>
            </w:r>
          </w:p>
        </w:tc>
        <w:tc>
          <w:tcPr>
            <w:tcW w:w="5600" w:type="dxa"/>
            <w:shd w:val="clear" w:color="auto" w:fill="auto"/>
          </w:tcPr>
          <w:p w14:paraId="4BFC9EF9" w14:textId="39AC0F0D" w:rsidR="009D3A7D" w:rsidRPr="00BA7567" w:rsidRDefault="00A9514D" w:rsidP="00482F99">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482F99">
            <w:pPr>
              <w:pStyle w:val="TableText"/>
            </w:pPr>
            <w:r w:rsidRPr="00A811D3">
              <w:t>Topic</w:t>
            </w:r>
          </w:p>
        </w:tc>
        <w:tc>
          <w:tcPr>
            <w:tcW w:w="5600" w:type="dxa"/>
            <w:shd w:val="clear" w:color="auto" w:fill="auto"/>
          </w:tcPr>
          <w:p w14:paraId="69BE1500" w14:textId="157FFB34" w:rsidR="009D3A7D" w:rsidRPr="009D3A7D" w:rsidRDefault="009D3A7D" w:rsidP="00482F99">
            <w:pPr>
              <w:pStyle w:val="TableTex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482F99">
            <w:pPr>
              <w:pStyle w:val="TableText"/>
            </w:pPr>
            <w:r w:rsidRPr="00A811D3">
              <w:t xml:space="preserve">UUID </w:t>
            </w:r>
          </w:p>
        </w:tc>
        <w:tc>
          <w:tcPr>
            <w:tcW w:w="5600" w:type="dxa"/>
            <w:shd w:val="clear" w:color="auto" w:fill="auto"/>
          </w:tcPr>
          <w:p w14:paraId="37DB77FD" w14:textId="08854C4A" w:rsidR="009D3A7D" w:rsidRPr="009D3A7D" w:rsidRDefault="009D3A7D" w:rsidP="00482F99">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69774858"/>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482F99">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482F99">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pPr>
              <w:spacing w:after="160" w:line="259" w:lineRule="auto"/>
              <w:rPr>
                <w:rFonts w:eastAsia="DengXian" w:cs="Arial"/>
                <w:lang w:eastAsia="en-US"/>
              </w:rPr>
            </w:pPr>
            <w:r w:rsidRPr="004172D7">
              <w:rPr>
                <w:rFonts w:eastAsia="DengXian" w:cs="Arial"/>
                <w:lang w:eastAsia="en-US"/>
              </w:rPr>
              <w:t xml:space="preserve">RFC3339 Timestamps: </w:t>
            </w:r>
            <w:hyperlink r:id="rId19"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0"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482F99">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2"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482F99">
            <w:pPr>
              <w:pStyle w:val="TableText"/>
              <w:rPr>
                <w:rFonts w:eastAsia="MS Mincho"/>
              </w:rPr>
            </w:pPr>
            <w:r w:rsidRPr="004172D7">
              <w:rPr>
                <w:rFonts w:eastAsia="MS Mincho"/>
              </w:rPr>
              <w:t xml:space="preserve">Brotli data compression: </w:t>
            </w:r>
            <w:r w:rsidR="004172D7" w:rsidRPr="004172D7">
              <w:rPr>
                <w:rFonts w:eastAsia="MS Mincho"/>
              </w:rPr>
              <w:br/>
            </w:r>
            <w:hyperlink r:id="rId23"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482F99">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B05CC1" w:rsidP="00482F99">
            <w:pPr>
              <w:pStyle w:val="TableText"/>
              <w:rPr>
                <w:rFonts w:eastAsia="MS Mincho"/>
              </w:rPr>
            </w:pPr>
            <w:hyperlink r:id="rId24" w:history="1">
              <w:r w:rsidRPr="00CE43A9">
                <w:rPr>
                  <w:rStyle w:val="Hyperlink"/>
                  <w:rFonts w:eastAsia="MS Mincho"/>
                </w:rPr>
                <w:t>https://datatracker.ietf.org/doc/html/rfc1951</w:t>
              </w:r>
            </w:hyperlink>
            <w:r>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t>[UUID]</w:t>
            </w:r>
          </w:p>
        </w:tc>
        <w:tc>
          <w:tcPr>
            <w:tcW w:w="7751" w:type="dxa"/>
          </w:tcPr>
          <w:p w14:paraId="175F083F" w14:textId="77861010" w:rsidR="00B8257D" w:rsidRPr="004172D7" w:rsidRDefault="004172D7" w:rsidP="00482F99">
            <w:pPr>
              <w:pStyle w:val="TableText"/>
              <w:rPr>
                <w:rFonts w:eastAsia="MS Mincho"/>
              </w:rPr>
            </w:pPr>
            <w:r w:rsidRPr="004172D7">
              <w:rPr>
                <w:rFonts w:eastAsia="MS Mincho"/>
              </w:rPr>
              <w:t xml:space="preserve">Universally Unique Identifiers: </w:t>
            </w:r>
            <w:r w:rsidRPr="004172D7">
              <w:rPr>
                <w:rFonts w:eastAsia="MS Mincho"/>
              </w:rPr>
              <w:br/>
            </w:r>
            <w:hyperlink r:id="rId25"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482F99">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000E80CB" w14:textId="2851A87C" w:rsidR="00320399"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69774852" w:history="1">
        <w:r w:rsidR="00320399" w:rsidRPr="006A2F75">
          <w:rPr>
            <w:rStyle w:val="Hyperlink"/>
          </w:rPr>
          <w:t>Disclaimer and license agreement</w:t>
        </w:r>
        <w:r w:rsidR="00320399">
          <w:rPr>
            <w:webHidden/>
          </w:rPr>
          <w:tab/>
        </w:r>
        <w:r w:rsidR="00320399">
          <w:rPr>
            <w:webHidden/>
          </w:rPr>
          <w:fldChar w:fldCharType="begin"/>
        </w:r>
        <w:r w:rsidR="00320399">
          <w:rPr>
            <w:webHidden/>
          </w:rPr>
          <w:instrText xml:space="preserve"> PAGEREF _Toc169774852 \h </w:instrText>
        </w:r>
        <w:r w:rsidR="00320399">
          <w:rPr>
            <w:webHidden/>
          </w:rPr>
        </w:r>
        <w:r w:rsidR="00320399">
          <w:rPr>
            <w:webHidden/>
          </w:rPr>
          <w:fldChar w:fldCharType="separate"/>
        </w:r>
        <w:r w:rsidR="0040669E">
          <w:rPr>
            <w:webHidden/>
          </w:rPr>
          <w:t>2</w:t>
        </w:r>
        <w:r w:rsidR="00320399">
          <w:rPr>
            <w:webHidden/>
          </w:rPr>
          <w:fldChar w:fldCharType="end"/>
        </w:r>
      </w:hyperlink>
    </w:p>
    <w:p w14:paraId="476F99E7" w14:textId="7BA7F2EF"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3" w:history="1">
        <w:r w:rsidR="00320399" w:rsidRPr="006A2F75">
          <w:rPr>
            <w:rStyle w:val="Hyperlink"/>
          </w:rPr>
          <w:t>Copyright</w:t>
        </w:r>
        <w:r w:rsidR="00320399">
          <w:rPr>
            <w:webHidden/>
          </w:rPr>
          <w:tab/>
        </w:r>
        <w:r w:rsidR="00320399">
          <w:rPr>
            <w:webHidden/>
          </w:rPr>
          <w:fldChar w:fldCharType="begin"/>
        </w:r>
        <w:r w:rsidR="00320399">
          <w:rPr>
            <w:webHidden/>
          </w:rPr>
          <w:instrText xml:space="preserve"> PAGEREF _Toc169774853 \h </w:instrText>
        </w:r>
        <w:r w:rsidR="00320399">
          <w:rPr>
            <w:webHidden/>
          </w:rPr>
        </w:r>
        <w:r w:rsidR="00320399">
          <w:rPr>
            <w:webHidden/>
          </w:rPr>
          <w:fldChar w:fldCharType="separate"/>
        </w:r>
        <w:r w:rsidR="0040669E">
          <w:rPr>
            <w:webHidden/>
          </w:rPr>
          <w:t>2</w:t>
        </w:r>
        <w:r w:rsidR="00320399">
          <w:rPr>
            <w:webHidden/>
          </w:rPr>
          <w:fldChar w:fldCharType="end"/>
        </w:r>
      </w:hyperlink>
    </w:p>
    <w:p w14:paraId="1F700891" w14:textId="5BFDEB32"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4" w:history="1">
        <w:r w:rsidR="00320399" w:rsidRPr="006A2F75">
          <w:rPr>
            <w:rStyle w:val="Hyperlink"/>
          </w:rPr>
          <w:t>Contact address</w:t>
        </w:r>
        <w:r w:rsidR="00320399">
          <w:rPr>
            <w:webHidden/>
          </w:rPr>
          <w:tab/>
        </w:r>
        <w:r w:rsidR="00320399">
          <w:rPr>
            <w:webHidden/>
          </w:rPr>
          <w:fldChar w:fldCharType="begin"/>
        </w:r>
        <w:r w:rsidR="00320399">
          <w:rPr>
            <w:webHidden/>
          </w:rPr>
          <w:instrText xml:space="preserve"> PAGEREF _Toc169774854 \h </w:instrText>
        </w:r>
        <w:r w:rsidR="00320399">
          <w:rPr>
            <w:webHidden/>
          </w:rPr>
        </w:r>
        <w:r w:rsidR="00320399">
          <w:rPr>
            <w:webHidden/>
          </w:rPr>
          <w:fldChar w:fldCharType="separate"/>
        </w:r>
        <w:r w:rsidR="0040669E">
          <w:rPr>
            <w:webHidden/>
          </w:rPr>
          <w:t>3</w:t>
        </w:r>
        <w:r w:rsidR="00320399">
          <w:rPr>
            <w:webHidden/>
          </w:rPr>
          <w:fldChar w:fldCharType="end"/>
        </w:r>
      </w:hyperlink>
    </w:p>
    <w:p w14:paraId="28055508" w14:textId="7C01772C"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5" w:history="1">
        <w:r w:rsidR="00320399" w:rsidRPr="006A2F75">
          <w:rPr>
            <w:rStyle w:val="Hyperlink"/>
          </w:rPr>
          <w:t>Notices</w:t>
        </w:r>
        <w:r w:rsidR="00320399">
          <w:rPr>
            <w:webHidden/>
          </w:rPr>
          <w:tab/>
        </w:r>
        <w:r w:rsidR="00320399">
          <w:rPr>
            <w:webHidden/>
          </w:rPr>
          <w:fldChar w:fldCharType="begin"/>
        </w:r>
        <w:r w:rsidR="00320399">
          <w:rPr>
            <w:webHidden/>
          </w:rPr>
          <w:instrText xml:space="preserve"> PAGEREF _Toc169774855 \h </w:instrText>
        </w:r>
        <w:r w:rsidR="00320399">
          <w:rPr>
            <w:webHidden/>
          </w:rPr>
        </w:r>
        <w:r w:rsidR="00320399">
          <w:rPr>
            <w:webHidden/>
          </w:rPr>
          <w:fldChar w:fldCharType="separate"/>
        </w:r>
        <w:r w:rsidR="0040669E">
          <w:rPr>
            <w:webHidden/>
          </w:rPr>
          <w:t>3</w:t>
        </w:r>
        <w:r w:rsidR="00320399">
          <w:rPr>
            <w:webHidden/>
          </w:rPr>
          <w:fldChar w:fldCharType="end"/>
        </w:r>
      </w:hyperlink>
    </w:p>
    <w:p w14:paraId="6F9BC9C7" w14:textId="11769036"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6" w:history="1">
        <w:r w:rsidR="00320399" w:rsidRPr="006A2F75">
          <w:rPr>
            <w:rStyle w:val="Hyperlink"/>
          </w:rPr>
          <w:t>Conventions</w:t>
        </w:r>
        <w:r w:rsidR="00320399">
          <w:rPr>
            <w:webHidden/>
          </w:rPr>
          <w:tab/>
        </w:r>
        <w:r w:rsidR="00320399">
          <w:rPr>
            <w:webHidden/>
          </w:rPr>
          <w:fldChar w:fldCharType="begin"/>
        </w:r>
        <w:r w:rsidR="00320399">
          <w:rPr>
            <w:webHidden/>
          </w:rPr>
          <w:instrText xml:space="preserve"> PAGEREF _Toc169774856 \h </w:instrText>
        </w:r>
        <w:r w:rsidR="00320399">
          <w:rPr>
            <w:webHidden/>
          </w:rPr>
        </w:r>
        <w:r w:rsidR="00320399">
          <w:rPr>
            <w:webHidden/>
          </w:rPr>
          <w:fldChar w:fldCharType="separate"/>
        </w:r>
        <w:r w:rsidR="0040669E">
          <w:rPr>
            <w:webHidden/>
          </w:rPr>
          <w:t>3</w:t>
        </w:r>
        <w:r w:rsidR="00320399">
          <w:rPr>
            <w:webHidden/>
          </w:rPr>
          <w:fldChar w:fldCharType="end"/>
        </w:r>
      </w:hyperlink>
    </w:p>
    <w:p w14:paraId="4698C823" w14:textId="34BA29D1"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7" w:history="1">
        <w:r w:rsidR="00320399" w:rsidRPr="006A2F75">
          <w:rPr>
            <w:rStyle w:val="Hyperlink"/>
          </w:rPr>
          <w:t>Glossary of terms</w:t>
        </w:r>
        <w:r w:rsidR="00320399">
          <w:rPr>
            <w:webHidden/>
          </w:rPr>
          <w:tab/>
        </w:r>
        <w:r w:rsidR="00320399">
          <w:rPr>
            <w:webHidden/>
          </w:rPr>
          <w:fldChar w:fldCharType="begin"/>
        </w:r>
        <w:r w:rsidR="00320399">
          <w:rPr>
            <w:webHidden/>
          </w:rPr>
          <w:instrText xml:space="preserve"> PAGEREF _Toc169774857 \h </w:instrText>
        </w:r>
        <w:r w:rsidR="00320399">
          <w:rPr>
            <w:webHidden/>
          </w:rPr>
        </w:r>
        <w:r w:rsidR="00320399">
          <w:rPr>
            <w:webHidden/>
          </w:rPr>
          <w:fldChar w:fldCharType="separate"/>
        </w:r>
        <w:r w:rsidR="0040669E">
          <w:rPr>
            <w:webHidden/>
          </w:rPr>
          <w:t>3</w:t>
        </w:r>
        <w:r w:rsidR="00320399">
          <w:rPr>
            <w:webHidden/>
          </w:rPr>
          <w:fldChar w:fldCharType="end"/>
        </w:r>
      </w:hyperlink>
    </w:p>
    <w:p w14:paraId="6E42AF78" w14:textId="73E7B951"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8" w:history="1">
        <w:r w:rsidR="00320399" w:rsidRPr="006A2F75">
          <w:rPr>
            <w:rStyle w:val="Hyperlink"/>
          </w:rPr>
          <w:t>References</w:t>
        </w:r>
        <w:r w:rsidR="00320399">
          <w:rPr>
            <w:webHidden/>
          </w:rPr>
          <w:tab/>
        </w:r>
        <w:r w:rsidR="00320399">
          <w:rPr>
            <w:webHidden/>
          </w:rPr>
          <w:fldChar w:fldCharType="begin"/>
        </w:r>
        <w:r w:rsidR="00320399">
          <w:rPr>
            <w:webHidden/>
          </w:rPr>
          <w:instrText xml:space="preserve"> PAGEREF _Toc169774858 \h </w:instrText>
        </w:r>
        <w:r w:rsidR="00320399">
          <w:rPr>
            <w:webHidden/>
          </w:rPr>
        </w:r>
        <w:r w:rsidR="00320399">
          <w:rPr>
            <w:webHidden/>
          </w:rPr>
          <w:fldChar w:fldCharType="separate"/>
        </w:r>
        <w:r w:rsidR="0040669E">
          <w:rPr>
            <w:webHidden/>
          </w:rPr>
          <w:t>4</w:t>
        </w:r>
        <w:r w:rsidR="00320399">
          <w:rPr>
            <w:webHidden/>
          </w:rPr>
          <w:fldChar w:fldCharType="end"/>
        </w:r>
      </w:hyperlink>
    </w:p>
    <w:p w14:paraId="0F5276BF" w14:textId="45EA791B"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59" w:history="1">
        <w:r w:rsidR="00320399" w:rsidRPr="006A2F75">
          <w:rPr>
            <w:rStyle w:val="Hyperlink"/>
          </w:rPr>
          <w:t>1</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Introduction</w:t>
        </w:r>
        <w:r w:rsidR="00320399">
          <w:rPr>
            <w:webHidden/>
          </w:rPr>
          <w:tab/>
        </w:r>
        <w:r w:rsidR="00320399">
          <w:rPr>
            <w:webHidden/>
          </w:rPr>
          <w:fldChar w:fldCharType="begin"/>
        </w:r>
        <w:r w:rsidR="00320399">
          <w:rPr>
            <w:webHidden/>
          </w:rPr>
          <w:instrText xml:space="preserve"> PAGEREF _Toc169774859 \h </w:instrText>
        </w:r>
        <w:r w:rsidR="00320399">
          <w:rPr>
            <w:webHidden/>
          </w:rPr>
        </w:r>
        <w:r w:rsidR="00320399">
          <w:rPr>
            <w:webHidden/>
          </w:rPr>
          <w:fldChar w:fldCharType="separate"/>
        </w:r>
        <w:r w:rsidR="0040669E">
          <w:rPr>
            <w:webHidden/>
          </w:rPr>
          <w:t>10</w:t>
        </w:r>
        <w:r w:rsidR="00320399">
          <w:rPr>
            <w:webHidden/>
          </w:rPr>
          <w:fldChar w:fldCharType="end"/>
        </w:r>
      </w:hyperlink>
    </w:p>
    <w:p w14:paraId="69A24371" w14:textId="399B0524" w:rsidR="00320399" w:rsidRDefault="00000000">
      <w:pPr>
        <w:pStyle w:val="TOC2"/>
        <w:rPr>
          <w:rFonts w:asciiTheme="minorHAnsi" w:eastAsiaTheme="minorEastAsia" w:hAnsiTheme="minorHAnsi" w:cstheme="minorBidi"/>
          <w:kern w:val="2"/>
          <w:sz w:val="22"/>
          <w:szCs w:val="22"/>
          <w14:ligatures w14:val="standardContextual"/>
        </w:rPr>
      </w:pPr>
      <w:hyperlink w:anchor="_Toc169774860" w:history="1">
        <w:r w:rsidR="00320399" w:rsidRPr="006A2F75">
          <w:rPr>
            <w:rStyle w:val="Hyperlink"/>
          </w:rPr>
          <w:t>1.1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Purpose</w:t>
        </w:r>
        <w:r w:rsidR="00320399">
          <w:rPr>
            <w:webHidden/>
          </w:rPr>
          <w:tab/>
        </w:r>
        <w:r w:rsidR="00320399">
          <w:rPr>
            <w:webHidden/>
          </w:rPr>
          <w:fldChar w:fldCharType="begin"/>
        </w:r>
        <w:r w:rsidR="00320399">
          <w:rPr>
            <w:webHidden/>
          </w:rPr>
          <w:instrText xml:space="preserve"> PAGEREF _Toc169774860 \h </w:instrText>
        </w:r>
        <w:r w:rsidR="00320399">
          <w:rPr>
            <w:webHidden/>
          </w:rPr>
        </w:r>
        <w:r w:rsidR="00320399">
          <w:rPr>
            <w:webHidden/>
          </w:rPr>
          <w:fldChar w:fldCharType="separate"/>
        </w:r>
        <w:r w:rsidR="0040669E">
          <w:rPr>
            <w:webHidden/>
          </w:rPr>
          <w:t>10</w:t>
        </w:r>
        <w:r w:rsidR="00320399">
          <w:rPr>
            <w:webHidden/>
          </w:rPr>
          <w:fldChar w:fldCharType="end"/>
        </w:r>
      </w:hyperlink>
    </w:p>
    <w:p w14:paraId="11023FE3" w14:textId="0E2A5F05" w:rsidR="00320399" w:rsidRDefault="00000000">
      <w:pPr>
        <w:pStyle w:val="TOC2"/>
        <w:rPr>
          <w:rFonts w:asciiTheme="minorHAnsi" w:eastAsiaTheme="minorEastAsia" w:hAnsiTheme="minorHAnsi" w:cstheme="minorBidi"/>
          <w:kern w:val="2"/>
          <w:sz w:val="22"/>
          <w:szCs w:val="22"/>
          <w14:ligatures w14:val="standardContextual"/>
        </w:rPr>
      </w:pPr>
      <w:hyperlink w:anchor="_Toc169774861" w:history="1">
        <w:r w:rsidR="00320399" w:rsidRPr="006A2F75">
          <w:rPr>
            <w:rStyle w:val="Hyperlink"/>
          </w:rPr>
          <w:t>1.2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Use of the protocol</w:t>
        </w:r>
        <w:r w:rsidR="00320399">
          <w:rPr>
            <w:webHidden/>
          </w:rPr>
          <w:tab/>
        </w:r>
        <w:r w:rsidR="00320399">
          <w:rPr>
            <w:webHidden/>
          </w:rPr>
          <w:fldChar w:fldCharType="begin"/>
        </w:r>
        <w:r w:rsidR="00320399">
          <w:rPr>
            <w:webHidden/>
          </w:rPr>
          <w:instrText xml:space="preserve"> PAGEREF _Toc169774861 \h </w:instrText>
        </w:r>
        <w:r w:rsidR="00320399">
          <w:rPr>
            <w:webHidden/>
          </w:rPr>
        </w:r>
        <w:r w:rsidR="00320399">
          <w:rPr>
            <w:webHidden/>
          </w:rPr>
          <w:fldChar w:fldCharType="separate"/>
        </w:r>
        <w:r w:rsidR="0040669E">
          <w:rPr>
            <w:webHidden/>
          </w:rPr>
          <w:t>10</w:t>
        </w:r>
        <w:r w:rsidR="00320399">
          <w:rPr>
            <w:webHidden/>
          </w:rPr>
          <w:fldChar w:fldCharType="end"/>
        </w:r>
      </w:hyperlink>
    </w:p>
    <w:p w14:paraId="1E59A848" w14:textId="3917EE87" w:rsidR="00320399" w:rsidRDefault="00000000">
      <w:pPr>
        <w:pStyle w:val="TOC2"/>
        <w:rPr>
          <w:rFonts w:asciiTheme="minorHAnsi" w:eastAsiaTheme="minorEastAsia" w:hAnsiTheme="minorHAnsi" w:cstheme="minorBidi"/>
          <w:kern w:val="2"/>
          <w:sz w:val="22"/>
          <w:szCs w:val="22"/>
          <w14:ligatures w14:val="standardContextual"/>
        </w:rPr>
      </w:pPr>
      <w:hyperlink w:anchor="_Toc169774862" w:history="1">
        <w:r w:rsidR="00320399" w:rsidRPr="006A2F75">
          <w:rPr>
            <w:rStyle w:val="Hyperlink"/>
          </w:rPr>
          <w:t>1.3</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Protocol history</w:t>
        </w:r>
        <w:r w:rsidR="00320399">
          <w:rPr>
            <w:webHidden/>
          </w:rPr>
          <w:tab/>
        </w:r>
        <w:r w:rsidR="00320399">
          <w:rPr>
            <w:webHidden/>
          </w:rPr>
          <w:fldChar w:fldCharType="begin"/>
        </w:r>
        <w:r w:rsidR="00320399">
          <w:rPr>
            <w:webHidden/>
          </w:rPr>
          <w:instrText xml:space="preserve"> PAGEREF _Toc169774862 \h </w:instrText>
        </w:r>
        <w:r w:rsidR="00320399">
          <w:rPr>
            <w:webHidden/>
          </w:rPr>
        </w:r>
        <w:r w:rsidR="00320399">
          <w:rPr>
            <w:webHidden/>
          </w:rPr>
          <w:fldChar w:fldCharType="separate"/>
        </w:r>
        <w:r w:rsidR="0040669E">
          <w:rPr>
            <w:webHidden/>
          </w:rPr>
          <w:t>11</w:t>
        </w:r>
        <w:r w:rsidR="00320399">
          <w:rPr>
            <w:webHidden/>
          </w:rPr>
          <w:fldChar w:fldCharType="end"/>
        </w:r>
      </w:hyperlink>
    </w:p>
    <w:p w14:paraId="70998A33" w14:textId="6E3242B6" w:rsidR="00320399" w:rsidRDefault="00000000">
      <w:pPr>
        <w:pStyle w:val="TOC2"/>
        <w:rPr>
          <w:rFonts w:asciiTheme="minorHAnsi" w:eastAsiaTheme="minorEastAsia" w:hAnsiTheme="minorHAnsi" w:cstheme="minorBidi"/>
          <w:kern w:val="2"/>
          <w:sz w:val="22"/>
          <w:szCs w:val="22"/>
          <w14:ligatures w14:val="standardContextual"/>
        </w:rPr>
      </w:pPr>
      <w:hyperlink w:anchor="_Toc169774863" w:history="1">
        <w:r w:rsidR="00320399" w:rsidRPr="006A2F75">
          <w:rPr>
            <w:rStyle w:val="Hyperlink"/>
          </w:rPr>
          <w:t>1.4</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Protocol transport</w:t>
        </w:r>
        <w:r w:rsidR="00320399">
          <w:rPr>
            <w:webHidden/>
          </w:rPr>
          <w:tab/>
        </w:r>
        <w:r w:rsidR="00320399">
          <w:rPr>
            <w:webHidden/>
          </w:rPr>
          <w:fldChar w:fldCharType="begin"/>
        </w:r>
        <w:r w:rsidR="00320399">
          <w:rPr>
            <w:webHidden/>
          </w:rPr>
          <w:instrText xml:space="preserve"> PAGEREF _Toc169774863 \h </w:instrText>
        </w:r>
        <w:r w:rsidR="00320399">
          <w:rPr>
            <w:webHidden/>
          </w:rPr>
        </w:r>
        <w:r w:rsidR="00320399">
          <w:rPr>
            <w:webHidden/>
          </w:rPr>
          <w:fldChar w:fldCharType="separate"/>
        </w:r>
        <w:r w:rsidR="0040669E">
          <w:rPr>
            <w:webHidden/>
          </w:rPr>
          <w:t>11</w:t>
        </w:r>
        <w:r w:rsidR="00320399">
          <w:rPr>
            <w:webHidden/>
          </w:rPr>
          <w:fldChar w:fldCharType="end"/>
        </w:r>
      </w:hyperlink>
    </w:p>
    <w:p w14:paraId="4D57C1A2" w14:textId="51A7779A" w:rsidR="00320399" w:rsidRDefault="00000000">
      <w:pPr>
        <w:pStyle w:val="TOC2"/>
        <w:rPr>
          <w:rFonts w:asciiTheme="minorHAnsi" w:eastAsiaTheme="minorEastAsia" w:hAnsiTheme="minorHAnsi" w:cstheme="minorBidi"/>
          <w:kern w:val="2"/>
          <w:sz w:val="22"/>
          <w:szCs w:val="22"/>
          <w14:ligatures w14:val="standardContextual"/>
        </w:rPr>
      </w:pPr>
      <w:hyperlink w:anchor="_Toc169774864" w:history="1">
        <w:r w:rsidR="00320399" w:rsidRPr="006A2F75">
          <w:rPr>
            <w:rStyle w:val="Hyperlink"/>
          </w:rPr>
          <w:t>1.5</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Supervisory application and field device relationship</w:t>
        </w:r>
        <w:r w:rsidR="00320399">
          <w:rPr>
            <w:webHidden/>
          </w:rPr>
          <w:tab/>
        </w:r>
        <w:r w:rsidR="00320399">
          <w:rPr>
            <w:webHidden/>
          </w:rPr>
          <w:fldChar w:fldCharType="begin"/>
        </w:r>
        <w:r w:rsidR="00320399">
          <w:rPr>
            <w:webHidden/>
          </w:rPr>
          <w:instrText xml:space="preserve"> PAGEREF _Toc169774864 \h </w:instrText>
        </w:r>
        <w:r w:rsidR="00320399">
          <w:rPr>
            <w:webHidden/>
          </w:rPr>
        </w:r>
        <w:r w:rsidR="00320399">
          <w:rPr>
            <w:webHidden/>
          </w:rPr>
          <w:fldChar w:fldCharType="separate"/>
        </w:r>
        <w:r w:rsidR="0040669E">
          <w:rPr>
            <w:webHidden/>
          </w:rPr>
          <w:t>12</w:t>
        </w:r>
        <w:r w:rsidR="00320399">
          <w:rPr>
            <w:webHidden/>
          </w:rPr>
          <w:fldChar w:fldCharType="end"/>
        </w:r>
      </w:hyperlink>
    </w:p>
    <w:p w14:paraId="3AAC4E7A" w14:textId="54DD1745" w:rsidR="00320399" w:rsidRDefault="00000000">
      <w:pPr>
        <w:pStyle w:val="TOC2"/>
        <w:rPr>
          <w:rFonts w:asciiTheme="minorHAnsi" w:eastAsiaTheme="minorEastAsia" w:hAnsiTheme="minorHAnsi" w:cstheme="minorBidi"/>
          <w:kern w:val="2"/>
          <w:sz w:val="22"/>
          <w:szCs w:val="22"/>
          <w14:ligatures w14:val="standardContextual"/>
        </w:rPr>
      </w:pPr>
      <w:hyperlink w:anchor="_Toc169774865" w:history="1">
        <w:r w:rsidR="00320399" w:rsidRPr="006A2F75">
          <w:rPr>
            <w:rStyle w:val="Hyperlink"/>
          </w:rPr>
          <w:t>1.6</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Lucid between supervisory applications</w:t>
        </w:r>
        <w:r w:rsidR="00320399">
          <w:rPr>
            <w:webHidden/>
          </w:rPr>
          <w:tab/>
        </w:r>
        <w:r w:rsidR="00320399">
          <w:rPr>
            <w:webHidden/>
          </w:rPr>
          <w:fldChar w:fldCharType="begin"/>
        </w:r>
        <w:r w:rsidR="00320399">
          <w:rPr>
            <w:webHidden/>
          </w:rPr>
          <w:instrText xml:space="preserve"> PAGEREF _Toc169774865 \h </w:instrText>
        </w:r>
        <w:r w:rsidR="00320399">
          <w:rPr>
            <w:webHidden/>
          </w:rPr>
        </w:r>
        <w:r w:rsidR="00320399">
          <w:rPr>
            <w:webHidden/>
          </w:rPr>
          <w:fldChar w:fldCharType="separate"/>
        </w:r>
        <w:r w:rsidR="0040669E">
          <w:rPr>
            <w:webHidden/>
          </w:rPr>
          <w:t>12</w:t>
        </w:r>
        <w:r w:rsidR="00320399">
          <w:rPr>
            <w:webHidden/>
          </w:rPr>
          <w:fldChar w:fldCharType="end"/>
        </w:r>
      </w:hyperlink>
    </w:p>
    <w:p w14:paraId="7F4B6400" w14:textId="673181C1" w:rsidR="00320399" w:rsidRDefault="00000000">
      <w:pPr>
        <w:pStyle w:val="TOC2"/>
        <w:rPr>
          <w:rFonts w:asciiTheme="minorHAnsi" w:eastAsiaTheme="minorEastAsia" w:hAnsiTheme="minorHAnsi" w:cstheme="minorBidi"/>
          <w:kern w:val="2"/>
          <w:sz w:val="22"/>
          <w:szCs w:val="22"/>
          <w14:ligatures w14:val="standardContextual"/>
        </w:rPr>
      </w:pPr>
      <w:hyperlink w:anchor="_Toc169774866" w:history="1">
        <w:r w:rsidR="00320399" w:rsidRPr="006A2F75">
          <w:rPr>
            <w:rStyle w:val="Hyperlink"/>
          </w:rPr>
          <w:t>1.7</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Data representation</w:t>
        </w:r>
        <w:r w:rsidR="00320399">
          <w:rPr>
            <w:webHidden/>
          </w:rPr>
          <w:tab/>
        </w:r>
        <w:r w:rsidR="00320399">
          <w:rPr>
            <w:webHidden/>
          </w:rPr>
          <w:fldChar w:fldCharType="begin"/>
        </w:r>
        <w:r w:rsidR="00320399">
          <w:rPr>
            <w:webHidden/>
          </w:rPr>
          <w:instrText xml:space="preserve"> PAGEREF _Toc169774866 \h </w:instrText>
        </w:r>
        <w:r w:rsidR="00320399">
          <w:rPr>
            <w:webHidden/>
          </w:rPr>
        </w:r>
        <w:r w:rsidR="00320399">
          <w:rPr>
            <w:webHidden/>
          </w:rPr>
          <w:fldChar w:fldCharType="separate"/>
        </w:r>
        <w:r w:rsidR="0040669E">
          <w:rPr>
            <w:webHidden/>
          </w:rPr>
          <w:t>12</w:t>
        </w:r>
        <w:r w:rsidR="00320399">
          <w:rPr>
            <w:webHidden/>
          </w:rPr>
          <w:fldChar w:fldCharType="end"/>
        </w:r>
      </w:hyperlink>
    </w:p>
    <w:p w14:paraId="0A48515C" w14:textId="014C3310"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67" w:history="1">
        <w:r w:rsidR="00320399" w:rsidRPr="006A2F75">
          <w:rPr>
            <w:rStyle w:val="Hyperlink"/>
          </w:rPr>
          <w:t>2</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Data model</w:t>
        </w:r>
        <w:r w:rsidR="00320399">
          <w:rPr>
            <w:webHidden/>
          </w:rPr>
          <w:tab/>
        </w:r>
        <w:r w:rsidR="00320399">
          <w:rPr>
            <w:webHidden/>
          </w:rPr>
          <w:fldChar w:fldCharType="begin"/>
        </w:r>
        <w:r w:rsidR="00320399">
          <w:rPr>
            <w:webHidden/>
          </w:rPr>
          <w:instrText xml:space="preserve"> PAGEREF _Toc169774867 \h </w:instrText>
        </w:r>
        <w:r w:rsidR="00320399">
          <w:rPr>
            <w:webHidden/>
          </w:rPr>
        </w:r>
        <w:r w:rsidR="00320399">
          <w:rPr>
            <w:webHidden/>
          </w:rPr>
          <w:fldChar w:fldCharType="separate"/>
        </w:r>
        <w:r w:rsidR="0040669E">
          <w:rPr>
            <w:webHidden/>
          </w:rPr>
          <w:t>13</w:t>
        </w:r>
        <w:r w:rsidR="00320399">
          <w:rPr>
            <w:webHidden/>
          </w:rPr>
          <w:fldChar w:fldCharType="end"/>
        </w:r>
      </w:hyperlink>
    </w:p>
    <w:p w14:paraId="1365E58E" w14:textId="7F2CDAEB" w:rsidR="00320399" w:rsidRDefault="00000000">
      <w:pPr>
        <w:pStyle w:val="TOC2"/>
        <w:rPr>
          <w:rFonts w:asciiTheme="minorHAnsi" w:eastAsiaTheme="minorEastAsia" w:hAnsiTheme="minorHAnsi" w:cstheme="minorBidi"/>
          <w:kern w:val="2"/>
          <w:sz w:val="22"/>
          <w:szCs w:val="22"/>
          <w14:ligatures w14:val="standardContextual"/>
        </w:rPr>
      </w:pPr>
      <w:hyperlink w:anchor="_Toc169774868" w:history="1">
        <w:r w:rsidR="00320399" w:rsidRPr="006A2F75">
          <w:rPr>
            <w:rStyle w:val="Hyperlink"/>
          </w:rPr>
          <w:t>2.1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Field device</w:t>
        </w:r>
        <w:r w:rsidR="00320399">
          <w:rPr>
            <w:webHidden/>
          </w:rPr>
          <w:tab/>
        </w:r>
        <w:r w:rsidR="00320399">
          <w:rPr>
            <w:webHidden/>
          </w:rPr>
          <w:fldChar w:fldCharType="begin"/>
        </w:r>
        <w:r w:rsidR="00320399">
          <w:rPr>
            <w:webHidden/>
          </w:rPr>
          <w:instrText xml:space="preserve"> PAGEREF _Toc169774868 \h </w:instrText>
        </w:r>
        <w:r w:rsidR="00320399">
          <w:rPr>
            <w:webHidden/>
          </w:rPr>
        </w:r>
        <w:r w:rsidR="00320399">
          <w:rPr>
            <w:webHidden/>
          </w:rPr>
          <w:fldChar w:fldCharType="separate"/>
        </w:r>
        <w:r w:rsidR="0040669E">
          <w:rPr>
            <w:webHidden/>
          </w:rPr>
          <w:t>13</w:t>
        </w:r>
        <w:r w:rsidR="00320399">
          <w:rPr>
            <w:webHidden/>
          </w:rPr>
          <w:fldChar w:fldCharType="end"/>
        </w:r>
      </w:hyperlink>
    </w:p>
    <w:p w14:paraId="472435BA" w14:textId="3E567C77"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69" w:history="1">
        <w:r w:rsidR="00320399" w:rsidRPr="006A2F75">
          <w:rPr>
            <w:rStyle w:val="Hyperlink"/>
            <w:noProof/>
          </w:rPr>
          <w:t>2.1.1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Lucid schema</w:t>
        </w:r>
        <w:r w:rsidR="00320399">
          <w:rPr>
            <w:noProof/>
            <w:webHidden/>
          </w:rPr>
          <w:tab/>
        </w:r>
        <w:r w:rsidR="00320399">
          <w:rPr>
            <w:noProof/>
            <w:webHidden/>
          </w:rPr>
          <w:fldChar w:fldCharType="begin"/>
        </w:r>
        <w:r w:rsidR="00320399">
          <w:rPr>
            <w:noProof/>
            <w:webHidden/>
          </w:rPr>
          <w:instrText xml:space="preserve"> PAGEREF _Toc169774869 \h </w:instrText>
        </w:r>
        <w:r w:rsidR="00320399">
          <w:rPr>
            <w:noProof/>
            <w:webHidden/>
          </w:rPr>
        </w:r>
        <w:r w:rsidR="00320399">
          <w:rPr>
            <w:noProof/>
            <w:webHidden/>
          </w:rPr>
          <w:fldChar w:fldCharType="separate"/>
        </w:r>
        <w:r w:rsidR="0040669E">
          <w:rPr>
            <w:noProof/>
            <w:webHidden/>
          </w:rPr>
          <w:t>15</w:t>
        </w:r>
        <w:r w:rsidR="00320399">
          <w:rPr>
            <w:noProof/>
            <w:webHidden/>
          </w:rPr>
          <w:fldChar w:fldCharType="end"/>
        </w:r>
      </w:hyperlink>
    </w:p>
    <w:p w14:paraId="532E02CD" w14:textId="53FB63B1"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0" w:history="1">
        <w:r w:rsidR="00320399" w:rsidRPr="006A2F75">
          <w:rPr>
            <w:rStyle w:val="Hyperlink"/>
            <w:noProof/>
          </w:rPr>
          <w:t>2.1.2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Device profile</w:t>
        </w:r>
        <w:r w:rsidR="00320399">
          <w:rPr>
            <w:noProof/>
            <w:webHidden/>
          </w:rPr>
          <w:tab/>
        </w:r>
        <w:r w:rsidR="00320399">
          <w:rPr>
            <w:noProof/>
            <w:webHidden/>
          </w:rPr>
          <w:fldChar w:fldCharType="begin"/>
        </w:r>
        <w:r w:rsidR="00320399">
          <w:rPr>
            <w:noProof/>
            <w:webHidden/>
          </w:rPr>
          <w:instrText xml:space="preserve"> PAGEREF _Toc169774870 \h </w:instrText>
        </w:r>
        <w:r w:rsidR="00320399">
          <w:rPr>
            <w:noProof/>
            <w:webHidden/>
          </w:rPr>
        </w:r>
        <w:r w:rsidR="00320399">
          <w:rPr>
            <w:noProof/>
            <w:webHidden/>
          </w:rPr>
          <w:fldChar w:fldCharType="separate"/>
        </w:r>
        <w:r w:rsidR="0040669E">
          <w:rPr>
            <w:noProof/>
            <w:webHidden/>
          </w:rPr>
          <w:t>15</w:t>
        </w:r>
        <w:r w:rsidR="00320399">
          <w:rPr>
            <w:noProof/>
            <w:webHidden/>
          </w:rPr>
          <w:fldChar w:fldCharType="end"/>
        </w:r>
      </w:hyperlink>
    </w:p>
    <w:p w14:paraId="272E5155" w14:textId="36A78B49"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1" w:history="1">
        <w:r w:rsidR="00320399" w:rsidRPr="006A2F75">
          <w:rPr>
            <w:rStyle w:val="Hyperlink"/>
            <w:noProof/>
          </w:rPr>
          <w:t>2.1.3</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Configuration</w:t>
        </w:r>
        <w:r w:rsidR="00320399">
          <w:rPr>
            <w:noProof/>
            <w:webHidden/>
          </w:rPr>
          <w:tab/>
        </w:r>
        <w:r w:rsidR="00320399">
          <w:rPr>
            <w:noProof/>
            <w:webHidden/>
          </w:rPr>
          <w:fldChar w:fldCharType="begin"/>
        </w:r>
        <w:r w:rsidR="00320399">
          <w:rPr>
            <w:noProof/>
            <w:webHidden/>
          </w:rPr>
          <w:instrText xml:space="preserve"> PAGEREF _Toc169774871 \h </w:instrText>
        </w:r>
        <w:r w:rsidR="00320399">
          <w:rPr>
            <w:noProof/>
            <w:webHidden/>
          </w:rPr>
        </w:r>
        <w:r w:rsidR="00320399">
          <w:rPr>
            <w:noProof/>
            <w:webHidden/>
          </w:rPr>
          <w:fldChar w:fldCharType="separate"/>
        </w:r>
        <w:r w:rsidR="0040669E">
          <w:rPr>
            <w:noProof/>
            <w:webHidden/>
          </w:rPr>
          <w:t>19</w:t>
        </w:r>
        <w:r w:rsidR="00320399">
          <w:rPr>
            <w:noProof/>
            <w:webHidden/>
          </w:rPr>
          <w:fldChar w:fldCharType="end"/>
        </w:r>
      </w:hyperlink>
    </w:p>
    <w:p w14:paraId="36F30212" w14:textId="48B2B971"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2" w:history="1">
        <w:r w:rsidR="00320399" w:rsidRPr="006A2F75">
          <w:rPr>
            <w:rStyle w:val="Hyperlink"/>
            <w:noProof/>
          </w:rPr>
          <w:t>2.1.4</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Connection scheduling</w:t>
        </w:r>
        <w:r w:rsidR="00320399">
          <w:rPr>
            <w:noProof/>
            <w:webHidden/>
          </w:rPr>
          <w:tab/>
        </w:r>
        <w:r w:rsidR="00320399">
          <w:rPr>
            <w:noProof/>
            <w:webHidden/>
          </w:rPr>
          <w:fldChar w:fldCharType="begin"/>
        </w:r>
        <w:r w:rsidR="00320399">
          <w:rPr>
            <w:noProof/>
            <w:webHidden/>
          </w:rPr>
          <w:instrText xml:space="preserve"> PAGEREF _Toc169774872 \h </w:instrText>
        </w:r>
        <w:r w:rsidR="00320399">
          <w:rPr>
            <w:noProof/>
            <w:webHidden/>
          </w:rPr>
        </w:r>
        <w:r w:rsidR="00320399">
          <w:rPr>
            <w:noProof/>
            <w:webHidden/>
          </w:rPr>
          <w:fldChar w:fldCharType="separate"/>
        </w:r>
        <w:r w:rsidR="0040669E">
          <w:rPr>
            <w:noProof/>
            <w:webHidden/>
          </w:rPr>
          <w:t>24</w:t>
        </w:r>
        <w:r w:rsidR="00320399">
          <w:rPr>
            <w:noProof/>
            <w:webHidden/>
          </w:rPr>
          <w:fldChar w:fldCharType="end"/>
        </w:r>
      </w:hyperlink>
    </w:p>
    <w:p w14:paraId="23A33E5D" w14:textId="6ED822A7"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3" w:history="1">
        <w:r w:rsidR="00320399" w:rsidRPr="006A2F75">
          <w:rPr>
            <w:rStyle w:val="Hyperlink"/>
            <w:noProof/>
          </w:rPr>
          <w:t>2.1.5</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Time formats</w:t>
        </w:r>
        <w:r w:rsidR="00320399">
          <w:rPr>
            <w:noProof/>
            <w:webHidden/>
          </w:rPr>
          <w:tab/>
        </w:r>
        <w:r w:rsidR="00320399">
          <w:rPr>
            <w:noProof/>
            <w:webHidden/>
          </w:rPr>
          <w:fldChar w:fldCharType="begin"/>
        </w:r>
        <w:r w:rsidR="00320399">
          <w:rPr>
            <w:noProof/>
            <w:webHidden/>
          </w:rPr>
          <w:instrText xml:space="preserve"> PAGEREF _Toc169774873 \h </w:instrText>
        </w:r>
        <w:r w:rsidR="00320399">
          <w:rPr>
            <w:noProof/>
            <w:webHidden/>
          </w:rPr>
        </w:r>
        <w:r w:rsidR="00320399">
          <w:rPr>
            <w:noProof/>
            <w:webHidden/>
          </w:rPr>
          <w:fldChar w:fldCharType="separate"/>
        </w:r>
        <w:r w:rsidR="0040669E">
          <w:rPr>
            <w:noProof/>
            <w:webHidden/>
          </w:rPr>
          <w:t>25</w:t>
        </w:r>
        <w:r w:rsidR="00320399">
          <w:rPr>
            <w:noProof/>
            <w:webHidden/>
          </w:rPr>
          <w:fldChar w:fldCharType="end"/>
        </w:r>
      </w:hyperlink>
    </w:p>
    <w:p w14:paraId="489C36BF" w14:textId="11873598" w:rsidR="00320399" w:rsidRDefault="00000000">
      <w:pPr>
        <w:pStyle w:val="TOC2"/>
        <w:rPr>
          <w:rFonts w:asciiTheme="minorHAnsi" w:eastAsiaTheme="minorEastAsia" w:hAnsiTheme="minorHAnsi" w:cstheme="minorBidi"/>
          <w:kern w:val="2"/>
          <w:sz w:val="22"/>
          <w:szCs w:val="22"/>
          <w14:ligatures w14:val="standardContextual"/>
        </w:rPr>
      </w:pPr>
      <w:hyperlink w:anchor="_Toc169774874" w:history="1">
        <w:r w:rsidR="00320399" w:rsidRPr="006A2F75">
          <w:rPr>
            <w:rStyle w:val="Hyperlink"/>
          </w:rPr>
          <w:t>2.2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Events</w:t>
        </w:r>
        <w:r w:rsidR="00320399">
          <w:rPr>
            <w:webHidden/>
          </w:rPr>
          <w:tab/>
        </w:r>
        <w:r w:rsidR="00320399">
          <w:rPr>
            <w:webHidden/>
          </w:rPr>
          <w:fldChar w:fldCharType="begin"/>
        </w:r>
        <w:r w:rsidR="00320399">
          <w:rPr>
            <w:webHidden/>
          </w:rPr>
          <w:instrText xml:space="preserve"> PAGEREF _Toc169774874 \h </w:instrText>
        </w:r>
        <w:r w:rsidR="00320399">
          <w:rPr>
            <w:webHidden/>
          </w:rPr>
        </w:r>
        <w:r w:rsidR="00320399">
          <w:rPr>
            <w:webHidden/>
          </w:rPr>
          <w:fldChar w:fldCharType="separate"/>
        </w:r>
        <w:r w:rsidR="0040669E">
          <w:rPr>
            <w:webHidden/>
          </w:rPr>
          <w:t>25</w:t>
        </w:r>
        <w:r w:rsidR="00320399">
          <w:rPr>
            <w:webHidden/>
          </w:rPr>
          <w:fldChar w:fldCharType="end"/>
        </w:r>
      </w:hyperlink>
    </w:p>
    <w:p w14:paraId="2BED29BC" w14:textId="5A457AC9" w:rsidR="00320399" w:rsidRDefault="00000000">
      <w:pPr>
        <w:pStyle w:val="TOC2"/>
        <w:rPr>
          <w:rFonts w:asciiTheme="minorHAnsi" w:eastAsiaTheme="minorEastAsia" w:hAnsiTheme="minorHAnsi" w:cstheme="minorBidi"/>
          <w:kern w:val="2"/>
          <w:sz w:val="22"/>
          <w:szCs w:val="22"/>
          <w14:ligatures w14:val="standardContextual"/>
        </w:rPr>
      </w:pPr>
      <w:hyperlink w:anchor="_Toc169774875" w:history="1">
        <w:r w:rsidR="00320399" w:rsidRPr="006A2F75">
          <w:rPr>
            <w:rStyle w:val="Hyperlink"/>
          </w:rPr>
          <w:t>2.3</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Actions</w:t>
        </w:r>
        <w:r w:rsidR="00320399">
          <w:rPr>
            <w:webHidden/>
          </w:rPr>
          <w:tab/>
        </w:r>
        <w:r w:rsidR="00320399">
          <w:rPr>
            <w:webHidden/>
          </w:rPr>
          <w:fldChar w:fldCharType="begin"/>
        </w:r>
        <w:r w:rsidR="00320399">
          <w:rPr>
            <w:webHidden/>
          </w:rPr>
          <w:instrText xml:space="preserve"> PAGEREF _Toc169774875 \h </w:instrText>
        </w:r>
        <w:r w:rsidR="00320399">
          <w:rPr>
            <w:webHidden/>
          </w:rPr>
        </w:r>
        <w:r w:rsidR="00320399">
          <w:rPr>
            <w:webHidden/>
          </w:rPr>
          <w:fldChar w:fldCharType="separate"/>
        </w:r>
        <w:r w:rsidR="0040669E">
          <w:rPr>
            <w:webHidden/>
          </w:rPr>
          <w:t>25</w:t>
        </w:r>
        <w:r w:rsidR="00320399">
          <w:rPr>
            <w:webHidden/>
          </w:rPr>
          <w:fldChar w:fldCharType="end"/>
        </w:r>
      </w:hyperlink>
    </w:p>
    <w:p w14:paraId="4466DDCC" w14:textId="0D2460FE" w:rsidR="00320399" w:rsidRDefault="00000000">
      <w:pPr>
        <w:pStyle w:val="TOC2"/>
        <w:rPr>
          <w:rFonts w:asciiTheme="minorHAnsi" w:eastAsiaTheme="minorEastAsia" w:hAnsiTheme="minorHAnsi" w:cstheme="minorBidi"/>
          <w:kern w:val="2"/>
          <w:sz w:val="22"/>
          <w:szCs w:val="22"/>
          <w14:ligatures w14:val="standardContextual"/>
        </w:rPr>
      </w:pPr>
      <w:hyperlink w:anchor="_Toc169774876" w:history="1">
        <w:r w:rsidR="00320399" w:rsidRPr="006A2F75">
          <w:rPr>
            <w:rStyle w:val="Hyperlink"/>
          </w:rPr>
          <w:t>2.4</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Points</w:t>
        </w:r>
        <w:r w:rsidR="00320399">
          <w:rPr>
            <w:webHidden/>
          </w:rPr>
          <w:tab/>
        </w:r>
        <w:r w:rsidR="00320399">
          <w:rPr>
            <w:webHidden/>
          </w:rPr>
          <w:fldChar w:fldCharType="begin"/>
        </w:r>
        <w:r w:rsidR="00320399">
          <w:rPr>
            <w:webHidden/>
          </w:rPr>
          <w:instrText xml:space="preserve"> PAGEREF _Toc169774876 \h </w:instrText>
        </w:r>
        <w:r w:rsidR="00320399">
          <w:rPr>
            <w:webHidden/>
          </w:rPr>
        </w:r>
        <w:r w:rsidR="00320399">
          <w:rPr>
            <w:webHidden/>
          </w:rPr>
          <w:fldChar w:fldCharType="separate"/>
        </w:r>
        <w:r w:rsidR="0040669E">
          <w:rPr>
            <w:webHidden/>
          </w:rPr>
          <w:t>26</w:t>
        </w:r>
        <w:r w:rsidR="00320399">
          <w:rPr>
            <w:webHidden/>
          </w:rPr>
          <w:fldChar w:fldCharType="end"/>
        </w:r>
      </w:hyperlink>
    </w:p>
    <w:p w14:paraId="3957C668" w14:textId="53044286"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7" w:history="1">
        <w:r w:rsidR="00320399" w:rsidRPr="006A2F75">
          <w:rPr>
            <w:rStyle w:val="Hyperlink"/>
            <w:noProof/>
          </w:rPr>
          <w:t>2.4.1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Point quality flags</w:t>
        </w:r>
        <w:r w:rsidR="00320399">
          <w:rPr>
            <w:noProof/>
            <w:webHidden/>
          </w:rPr>
          <w:tab/>
        </w:r>
        <w:r w:rsidR="00320399">
          <w:rPr>
            <w:noProof/>
            <w:webHidden/>
          </w:rPr>
          <w:fldChar w:fldCharType="begin"/>
        </w:r>
        <w:r w:rsidR="00320399">
          <w:rPr>
            <w:noProof/>
            <w:webHidden/>
          </w:rPr>
          <w:instrText xml:space="preserve"> PAGEREF _Toc169774877 \h </w:instrText>
        </w:r>
        <w:r w:rsidR="00320399">
          <w:rPr>
            <w:noProof/>
            <w:webHidden/>
          </w:rPr>
        </w:r>
        <w:r w:rsidR="00320399">
          <w:rPr>
            <w:noProof/>
            <w:webHidden/>
          </w:rPr>
          <w:fldChar w:fldCharType="separate"/>
        </w:r>
        <w:r w:rsidR="0040669E">
          <w:rPr>
            <w:noProof/>
            <w:webHidden/>
          </w:rPr>
          <w:t>30</w:t>
        </w:r>
        <w:r w:rsidR="00320399">
          <w:rPr>
            <w:noProof/>
            <w:webHidden/>
          </w:rPr>
          <w:fldChar w:fldCharType="end"/>
        </w:r>
      </w:hyperlink>
    </w:p>
    <w:p w14:paraId="776361D0" w14:textId="6B184101"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8" w:history="1">
        <w:r w:rsidR="00320399" w:rsidRPr="006A2F75">
          <w:rPr>
            <w:rStyle w:val="Hyperlink"/>
            <w:noProof/>
          </w:rPr>
          <w:t>2.4.2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Binary points</w:t>
        </w:r>
        <w:r w:rsidR="00320399">
          <w:rPr>
            <w:noProof/>
            <w:webHidden/>
          </w:rPr>
          <w:tab/>
        </w:r>
        <w:r w:rsidR="00320399">
          <w:rPr>
            <w:noProof/>
            <w:webHidden/>
          </w:rPr>
          <w:fldChar w:fldCharType="begin"/>
        </w:r>
        <w:r w:rsidR="00320399">
          <w:rPr>
            <w:noProof/>
            <w:webHidden/>
          </w:rPr>
          <w:instrText xml:space="preserve"> PAGEREF _Toc169774878 \h </w:instrText>
        </w:r>
        <w:r w:rsidR="00320399">
          <w:rPr>
            <w:noProof/>
            <w:webHidden/>
          </w:rPr>
        </w:r>
        <w:r w:rsidR="00320399">
          <w:rPr>
            <w:noProof/>
            <w:webHidden/>
          </w:rPr>
          <w:fldChar w:fldCharType="separate"/>
        </w:r>
        <w:r w:rsidR="0040669E">
          <w:rPr>
            <w:noProof/>
            <w:webHidden/>
          </w:rPr>
          <w:t>31</w:t>
        </w:r>
        <w:r w:rsidR="00320399">
          <w:rPr>
            <w:noProof/>
            <w:webHidden/>
          </w:rPr>
          <w:fldChar w:fldCharType="end"/>
        </w:r>
      </w:hyperlink>
    </w:p>
    <w:p w14:paraId="3AAC6731" w14:textId="5AE99939"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79" w:history="1">
        <w:r w:rsidR="00320399" w:rsidRPr="006A2F75">
          <w:rPr>
            <w:rStyle w:val="Hyperlink"/>
            <w:noProof/>
          </w:rPr>
          <w:t>2.4.3</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Analogue points</w:t>
        </w:r>
        <w:r w:rsidR="00320399">
          <w:rPr>
            <w:noProof/>
            <w:webHidden/>
          </w:rPr>
          <w:tab/>
        </w:r>
        <w:r w:rsidR="00320399">
          <w:rPr>
            <w:noProof/>
            <w:webHidden/>
          </w:rPr>
          <w:fldChar w:fldCharType="begin"/>
        </w:r>
        <w:r w:rsidR="00320399">
          <w:rPr>
            <w:noProof/>
            <w:webHidden/>
          </w:rPr>
          <w:instrText xml:space="preserve"> PAGEREF _Toc169774879 \h </w:instrText>
        </w:r>
        <w:r w:rsidR="00320399">
          <w:rPr>
            <w:noProof/>
            <w:webHidden/>
          </w:rPr>
        </w:r>
        <w:r w:rsidR="00320399">
          <w:rPr>
            <w:noProof/>
            <w:webHidden/>
          </w:rPr>
          <w:fldChar w:fldCharType="separate"/>
        </w:r>
        <w:r w:rsidR="0040669E">
          <w:rPr>
            <w:noProof/>
            <w:webHidden/>
          </w:rPr>
          <w:t>34</w:t>
        </w:r>
        <w:r w:rsidR="00320399">
          <w:rPr>
            <w:noProof/>
            <w:webHidden/>
          </w:rPr>
          <w:fldChar w:fldCharType="end"/>
        </w:r>
      </w:hyperlink>
    </w:p>
    <w:p w14:paraId="02FF9BBF" w14:textId="1C4B6AF9"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0" w:history="1">
        <w:r w:rsidR="00320399" w:rsidRPr="006A2F75">
          <w:rPr>
            <w:rStyle w:val="Hyperlink"/>
            <w:noProof/>
          </w:rPr>
          <w:t>2.4.4</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Counter points</w:t>
        </w:r>
        <w:r w:rsidR="00320399">
          <w:rPr>
            <w:noProof/>
            <w:webHidden/>
          </w:rPr>
          <w:tab/>
        </w:r>
        <w:r w:rsidR="00320399">
          <w:rPr>
            <w:noProof/>
            <w:webHidden/>
          </w:rPr>
          <w:fldChar w:fldCharType="begin"/>
        </w:r>
        <w:r w:rsidR="00320399">
          <w:rPr>
            <w:noProof/>
            <w:webHidden/>
          </w:rPr>
          <w:instrText xml:space="preserve"> PAGEREF _Toc169774880 \h </w:instrText>
        </w:r>
        <w:r w:rsidR="00320399">
          <w:rPr>
            <w:noProof/>
            <w:webHidden/>
          </w:rPr>
        </w:r>
        <w:r w:rsidR="00320399">
          <w:rPr>
            <w:noProof/>
            <w:webHidden/>
          </w:rPr>
          <w:fldChar w:fldCharType="separate"/>
        </w:r>
        <w:r w:rsidR="0040669E">
          <w:rPr>
            <w:noProof/>
            <w:webHidden/>
          </w:rPr>
          <w:t>37</w:t>
        </w:r>
        <w:r w:rsidR="00320399">
          <w:rPr>
            <w:noProof/>
            <w:webHidden/>
          </w:rPr>
          <w:fldChar w:fldCharType="end"/>
        </w:r>
      </w:hyperlink>
    </w:p>
    <w:p w14:paraId="230692CE" w14:textId="680B9C88"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1" w:history="1">
        <w:r w:rsidR="00320399" w:rsidRPr="006A2F75">
          <w:rPr>
            <w:rStyle w:val="Hyperlink"/>
            <w:rFonts w:eastAsia="DengXian"/>
            <w:noProof/>
            <w:lang w:eastAsia="en-US"/>
          </w:rPr>
          <w:t>2.4.5</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rFonts w:eastAsia="DengXian"/>
            <w:noProof/>
            <w:lang w:eastAsia="en-US"/>
          </w:rPr>
          <w:t>Analogue limits</w:t>
        </w:r>
        <w:r w:rsidR="00320399">
          <w:rPr>
            <w:noProof/>
            <w:webHidden/>
          </w:rPr>
          <w:tab/>
        </w:r>
        <w:r w:rsidR="00320399">
          <w:rPr>
            <w:noProof/>
            <w:webHidden/>
          </w:rPr>
          <w:fldChar w:fldCharType="begin"/>
        </w:r>
        <w:r w:rsidR="00320399">
          <w:rPr>
            <w:noProof/>
            <w:webHidden/>
          </w:rPr>
          <w:instrText xml:space="preserve"> PAGEREF _Toc169774881 \h </w:instrText>
        </w:r>
        <w:r w:rsidR="00320399">
          <w:rPr>
            <w:noProof/>
            <w:webHidden/>
          </w:rPr>
        </w:r>
        <w:r w:rsidR="00320399">
          <w:rPr>
            <w:noProof/>
            <w:webHidden/>
          </w:rPr>
          <w:fldChar w:fldCharType="separate"/>
        </w:r>
        <w:r w:rsidR="0040669E">
          <w:rPr>
            <w:noProof/>
            <w:webHidden/>
          </w:rPr>
          <w:t>39</w:t>
        </w:r>
        <w:r w:rsidR="00320399">
          <w:rPr>
            <w:noProof/>
            <w:webHidden/>
          </w:rPr>
          <w:fldChar w:fldCharType="end"/>
        </w:r>
      </w:hyperlink>
    </w:p>
    <w:p w14:paraId="4E3AA6F4" w14:textId="0E1FB772"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2" w:history="1">
        <w:r w:rsidR="00320399" w:rsidRPr="006A2F75">
          <w:rPr>
            <w:rStyle w:val="Hyperlink"/>
            <w:rFonts w:eastAsia="DengXian"/>
            <w:noProof/>
          </w:rPr>
          <w:t>2.4.6</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rFonts w:eastAsia="DengXian"/>
            <w:noProof/>
          </w:rPr>
          <w:t>Counter limits</w:t>
        </w:r>
        <w:r w:rsidR="00320399">
          <w:rPr>
            <w:noProof/>
            <w:webHidden/>
          </w:rPr>
          <w:tab/>
        </w:r>
        <w:r w:rsidR="00320399">
          <w:rPr>
            <w:noProof/>
            <w:webHidden/>
          </w:rPr>
          <w:fldChar w:fldCharType="begin"/>
        </w:r>
        <w:r w:rsidR="00320399">
          <w:rPr>
            <w:noProof/>
            <w:webHidden/>
          </w:rPr>
          <w:instrText xml:space="preserve"> PAGEREF _Toc169774882 \h </w:instrText>
        </w:r>
        <w:r w:rsidR="00320399">
          <w:rPr>
            <w:noProof/>
            <w:webHidden/>
          </w:rPr>
        </w:r>
        <w:r w:rsidR="00320399">
          <w:rPr>
            <w:noProof/>
            <w:webHidden/>
          </w:rPr>
          <w:fldChar w:fldCharType="separate"/>
        </w:r>
        <w:r w:rsidR="0040669E">
          <w:rPr>
            <w:noProof/>
            <w:webHidden/>
          </w:rPr>
          <w:t>46</w:t>
        </w:r>
        <w:r w:rsidR="00320399">
          <w:rPr>
            <w:noProof/>
            <w:webHidden/>
          </w:rPr>
          <w:fldChar w:fldCharType="end"/>
        </w:r>
      </w:hyperlink>
    </w:p>
    <w:p w14:paraId="3B23BF60" w14:textId="6E418A80"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3" w:history="1">
        <w:r w:rsidR="00320399" w:rsidRPr="006A2F75">
          <w:rPr>
            <w:rStyle w:val="Hyperlink"/>
            <w:rFonts w:eastAsia="DengXian"/>
            <w:noProof/>
          </w:rPr>
          <w:t>2.4.7</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rFonts w:eastAsia="DengXian"/>
            <w:noProof/>
          </w:rPr>
          <w:t>No change</w:t>
        </w:r>
        <w:r w:rsidR="00320399">
          <w:rPr>
            <w:noProof/>
            <w:webHidden/>
          </w:rPr>
          <w:tab/>
        </w:r>
        <w:r w:rsidR="00320399">
          <w:rPr>
            <w:noProof/>
            <w:webHidden/>
          </w:rPr>
          <w:fldChar w:fldCharType="begin"/>
        </w:r>
        <w:r w:rsidR="00320399">
          <w:rPr>
            <w:noProof/>
            <w:webHidden/>
          </w:rPr>
          <w:instrText xml:space="preserve"> PAGEREF _Toc169774883 \h </w:instrText>
        </w:r>
        <w:r w:rsidR="00320399">
          <w:rPr>
            <w:noProof/>
            <w:webHidden/>
          </w:rPr>
        </w:r>
        <w:r w:rsidR="00320399">
          <w:rPr>
            <w:noProof/>
            <w:webHidden/>
          </w:rPr>
          <w:fldChar w:fldCharType="separate"/>
        </w:r>
        <w:r w:rsidR="0040669E">
          <w:rPr>
            <w:noProof/>
            <w:webHidden/>
          </w:rPr>
          <w:t>49</w:t>
        </w:r>
        <w:r w:rsidR="00320399">
          <w:rPr>
            <w:noProof/>
            <w:webHidden/>
          </w:rPr>
          <w:fldChar w:fldCharType="end"/>
        </w:r>
      </w:hyperlink>
    </w:p>
    <w:p w14:paraId="65718C75" w14:textId="26A7DF47" w:rsidR="00320399" w:rsidRDefault="00000000">
      <w:pPr>
        <w:pStyle w:val="TOC2"/>
        <w:rPr>
          <w:rFonts w:asciiTheme="minorHAnsi" w:eastAsiaTheme="minorEastAsia" w:hAnsiTheme="minorHAnsi" w:cstheme="minorBidi"/>
          <w:kern w:val="2"/>
          <w:sz w:val="22"/>
          <w:szCs w:val="22"/>
          <w14:ligatures w14:val="standardContextual"/>
        </w:rPr>
      </w:pPr>
      <w:hyperlink w:anchor="_Toc169774884" w:history="1">
        <w:r w:rsidR="00320399" w:rsidRPr="006A2F75">
          <w:rPr>
            <w:rStyle w:val="Hyperlink"/>
          </w:rPr>
          <w:t>2.5</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Extended points</w:t>
        </w:r>
        <w:r w:rsidR="00320399">
          <w:rPr>
            <w:webHidden/>
          </w:rPr>
          <w:tab/>
        </w:r>
        <w:r w:rsidR="00320399">
          <w:rPr>
            <w:webHidden/>
          </w:rPr>
          <w:fldChar w:fldCharType="begin"/>
        </w:r>
        <w:r w:rsidR="00320399">
          <w:rPr>
            <w:webHidden/>
          </w:rPr>
          <w:instrText xml:space="preserve"> PAGEREF _Toc169774884 \h </w:instrText>
        </w:r>
        <w:r w:rsidR="00320399">
          <w:rPr>
            <w:webHidden/>
          </w:rPr>
        </w:r>
        <w:r w:rsidR="00320399">
          <w:rPr>
            <w:webHidden/>
          </w:rPr>
          <w:fldChar w:fldCharType="separate"/>
        </w:r>
        <w:r w:rsidR="0040669E">
          <w:rPr>
            <w:webHidden/>
          </w:rPr>
          <w:t>51</w:t>
        </w:r>
        <w:r w:rsidR="00320399">
          <w:rPr>
            <w:webHidden/>
          </w:rPr>
          <w:fldChar w:fldCharType="end"/>
        </w:r>
      </w:hyperlink>
    </w:p>
    <w:p w14:paraId="50264263" w14:textId="176AD285"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5" w:history="1">
        <w:r w:rsidR="00320399" w:rsidRPr="006A2F75">
          <w:rPr>
            <w:rStyle w:val="Hyperlink"/>
            <w:noProof/>
          </w:rPr>
          <w:t>2.5.1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Minimum</w:t>
        </w:r>
        <w:r w:rsidR="00320399">
          <w:rPr>
            <w:noProof/>
            <w:webHidden/>
          </w:rPr>
          <w:tab/>
        </w:r>
        <w:r w:rsidR="00320399">
          <w:rPr>
            <w:noProof/>
            <w:webHidden/>
          </w:rPr>
          <w:fldChar w:fldCharType="begin"/>
        </w:r>
        <w:r w:rsidR="00320399">
          <w:rPr>
            <w:noProof/>
            <w:webHidden/>
          </w:rPr>
          <w:instrText xml:space="preserve"> PAGEREF _Toc169774885 \h </w:instrText>
        </w:r>
        <w:r w:rsidR="00320399">
          <w:rPr>
            <w:noProof/>
            <w:webHidden/>
          </w:rPr>
        </w:r>
        <w:r w:rsidR="00320399">
          <w:rPr>
            <w:noProof/>
            <w:webHidden/>
          </w:rPr>
          <w:fldChar w:fldCharType="separate"/>
        </w:r>
        <w:r w:rsidR="0040669E">
          <w:rPr>
            <w:noProof/>
            <w:webHidden/>
          </w:rPr>
          <w:t>53</w:t>
        </w:r>
        <w:r w:rsidR="00320399">
          <w:rPr>
            <w:noProof/>
            <w:webHidden/>
          </w:rPr>
          <w:fldChar w:fldCharType="end"/>
        </w:r>
      </w:hyperlink>
    </w:p>
    <w:p w14:paraId="66CDC0A8" w14:textId="3F2A5602"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6" w:history="1">
        <w:r w:rsidR="00320399" w:rsidRPr="006A2F75">
          <w:rPr>
            <w:rStyle w:val="Hyperlink"/>
            <w:noProof/>
          </w:rPr>
          <w:t>2.5.2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Maximum</w:t>
        </w:r>
        <w:r w:rsidR="00320399">
          <w:rPr>
            <w:noProof/>
            <w:webHidden/>
          </w:rPr>
          <w:tab/>
        </w:r>
        <w:r w:rsidR="00320399">
          <w:rPr>
            <w:noProof/>
            <w:webHidden/>
          </w:rPr>
          <w:fldChar w:fldCharType="begin"/>
        </w:r>
        <w:r w:rsidR="00320399">
          <w:rPr>
            <w:noProof/>
            <w:webHidden/>
          </w:rPr>
          <w:instrText xml:space="preserve"> PAGEREF _Toc169774886 \h </w:instrText>
        </w:r>
        <w:r w:rsidR="00320399">
          <w:rPr>
            <w:noProof/>
            <w:webHidden/>
          </w:rPr>
        </w:r>
        <w:r w:rsidR="00320399">
          <w:rPr>
            <w:noProof/>
            <w:webHidden/>
          </w:rPr>
          <w:fldChar w:fldCharType="separate"/>
        </w:r>
        <w:r w:rsidR="0040669E">
          <w:rPr>
            <w:noProof/>
            <w:webHidden/>
          </w:rPr>
          <w:t>53</w:t>
        </w:r>
        <w:r w:rsidR="00320399">
          <w:rPr>
            <w:noProof/>
            <w:webHidden/>
          </w:rPr>
          <w:fldChar w:fldCharType="end"/>
        </w:r>
      </w:hyperlink>
    </w:p>
    <w:p w14:paraId="7E64CE0F" w14:textId="66C75AA8"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7" w:history="1">
        <w:r w:rsidR="00320399" w:rsidRPr="006A2F75">
          <w:rPr>
            <w:rStyle w:val="Hyperlink"/>
            <w:noProof/>
          </w:rPr>
          <w:t>2.5.3</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Mean</w:t>
        </w:r>
        <w:r w:rsidR="00320399">
          <w:rPr>
            <w:noProof/>
            <w:webHidden/>
          </w:rPr>
          <w:tab/>
        </w:r>
        <w:r w:rsidR="00320399">
          <w:rPr>
            <w:noProof/>
            <w:webHidden/>
          </w:rPr>
          <w:fldChar w:fldCharType="begin"/>
        </w:r>
        <w:r w:rsidR="00320399">
          <w:rPr>
            <w:noProof/>
            <w:webHidden/>
          </w:rPr>
          <w:instrText xml:space="preserve"> PAGEREF _Toc169774887 \h </w:instrText>
        </w:r>
        <w:r w:rsidR="00320399">
          <w:rPr>
            <w:noProof/>
            <w:webHidden/>
          </w:rPr>
        </w:r>
        <w:r w:rsidR="00320399">
          <w:rPr>
            <w:noProof/>
            <w:webHidden/>
          </w:rPr>
          <w:fldChar w:fldCharType="separate"/>
        </w:r>
        <w:r w:rsidR="0040669E">
          <w:rPr>
            <w:noProof/>
            <w:webHidden/>
          </w:rPr>
          <w:t>53</w:t>
        </w:r>
        <w:r w:rsidR="00320399">
          <w:rPr>
            <w:noProof/>
            <w:webHidden/>
          </w:rPr>
          <w:fldChar w:fldCharType="end"/>
        </w:r>
      </w:hyperlink>
    </w:p>
    <w:p w14:paraId="7C421E44" w14:textId="245B435B"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8" w:history="1">
        <w:r w:rsidR="00320399" w:rsidRPr="006A2F75">
          <w:rPr>
            <w:rStyle w:val="Hyperlink"/>
            <w:noProof/>
          </w:rPr>
          <w:t>2.5.4</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Standard deviation</w:t>
        </w:r>
        <w:r w:rsidR="00320399">
          <w:rPr>
            <w:noProof/>
            <w:webHidden/>
          </w:rPr>
          <w:tab/>
        </w:r>
        <w:r w:rsidR="00320399">
          <w:rPr>
            <w:noProof/>
            <w:webHidden/>
          </w:rPr>
          <w:fldChar w:fldCharType="begin"/>
        </w:r>
        <w:r w:rsidR="00320399">
          <w:rPr>
            <w:noProof/>
            <w:webHidden/>
          </w:rPr>
          <w:instrText xml:space="preserve"> PAGEREF _Toc169774888 \h </w:instrText>
        </w:r>
        <w:r w:rsidR="00320399">
          <w:rPr>
            <w:noProof/>
            <w:webHidden/>
          </w:rPr>
        </w:r>
        <w:r w:rsidR="00320399">
          <w:rPr>
            <w:noProof/>
            <w:webHidden/>
          </w:rPr>
          <w:fldChar w:fldCharType="separate"/>
        </w:r>
        <w:r w:rsidR="0040669E">
          <w:rPr>
            <w:noProof/>
            <w:webHidden/>
          </w:rPr>
          <w:t>53</w:t>
        </w:r>
        <w:r w:rsidR="00320399">
          <w:rPr>
            <w:noProof/>
            <w:webHidden/>
          </w:rPr>
          <w:fldChar w:fldCharType="end"/>
        </w:r>
      </w:hyperlink>
    </w:p>
    <w:p w14:paraId="0F900A9F" w14:textId="48FF0B20"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89" w:history="1">
        <w:r w:rsidR="00320399" w:rsidRPr="006A2F75">
          <w:rPr>
            <w:rStyle w:val="Hyperlink"/>
            <w:noProof/>
          </w:rPr>
          <w:t>2.5.5</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Integral</w:t>
        </w:r>
        <w:r w:rsidR="00320399">
          <w:rPr>
            <w:noProof/>
            <w:webHidden/>
          </w:rPr>
          <w:tab/>
        </w:r>
        <w:r w:rsidR="00320399">
          <w:rPr>
            <w:noProof/>
            <w:webHidden/>
          </w:rPr>
          <w:fldChar w:fldCharType="begin"/>
        </w:r>
        <w:r w:rsidR="00320399">
          <w:rPr>
            <w:noProof/>
            <w:webHidden/>
          </w:rPr>
          <w:instrText xml:space="preserve"> PAGEREF _Toc169774889 \h </w:instrText>
        </w:r>
        <w:r w:rsidR="00320399">
          <w:rPr>
            <w:noProof/>
            <w:webHidden/>
          </w:rPr>
        </w:r>
        <w:r w:rsidR="00320399">
          <w:rPr>
            <w:noProof/>
            <w:webHidden/>
          </w:rPr>
          <w:fldChar w:fldCharType="separate"/>
        </w:r>
        <w:r w:rsidR="0040669E">
          <w:rPr>
            <w:noProof/>
            <w:webHidden/>
          </w:rPr>
          <w:t>54</w:t>
        </w:r>
        <w:r w:rsidR="00320399">
          <w:rPr>
            <w:noProof/>
            <w:webHidden/>
          </w:rPr>
          <w:fldChar w:fldCharType="end"/>
        </w:r>
      </w:hyperlink>
    </w:p>
    <w:p w14:paraId="23F4293D" w14:textId="614CE4EA"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90" w:history="1">
        <w:r w:rsidR="00320399" w:rsidRPr="006A2F75">
          <w:rPr>
            <w:rStyle w:val="Hyperlink"/>
            <w:noProof/>
          </w:rPr>
          <w:t>2.5.6</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Rate of change</w:t>
        </w:r>
        <w:r w:rsidR="00320399">
          <w:rPr>
            <w:noProof/>
            <w:webHidden/>
          </w:rPr>
          <w:tab/>
        </w:r>
        <w:r w:rsidR="00320399">
          <w:rPr>
            <w:noProof/>
            <w:webHidden/>
          </w:rPr>
          <w:fldChar w:fldCharType="begin"/>
        </w:r>
        <w:r w:rsidR="00320399">
          <w:rPr>
            <w:noProof/>
            <w:webHidden/>
          </w:rPr>
          <w:instrText xml:space="preserve"> PAGEREF _Toc169774890 \h </w:instrText>
        </w:r>
        <w:r w:rsidR="00320399">
          <w:rPr>
            <w:noProof/>
            <w:webHidden/>
          </w:rPr>
        </w:r>
        <w:r w:rsidR="00320399">
          <w:rPr>
            <w:noProof/>
            <w:webHidden/>
          </w:rPr>
          <w:fldChar w:fldCharType="separate"/>
        </w:r>
        <w:r w:rsidR="0040669E">
          <w:rPr>
            <w:noProof/>
            <w:webHidden/>
          </w:rPr>
          <w:t>54</w:t>
        </w:r>
        <w:r w:rsidR="00320399">
          <w:rPr>
            <w:noProof/>
            <w:webHidden/>
          </w:rPr>
          <w:fldChar w:fldCharType="end"/>
        </w:r>
      </w:hyperlink>
    </w:p>
    <w:p w14:paraId="68DEDAD4" w14:textId="6231AC65"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91" w:history="1">
        <w:r w:rsidR="00320399" w:rsidRPr="006A2F75">
          <w:rPr>
            <w:rStyle w:val="Hyperlink"/>
            <w:noProof/>
          </w:rPr>
          <w:t>2.5.7</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State counter</w:t>
        </w:r>
        <w:r w:rsidR="00320399">
          <w:rPr>
            <w:noProof/>
            <w:webHidden/>
          </w:rPr>
          <w:tab/>
        </w:r>
        <w:r w:rsidR="00320399">
          <w:rPr>
            <w:noProof/>
            <w:webHidden/>
          </w:rPr>
          <w:fldChar w:fldCharType="begin"/>
        </w:r>
        <w:r w:rsidR="00320399">
          <w:rPr>
            <w:noProof/>
            <w:webHidden/>
          </w:rPr>
          <w:instrText xml:space="preserve"> PAGEREF _Toc169774891 \h </w:instrText>
        </w:r>
        <w:r w:rsidR="00320399">
          <w:rPr>
            <w:noProof/>
            <w:webHidden/>
          </w:rPr>
        </w:r>
        <w:r w:rsidR="00320399">
          <w:rPr>
            <w:noProof/>
            <w:webHidden/>
          </w:rPr>
          <w:fldChar w:fldCharType="separate"/>
        </w:r>
        <w:r w:rsidR="0040669E">
          <w:rPr>
            <w:noProof/>
            <w:webHidden/>
          </w:rPr>
          <w:t>56</w:t>
        </w:r>
        <w:r w:rsidR="00320399">
          <w:rPr>
            <w:noProof/>
            <w:webHidden/>
          </w:rPr>
          <w:fldChar w:fldCharType="end"/>
        </w:r>
      </w:hyperlink>
    </w:p>
    <w:p w14:paraId="487DF6C5" w14:textId="34D80945"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92" w:history="1">
        <w:r w:rsidR="00320399" w:rsidRPr="006A2F75">
          <w:rPr>
            <w:rStyle w:val="Hyperlink"/>
            <w:noProof/>
          </w:rPr>
          <w:t>2.5.8</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State runtime</w:t>
        </w:r>
        <w:r w:rsidR="00320399">
          <w:rPr>
            <w:noProof/>
            <w:webHidden/>
          </w:rPr>
          <w:tab/>
        </w:r>
        <w:r w:rsidR="00320399">
          <w:rPr>
            <w:noProof/>
            <w:webHidden/>
          </w:rPr>
          <w:fldChar w:fldCharType="begin"/>
        </w:r>
        <w:r w:rsidR="00320399">
          <w:rPr>
            <w:noProof/>
            <w:webHidden/>
          </w:rPr>
          <w:instrText xml:space="preserve"> PAGEREF _Toc169774892 \h </w:instrText>
        </w:r>
        <w:r w:rsidR="00320399">
          <w:rPr>
            <w:noProof/>
            <w:webHidden/>
          </w:rPr>
        </w:r>
        <w:r w:rsidR="00320399">
          <w:rPr>
            <w:noProof/>
            <w:webHidden/>
          </w:rPr>
          <w:fldChar w:fldCharType="separate"/>
        </w:r>
        <w:r w:rsidR="0040669E">
          <w:rPr>
            <w:noProof/>
            <w:webHidden/>
          </w:rPr>
          <w:t>56</w:t>
        </w:r>
        <w:r w:rsidR="00320399">
          <w:rPr>
            <w:noProof/>
            <w:webHidden/>
          </w:rPr>
          <w:fldChar w:fldCharType="end"/>
        </w:r>
      </w:hyperlink>
    </w:p>
    <w:p w14:paraId="2370B1CB" w14:textId="14093919" w:rsidR="00320399" w:rsidRDefault="00000000">
      <w:pPr>
        <w:pStyle w:val="TOC2"/>
        <w:rPr>
          <w:rFonts w:asciiTheme="minorHAnsi" w:eastAsiaTheme="minorEastAsia" w:hAnsiTheme="minorHAnsi" w:cstheme="minorBidi"/>
          <w:kern w:val="2"/>
          <w:sz w:val="22"/>
          <w:szCs w:val="22"/>
          <w14:ligatures w14:val="standardContextual"/>
        </w:rPr>
      </w:pPr>
      <w:hyperlink w:anchor="_Toc169774893" w:history="1">
        <w:r w:rsidR="00320399" w:rsidRPr="006A2F75">
          <w:rPr>
            <w:rStyle w:val="Hyperlink"/>
          </w:rPr>
          <w:t>2.6</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Limit and control profiles</w:t>
        </w:r>
        <w:r w:rsidR="00320399">
          <w:rPr>
            <w:webHidden/>
          </w:rPr>
          <w:tab/>
        </w:r>
        <w:r w:rsidR="00320399">
          <w:rPr>
            <w:webHidden/>
          </w:rPr>
          <w:fldChar w:fldCharType="begin"/>
        </w:r>
        <w:r w:rsidR="00320399">
          <w:rPr>
            <w:webHidden/>
          </w:rPr>
          <w:instrText xml:space="preserve"> PAGEREF _Toc169774893 \h </w:instrText>
        </w:r>
        <w:r w:rsidR="00320399">
          <w:rPr>
            <w:webHidden/>
          </w:rPr>
        </w:r>
        <w:r w:rsidR="00320399">
          <w:rPr>
            <w:webHidden/>
          </w:rPr>
          <w:fldChar w:fldCharType="separate"/>
        </w:r>
        <w:r w:rsidR="0040669E">
          <w:rPr>
            <w:webHidden/>
          </w:rPr>
          <w:t>56</w:t>
        </w:r>
        <w:r w:rsidR="00320399">
          <w:rPr>
            <w:webHidden/>
          </w:rPr>
          <w:fldChar w:fldCharType="end"/>
        </w:r>
      </w:hyperlink>
    </w:p>
    <w:p w14:paraId="35618480" w14:textId="745A1399"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94" w:history="1">
        <w:r w:rsidR="00320399" w:rsidRPr="006A2F75">
          <w:rPr>
            <w:rStyle w:val="Hyperlink"/>
            <w:noProof/>
          </w:rPr>
          <w:t>2.6.1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Limit profiles</w:t>
        </w:r>
        <w:r w:rsidR="00320399">
          <w:rPr>
            <w:noProof/>
            <w:webHidden/>
          </w:rPr>
          <w:tab/>
        </w:r>
        <w:r w:rsidR="00320399">
          <w:rPr>
            <w:noProof/>
            <w:webHidden/>
          </w:rPr>
          <w:fldChar w:fldCharType="begin"/>
        </w:r>
        <w:r w:rsidR="00320399">
          <w:rPr>
            <w:noProof/>
            <w:webHidden/>
          </w:rPr>
          <w:instrText xml:space="preserve"> PAGEREF _Toc169774894 \h </w:instrText>
        </w:r>
        <w:r w:rsidR="00320399">
          <w:rPr>
            <w:noProof/>
            <w:webHidden/>
          </w:rPr>
        </w:r>
        <w:r w:rsidR="00320399">
          <w:rPr>
            <w:noProof/>
            <w:webHidden/>
          </w:rPr>
          <w:fldChar w:fldCharType="separate"/>
        </w:r>
        <w:r w:rsidR="0040669E">
          <w:rPr>
            <w:noProof/>
            <w:webHidden/>
          </w:rPr>
          <w:t>56</w:t>
        </w:r>
        <w:r w:rsidR="00320399">
          <w:rPr>
            <w:noProof/>
            <w:webHidden/>
          </w:rPr>
          <w:fldChar w:fldCharType="end"/>
        </w:r>
      </w:hyperlink>
    </w:p>
    <w:p w14:paraId="7924EE79" w14:textId="53627D8F"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895" w:history="1">
        <w:r w:rsidR="00320399" w:rsidRPr="006A2F75">
          <w:rPr>
            <w:rStyle w:val="Hyperlink"/>
            <w:noProof/>
          </w:rPr>
          <w:t>2.6.2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Control profiles</w:t>
        </w:r>
        <w:r w:rsidR="00320399">
          <w:rPr>
            <w:noProof/>
            <w:webHidden/>
          </w:rPr>
          <w:tab/>
        </w:r>
        <w:r w:rsidR="00320399">
          <w:rPr>
            <w:noProof/>
            <w:webHidden/>
          </w:rPr>
          <w:fldChar w:fldCharType="begin"/>
        </w:r>
        <w:r w:rsidR="00320399">
          <w:rPr>
            <w:noProof/>
            <w:webHidden/>
          </w:rPr>
          <w:instrText xml:space="preserve"> PAGEREF _Toc169774895 \h </w:instrText>
        </w:r>
        <w:r w:rsidR="00320399">
          <w:rPr>
            <w:noProof/>
            <w:webHidden/>
          </w:rPr>
        </w:r>
        <w:r w:rsidR="00320399">
          <w:rPr>
            <w:noProof/>
            <w:webHidden/>
          </w:rPr>
          <w:fldChar w:fldCharType="separate"/>
        </w:r>
        <w:r w:rsidR="0040669E">
          <w:rPr>
            <w:noProof/>
            <w:webHidden/>
          </w:rPr>
          <w:t>57</w:t>
        </w:r>
        <w:r w:rsidR="00320399">
          <w:rPr>
            <w:noProof/>
            <w:webHidden/>
          </w:rPr>
          <w:fldChar w:fldCharType="end"/>
        </w:r>
      </w:hyperlink>
    </w:p>
    <w:p w14:paraId="18DD9F35" w14:textId="018087A2" w:rsidR="00320399" w:rsidRDefault="00000000">
      <w:pPr>
        <w:pStyle w:val="TOC2"/>
        <w:rPr>
          <w:rFonts w:asciiTheme="minorHAnsi" w:eastAsiaTheme="minorEastAsia" w:hAnsiTheme="minorHAnsi" w:cstheme="minorBidi"/>
          <w:kern w:val="2"/>
          <w:sz w:val="22"/>
          <w:szCs w:val="22"/>
          <w14:ligatures w14:val="standardContextual"/>
        </w:rPr>
      </w:pPr>
      <w:hyperlink w:anchor="_Toc169774896" w:history="1">
        <w:r w:rsidR="00320399" w:rsidRPr="006A2F75">
          <w:rPr>
            <w:rStyle w:val="Hyperlink"/>
          </w:rPr>
          <w:t>2.7</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Calculated points</w:t>
        </w:r>
        <w:r w:rsidR="00320399">
          <w:rPr>
            <w:webHidden/>
          </w:rPr>
          <w:tab/>
        </w:r>
        <w:r w:rsidR="00320399">
          <w:rPr>
            <w:webHidden/>
          </w:rPr>
          <w:fldChar w:fldCharType="begin"/>
        </w:r>
        <w:r w:rsidR="00320399">
          <w:rPr>
            <w:webHidden/>
          </w:rPr>
          <w:instrText xml:space="preserve"> PAGEREF _Toc169774896 \h </w:instrText>
        </w:r>
        <w:r w:rsidR="00320399">
          <w:rPr>
            <w:webHidden/>
          </w:rPr>
        </w:r>
        <w:r w:rsidR="00320399">
          <w:rPr>
            <w:webHidden/>
          </w:rPr>
          <w:fldChar w:fldCharType="separate"/>
        </w:r>
        <w:r w:rsidR="0040669E">
          <w:rPr>
            <w:webHidden/>
          </w:rPr>
          <w:t>58</w:t>
        </w:r>
        <w:r w:rsidR="00320399">
          <w:rPr>
            <w:webHidden/>
          </w:rPr>
          <w:fldChar w:fldCharType="end"/>
        </w:r>
      </w:hyperlink>
    </w:p>
    <w:p w14:paraId="0931627D" w14:textId="3E8FA0D2" w:rsidR="00320399" w:rsidRDefault="00000000">
      <w:pPr>
        <w:pStyle w:val="TOC2"/>
        <w:rPr>
          <w:rFonts w:asciiTheme="minorHAnsi" w:eastAsiaTheme="minorEastAsia" w:hAnsiTheme="minorHAnsi" w:cstheme="minorBidi"/>
          <w:kern w:val="2"/>
          <w:sz w:val="22"/>
          <w:szCs w:val="22"/>
          <w14:ligatures w14:val="standardContextual"/>
        </w:rPr>
      </w:pPr>
      <w:hyperlink w:anchor="_Toc169774897" w:history="1">
        <w:r w:rsidR="00320399" w:rsidRPr="006A2F75">
          <w:rPr>
            <w:rStyle w:val="Hyperlink"/>
          </w:rPr>
          <w:t>2.8</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Incident logging</w:t>
        </w:r>
        <w:r w:rsidR="00320399">
          <w:rPr>
            <w:webHidden/>
          </w:rPr>
          <w:tab/>
        </w:r>
        <w:r w:rsidR="00320399">
          <w:rPr>
            <w:webHidden/>
          </w:rPr>
          <w:fldChar w:fldCharType="begin"/>
        </w:r>
        <w:r w:rsidR="00320399">
          <w:rPr>
            <w:webHidden/>
          </w:rPr>
          <w:instrText xml:space="preserve"> PAGEREF _Toc169774897 \h </w:instrText>
        </w:r>
        <w:r w:rsidR="00320399">
          <w:rPr>
            <w:webHidden/>
          </w:rPr>
        </w:r>
        <w:r w:rsidR="00320399">
          <w:rPr>
            <w:webHidden/>
          </w:rPr>
          <w:fldChar w:fldCharType="separate"/>
        </w:r>
        <w:r w:rsidR="0040669E">
          <w:rPr>
            <w:webHidden/>
          </w:rPr>
          <w:t>58</w:t>
        </w:r>
        <w:r w:rsidR="00320399">
          <w:rPr>
            <w:webHidden/>
          </w:rPr>
          <w:fldChar w:fldCharType="end"/>
        </w:r>
      </w:hyperlink>
    </w:p>
    <w:p w14:paraId="469C0BA8" w14:textId="1414467E"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898" w:history="1">
        <w:r w:rsidR="00320399" w:rsidRPr="006A2F75">
          <w:rPr>
            <w:rStyle w:val="Hyperlink"/>
          </w:rPr>
          <w:t>3</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Controls and overrides</w:t>
        </w:r>
        <w:r w:rsidR="00320399">
          <w:rPr>
            <w:webHidden/>
          </w:rPr>
          <w:tab/>
        </w:r>
        <w:r w:rsidR="00320399">
          <w:rPr>
            <w:webHidden/>
          </w:rPr>
          <w:fldChar w:fldCharType="begin"/>
        </w:r>
        <w:r w:rsidR="00320399">
          <w:rPr>
            <w:webHidden/>
          </w:rPr>
          <w:instrText xml:space="preserve"> PAGEREF _Toc169774898 \h </w:instrText>
        </w:r>
        <w:r w:rsidR="00320399">
          <w:rPr>
            <w:webHidden/>
          </w:rPr>
        </w:r>
        <w:r w:rsidR="00320399">
          <w:rPr>
            <w:webHidden/>
          </w:rPr>
          <w:fldChar w:fldCharType="separate"/>
        </w:r>
        <w:r w:rsidR="0040669E">
          <w:rPr>
            <w:webHidden/>
          </w:rPr>
          <w:t>60</w:t>
        </w:r>
        <w:r w:rsidR="00320399">
          <w:rPr>
            <w:webHidden/>
          </w:rPr>
          <w:fldChar w:fldCharType="end"/>
        </w:r>
      </w:hyperlink>
    </w:p>
    <w:p w14:paraId="6B781959" w14:textId="1ECD1751" w:rsidR="00320399" w:rsidRDefault="00000000">
      <w:pPr>
        <w:pStyle w:val="TOC2"/>
        <w:rPr>
          <w:rFonts w:asciiTheme="minorHAnsi" w:eastAsiaTheme="minorEastAsia" w:hAnsiTheme="minorHAnsi" w:cstheme="minorBidi"/>
          <w:kern w:val="2"/>
          <w:sz w:val="22"/>
          <w:szCs w:val="22"/>
          <w14:ligatures w14:val="standardContextual"/>
        </w:rPr>
      </w:pPr>
      <w:hyperlink w:anchor="_Toc169774899" w:history="1">
        <w:r w:rsidR="00320399" w:rsidRPr="006A2F75">
          <w:rPr>
            <w:rStyle w:val="Hyperlink"/>
          </w:rPr>
          <w:t>3.1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Controls</w:t>
        </w:r>
        <w:r w:rsidR="00320399">
          <w:rPr>
            <w:webHidden/>
          </w:rPr>
          <w:tab/>
        </w:r>
        <w:r w:rsidR="00320399">
          <w:rPr>
            <w:webHidden/>
          </w:rPr>
          <w:fldChar w:fldCharType="begin"/>
        </w:r>
        <w:r w:rsidR="00320399">
          <w:rPr>
            <w:webHidden/>
          </w:rPr>
          <w:instrText xml:space="preserve"> PAGEREF _Toc169774899 \h </w:instrText>
        </w:r>
        <w:r w:rsidR="00320399">
          <w:rPr>
            <w:webHidden/>
          </w:rPr>
        </w:r>
        <w:r w:rsidR="00320399">
          <w:rPr>
            <w:webHidden/>
          </w:rPr>
          <w:fldChar w:fldCharType="separate"/>
        </w:r>
        <w:r w:rsidR="0040669E">
          <w:rPr>
            <w:webHidden/>
          </w:rPr>
          <w:t>60</w:t>
        </w:r>
        <w:r w:rsidR="00320399">
          <w:rPr>
            <w:webHidden/>
          </w:rPr>
          <w:fldChar w:fldCharType="end"/>
        </w:r>
      </w:hyperlink>
    </w:p>
    <w:p w14:paraId="79716C0E" w14:textId="6676AB84" w:rsidR="00320399" w:rsidRDefault="00000000">
      <w:pPr>
        <w:pStyle w:val="TOC2"/>
        <w:rPr>
          <w:rFonts w:asciiTheme="minorHAnsi" w:eastAsiaTheme="minorEastAsia" w:hAnsiTheme="minorHAnsi" w:cstheme="minorBidi"/>
          <w:kern w:val="2"/>
          <w:sz w:val="22"/>
          <w:szCs w:val="22"/>
          <w14:ligatures w14:val="standardContextual"/>
        </w:rPr>
      </w:pPr>
      <w:hyperlink w:anchor="_Toc169774900" w:history="1">
        <w:r w:rsidR="00320399" w:rsidRPr="006A2F75">
          <w:rPr>
            <w:rStyle w:val="Hyperlink"/>
          </w:rPr>
          <w:t>3.2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Overriding a point</w:t>
        </w:r>
        <w:r w:rsidR="00320399">
          <w:rPr>
            <w:webHidden/>
          </w:rPr>
          <w:tab/>
        </w:r>
        <w:r w:rsidR="00320399">
          <w:rPr>
            <w:webHidden/>
          </w:rPr>
          <w:fldChar w:fldCharType="begin"/>
        </w:r>
        <w:r w:rsidR="00320399">
          <w:rPr>
            <w:webHidden/>
          </w:rPr>
          <w:instrText xml:space="preserve"> PAGEREF _Toc169774900 \h </w:instrText>
        </w:r>
        <w:r w:rsidR="00320399">
          <w:rPr>
            <w:webHidden/>
          </w:rPr>
        </w:r>
        <w:r w:rsidR="00320399">
          <w:rPr>
            <w:webHidden/>
          </w:rPr>
          <w:fldChar w:fldCharType="separate"/>
        </w:r>
        <w:r w:rsidR="0040669E">
          <w:rPr>
            <w:webHidden/>
          </w:rPr>
          <w:t>60</w:t>
        </w:r>
        <w:r w:rsidR="00320399">
          <w:rPr>
            <w:webHidden/>
          </w:rPr>
          <w:fldChar w:fldCharType="end"/>
        </w:r>
      </w:hyperlink>
    </w:p>
    <w:p w14:paraId="0F4B57B0" w14:textId="76FD07E0"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01" w:history="1">
        <w:r w:rsidR="00320399" w:rsidRPr="006A2F75">
          <w:rPr>
            <w:rStyle w:val="Hyperlink"/>
          </w:rPr>
          <w:t>4</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Data reporting</w:t>
        </w:r>
        <w:r w:rsidR="00320399">
          <w:rPr>
            <w:webHidden/>
          </w:rPr>
          <w:tab/>
        </w:r>
        <w:r w:rsidR="00320399">
          <w:rPr>
            <w:webHidden/>
          </w:rPr>
          <w:fldChar w:fldCharType="begin"/>
        </w:r>
        <w:r w:rsidR="00320399">
          <w:rPr>
            <w:webHidden/>
          </w:rPr>
          <w:instrText xml:space="preserve"> PAGEREF _Toc169774901 \h </w:instrText>
        </w:r>
        <w:r w:rsidR="00320399">
          <w:rPr>
            <w:webHidden/>
          </w:rPr>
        </w:r>
        <w:r w:rsidR="00320399">
          <w:rPr>
            <w:webHidden/>
          </w:rPr>
          <w:fldChar w:fldCharType="separate"/>
        </w:r>
        <w:r w:rsidR="0040669E">
          <w:rPr>
            <w:webHidden/>
          </w:rPr>
          <w:t>62</w:t>
        </w:r>
        <w:r w:rsidR="00320399">
          <w:rPr>
            <w:webHidden/>
          </w:rPr>
          <w:fldChar w:fldCharType="end"/>
        </w:r>
      </w:hyperlink>
    </w:p>
    <w:p w14:paraId="586FC57D" w14:textId="55A04B96" w:rsidR="00320399" w:rsidRDefault="00000000">
      <w:pPr>
        <w:pStyle w:val="TOC2"/>
        <w:rPr>
          <w:rFonts w:asciiTheme="minorHAnsi" w:eastAsiaTheme="minorEastAsia" w:hAnsiTheme="minorHAnsi" w:cstheme="minorBidi"/>
          <w:kern w:val="2"/>
          <w:sz w:val="22"/>
          <w:szCs w:val="22"/>
          <w14:ligatures w14:val="standardContextual"/>
        </w:rPr>
      </w:pPr>
      <w:hyperlink w:anchor="_Toc169774902" w:history="1">
        <w:r w:rsidR="00320399" w:rsidRPr="006A2F75">
          <w:rPr>
            <w:rStyle w:val="Hyperlink"/>
          </w:rPr>
          <w:t>4.1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Data formats</w:t>
        </w:r>
        <w:r w:rsidR="00320399">
          <w:rPr>
            <w:webHidden/>
          </w:rPr>
          <w:tab/>
        </w:r>
        <w:r w:rsidR="00320399">
          <w:rPr>
            <w:webHidden/>
          </w:rPr>
          <w:fldChar w:fldCharType="begin"/>
        </w:r>
        <w:r w:rsidR="00320399">
          <w:rPr>
            <w:webHidden/>
          </w:rPr>
          <w:instrText xml:space="preserve"> PAGEREF _Toc169774902 \h </w:instrText>
        </w:r>
        <w:r w:rsidR="00320399">
          <w:rPr>
            <w:webHidden/>
          </w:rPr>
        </w:r>
        <w:r w:rsidR="00320399">
          <w:rPr>
            <w:webHidden/>
          </w:rPr>
          <w:fldChar w:fldCharType="separate"/>
        </w:r>
        <w:r w:rsidR="0040669E">
          <w:rPr>
            <w:webHidden/>
          </w:rPr>
          <w:t>62</w:t>
        </w:r>
        <w:r w:rsidR="00320399">
          <w:rPr>
            <w:webHidden/>
          </w:rPr>
          <w:fldChar w:fldCharType="end"/>
        </w:r>
      </w:hyperlink>
    </w:p>
    <w:p w14:paraId="52F84259" w14:textId="3B8A2219" w:rsidR="00320399" w:rsidRDefault="00000000">
      <w:pPr>
        <w:pStyle w:val="TOC2"/>
        <w:rPr>
          <w:rFonts w:asciiTheme="minorHAnsi" w:eastAsiaTheme="minorEastAsia" w:hAnsiTheme="minorHAnsi" w:cstheme="minorBidi"/>
          <w:kern w:val="2"/>
          <w:sz w:val="22"/>
          <w:szCs w:val="22"/>
          <w14:ligatures w14:val="standardContextual"/>
        </w:rPr>
      </w:pPr>
      <w:hyperlink w:anchor="_Toc169774903" w:history="1">
        <w:r w:rsidR="00320399" w:rsidRPr="006A2F75">
          <w:rPr>
            <w:rStyle w:val="Hyperlink"/>
          </w:rPr>
          <w:t>4.2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Requesting data</w:t>
        </w:r>
        <w:r w:rsidR="00320399">
          <w:rPr>
            <w:webHidden/>
          </w:rPr>
          <w:tab/>
        </w:r>
        <w:r w:rsidR="00320399">
          <w:rPr>
            <w:webHidden/>
          </w:rPr>
          <w:fldChar w:fldCharType="begin"/>
        </w:r>
        <w:r w:rsidR="00320399">
          <w:rPr>
            <w:webHidden/>
          </w:rPr>
          <w:instrText xml:space="preserve"> PAGEREF _Toc169774903 \h </w:instrText>
        </w:r>
        <w:r w:rsidR="00320399">
          <w:rPr>
            <w:webHidden/>
          </w:rPr>
        </w:r>
        <w:r w:rsidR="00320399">
          <w:rPr>
            <w:webHidden/>
          </w:rPr>
          <w:fldChar w:fldCharType="separate"/>
        </w:r>
        <w:r w:rsidR="0040669E">
          <w:rPr>
            <w:webHidden/>
          </w:rPr>
          <w:t>63</w:t>
        </w:r>
        <w:r w:rsidR="00320399">
          <w:rPr>
            <w:webHidden/>
          </w:rPr>
          <w:fldChar w:fldCharType="end"/>
        </w:r>
      </w:hyperlink>
    </w:p>
    <w:p w14:paraId="1916266D" w14:textId="7BEF2C0D"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04" w:history="1">
        <w:r w:rsidR="00320399" w:rsidRPr="006A2F75">
          <w:rPr>
            <w:rStyle w:val="Hyperlink"/>
          </w:rPr>
          <w:t>5</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Field device core blocks</w:t>
        </w:r>
        <w:r w:rsidR="00320399">
          <w:rPr>
            <w:webHidden/>
          </w:rPr>
          <w:tab/>
        </w:r>
        <w:r w:rsidR="00320399">
          <w:rPr>
            <w:webHidden/>
          </w:rPr>
          <w:fldChar w:fldCharType="begin"/>
        </w:r>
        <w:r w:rsidR="00320399">
          <w:rPr>
            <w:webHidden/>
          </w:rPr>
          <w:instrText xml:space="preserve"> PAGEREF _Toc169774904 \h </w:instrText>
        </w:r>
        <w:r w:rsidR="00320399">
          <w:rPr>
            <w:webHidden/>
          </w:rPr>
        </w:r>
        <w:r w:rsidR="00320399">
          <w:rPr>
            <w:webHidden/>
          </w:rPr>
          <w:fldChar w:fldCharType="separate"/>
        </w:r>
        <w:r w:rsidR="0040669E">
          <w:rPr>
            <w:webHidden/>
          </w:rPr>
          <w:t>65</w:t>
        </w:r>
        <w:r w:rsidR="00320399">
          <w:rPr>
            <w:webHidden/>
          </w:rPr>
          <w:fldChar w:fldCharType="end"/>
        </w:r>
      </w:hyperlink>
    </w:p>
    <w:p w14:paraId="01CCF220" w14:textId="5FB2B61E"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05" w:history="1">
        <w:r w:rsidR="00320399" w:rsidRPr="006A2F75">
          <w:rPr>
            <w:rStyle w:val="Hyperlink"/>
          </w:rPr>
          <w:t>6</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Use of MQTT</w:t>
        </w:r>
        <w:r w:rsidR="00320399">
          <w:rPr>
            <w:webHidden/>
          </w:rPr>
          <w:tab/>
        </w:r>
        <w:r w:rsidR="00320399">
          <w:rPr>
            <w:webHidden/>
          </w:rPr>
          <w:fldChar w:fldCharType="begin"/>
        </w:r>
        <w:r w:rsidR="00320399">
          <w:rPr>
            <w:webHidden/>
          </w:rPr>
          <w:instrText xml:space="preserve"> PAGEREF _Toc169774905 \h </w:instrText>
        </w:r>
        <w:r w:rsidR="00320399">
          <w:rPr>
            <w:webHidden/>
          </w:rPr>
        </w:r>
        <w:r w:rsidR="00320399">
          <w:rPr>
            <w:webHidden/>
          </w:rPr>
          <w:fldChar w:fldCharType="separate"/>
        </w:r>
        <w:r w:rsidR="0040669E">
          <w:rPr>
            <w:webHidden/>
          </w:rPr>
          <w:t>66</w:t>
        </w:r>
        <w:r w:rsidR="00320399">
          <w:rPr>
            <w:webHidden/>
          </w:rPr>
          <w:fldChar w:fldCharType="end"/>
        </w:r>
      </w:hyperlink>
    </w:p>
    <w:p w14:paraId="2E7176E4" w14:textId="61EA1A2F" w:rsidR="00320399" w:rsidRDefault="00000000">
      <w:pPr>
        <w:pStyle w:val="TOC2"/>
        <w:rPr>
          <w:rFonts w:asciiTheme="minorHAnsi" w:eastAsiaTheme="minorEastAsia" w:hAnsiTheme="minorHAnsi" w:cstheme="minorBidi"/>
          <w:kern w:val="2"/>
          <w:sz w:val="22"/>
          <w:szCs w:val="22"/>
          <w14:ligatures w14:val="standardContextual"/>
        </w:rPr>
      </w:pPr>
      <w:hyperlink w:anchor="_Toc169774906" w:history="1">
        <w:r w:rsidR="00320399" w:rsidRPr="006A2F75">
          <w:rPr>
            <w:rStyle w:val="Hyperlink"/>
          </w:rPr>
          <w:t>6.1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Retained messages and connection state</w:t>
        </w:r>
        <w:r w:rsidR="00320399">
          <w:rPr>
            <w:webHidden/>
          </w:rPr>
          <w:tab/>
        </w:r>
        <w:r w:rsidR="00320399">
          <w:rPr>
            <w:webHidden/>
          </w:rPr>
          <w:fldChar w:fldCharType="begin"/>
        </w:r>
        <w:r w:rsidR="00320399">
          <w:rPr>
            <w:webHidden/>
          </w:rPr>
          <w:instrText xml:space="preserve"> PAGEREF _Toc169774906 \h </w:instrText>
        </w:r>
        <w:r w:rsidR="00320399">
          <w:rPr>
            <w:webHidden/>
          </w:rPr>
        </w:r>
        <w:r w:rsidR="00320399">
          <w:rPr>
            <w:webHidden/>
          </w:rPr>
          <w:fldChar w:fldCharType="separate"/>
        </w:r>
        <w:r w:rsidR="0040669E">
          <w:rPr>
            <w:webHidden/>
          </w:rPr>
          <w:t>66</w:t>
        </w:r>
        <w:r w:rsidR="00320399">
          <w:rPr>
            <w:webHidden/>
          </w:rPr>
          <w:fldChar w:fldCharType="end"/>
        </w:r>
      </w:hyperlink>
    </w:p>
    <w:p w14:paraId="51EAC453" w14:textId="0286F212" w:rsidR="00320399" w:rsidRDefault="00000000">
      <w:pPr>
        <w:pStyle w:val="TOC2"/>
        <w:rPr>
          <w:rFonts w:asciiTheme="minorHAnsi" w:eastAsiaTheme="minorEastAsia" w:hAnsiTheme="minorHAnsi" w:cstheme="minorBidi"/>
          <w:kern w:val="2"/>
          <w:sz w:val="22"/>
          <w:szCs w:val="22"/>
          <w14:ligatures w14:val="standardContextual"/>
        </w:rPr>
      </w:pPr>
      <w:hyperlink w:anchor="_Toc169774907" w:history="1">
        <w:r w:rsidR="00320399" w:rsidRPr="006A2F75">
          <w:rPr>
            <w:rStyle w:val="Hyperlink"/>
          </w:rPr>
          <w:t>6.2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Publish/subscribe transports</w:t>
        </w:r>
        <w:r w:rsidR="00320399">
          <w:rPr>
            <w:webHidden/>
          </w:rPr>
          <w:tab/>
        </w:r>
        <w:r w:rsidR="00320399">
          <w:rPr>
            <w:webHidden/>
          </w:rPr>
          <w:fldChar w:fldCharType="begin"/>
        </w:r>
        <w:r w:rsidR="00320399">
          <w:rPr>
            <w:webHidden/>
          </w:rPr>
          <w:instrText xml:space="preserve"> PAGEREF _Toc169774907 \h </w:instrText>
        </w:r>
        <w:r w:rsidR="00320399">
          <w:rPr>
            <w:webHidden/>
          </w:rPr>
        </w:r>
        <w:r w:rsidR="00320399">
          <w:rPr>
            <w:webHidden/>
          </w:rPr>
          <w:fldChar w:fldCharType="separate"/>
        </w:r>
        <w:r w:rsidR="0040669E">
          <w:rPr>
            <w:webHidden/>
          </w:rPr>
          <w:t>66</w:t>
        </w:r>
        <w:r w:rsidR="00320399">
          <w:rPr>
            <w:webHidden/>
          </w:rPr>
          <w:fldChar w:fldCharType="end"/>
        </w:r>
      </w:hyperlink>
    </w:p>
    <w:p w14:paraId="367A772C" w14:textId="628D04F4" w:rsidR="00320399" w:rsidRDefault="00000000">
      <w:pPr>
        <w:pStyle w:val="TOC2"/>
        <w:rPr>
          <w:rFonts w:asciiTheme="minorHAnsi" w:eastAsiaTheme="minorEastAsia" w:hAnsiTheme="minorHAnsi" w:cstheme="minorBidi"/>
          <w:kern w:val="2"/>
          <w:sz w:val="22"/>
          <w:szCs w:val="22"/>
          <w14:ligatures w14:val="standardContextual"/>
        </w:rPr>
      </w:pPr>
      <w:hyperlink w:anchor="_Toc169774908" w:history="1">
        <w:r w:rsidR="00320399" w:rsidRPr="006A2F75">
          <w:rPr>
            <w:rStyle w:val="Hyperlink"/>
          </w:rPr>
          <w:t>6.3</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Payload</w:t>
        </w:r>
        <w:r w:rsidR="00320399">
          <w:rPr>
            <w:webHidden/>
          </w:rPr>
          <w:tab/>
        </w:r>
        <w:r w:rsidR="00320399">
          <w:rPr>
            <w:webHidden/>
          </w:rPr>
          <w:fldChar w:fldCharType="begin"/>
        </w:r>
        <w:r w:rsidR="00320399">
          <w:rPr>
            <w:webHidden/>
          </w:rPr>
          <w:instrText xml:space="preserve"> PAGEREF _Toc169774908 \h </w:instrText>
        </w:r>
        <w:r w:rsidR="00320399">
          <w:rPr>
            <w:webHidden/>
          </w:rPr>
        </w:r>
        <w:r w:rsidR="00320399">
          <w:rPr>
            <w:webHidden/>
          </w:rPr>
          <w:fldChar w:fldCharType="separate"/>
        </w:r>
        <w:r w:rsidR="0040669E">
          <w:rPr>
            <w:webHidden/>
          </w:rPr>
          <w:t>66</w:t>
        </w:r>
        <w:r w:rsidR="00320399">
          <w:rPr>
            <w:webHidden/>
          </w:rPr>
          <w:fldChar w:fldCharType="end"/>
        </w:r>
      </w:hyperlink>
    </w:p>
    <w:p w14:paraId="133AB6B8" w14:textId="4ECD9490"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09" w:history="1">
        <w:r w:rsidR="00320399" w:rsidRPr="006A2F75">
          <w:rPr>
            <w:rStyle w:val="Hyperlink"/>
            <w:noProof/>
          </w:rPr>
          <w:t>6.3.1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Payload compression</w:t>
        </w:r>
        <w:r w:rsidR="00320399">
          <w:rPr>
            <w:noProof/>
            <w:webHidden/>
          </w:rPr>
          <w:tab/>
        </w:r>
        <w:r w:rsidR="00320399">
          <w:rPr>
            <w:noProof/>
            <w:webHidden/>
          </w:rPr>
          <w:fldChar w:fldCharType="begin"/>
        </w:r>
        <w:r w:rsidR="00320399">
          <w:rPr>
            <w:noProof/>
            <w:webHidden/>
          </w:rPr>
          <w:instrText xml:space="preserve"> PAGEREF _Toc169774909 \h </w:instrText>
        </w:r>
        <w:r w:rsidR="00320399">
          <w:rPr>
            <w:noProof/>
            <w:webHidden/>
          </w:rPr>
        </w:r>
        <w:r w:rsidR="00320399">
          <w:rPr>
            <w:noProof/>
            <w:webHidden/>
          </w:rPr>
          <w:fldChar w:fldCharType="separate"/>
        </w:r>
        <w:r w:rsidR="0040669E">
          <w:rPr>
            <w:noProof/>
            <w:webHidden/>
          </w:rPr>
          <w:t>67</w:t>
        </w:r>
        <w:r w:rsidR="00320399">
          <w:rPr>
            <w:noProof/>
            <w:webHidden/>
          </w:rPr>
          <w:fldChar w:fldCharType="end"/>
        </w:r>
      </w:hyperlink>
    </w:p>
    <w:p w14:paraId="4E805B41" w14:textId="28364A12" w:rsidR="00320399" w:rsidRDefault="00000000">
      <w:pPr>
        <w:pStyle w:val="TOC2"/>
        <w:rPr>
          <w:rFonts w:asciiTheme="minorHAnsi" w:eastAsiaTheme="minorEastAsia" w:hAnsiTheme="minorHAnsi" w:cstheme="minorBidi"/>
          <w:kern w:val="2"/>
          <w:sz w:val="22"/>
          <w:szCs w:val="22"/>
          <w14:ligatures w14:val="standardContextual"/>
        </w:rPr>
      </w:pPr>
      <w:hyperlink w:anchor="_Toc169774910" w:history="1">
        <w:r w:rsidR="00320399" w:rsidRPr="006A2F75">
          <w:rPr>
            <w:rStyle w:val="Hyperlink"/>
          </w:rPr>
          <w:t>6.4</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Other topics</w:t>
        </w:r>
        <w:r w:rsidR="00320399">
          <w:rPr>
            <w:webHidden/>
          </w:rPr>
          <w:tab/>
        </w:r>
        <w:r w:rsidR="00320399">
          <w:rPr>
            <w:webHidden/>
          </w:rPr>
          <w:fldChar w:fldCharType="begin"/>
        </w:r>
        <w:r w:rsidR="00320399">
          <w:rPr>
            <w:webHidden/>
          </w:rPr>
          <w:instrText xml:space="preserve"> PAGEREF _Toc169774910 \h </w:instrText>
        </w:r>
        <w:r w:rsidR="00320399">
          <w:rPr>
            <w:webHidden/>
          </w:rPr>
        </w:r>
        <w:r w:rsidR="00320399">
          <w:rPr>
            <w:webHidden/>
          </w:rPr>
          <w:fldChar w:fldCharType="separate"/>
        </w:r>
        <w:r w:rsidR="0040669E">
          <w:rPr>
            <w:webHidden/>
          </w:rPr>
          <w:t>67</w:t>
        </w:r>
        <w:r w:rsidR="00320399">
          <w:rPr>
            <w:webHidden/>
          </w:rPr>
          <w:fldChar w:fldCharType="end"/>
        </w:r>
      </w:hyperlink>
    </w:p>
    <w:p w14:paraId="2D399F1C" w14:textId="17B7DFDC"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11" w:history="1">
        <w:r w:rsidR="00320399" w:rsidRPr="006A2F75">
          <w:rPr>
            <w:rStyle w:val="Hyperlink"/>
            <w:noProof/>
          </w:rPr>
          <w:t>6.4.1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Getdeviceinfo</w:t>
        </w:r>
        <w:r w:rsidR="00320399">
          <w:rPr>
            <w:noProof/>
            <w:webHidden/>
          </w:rPr>
          <w:tab/>
        </w:r>
        <w:r w:rsidR="00320399">
          <w:rPr>
            <w:noProof/>
            <w:webHidden/>
          </w:rPr>
          <w:fldChar w:fldCharType="begin"/>
        </w:r>
        <w:r w:rsidR="00320399">
          <w:rPr>
            <w:noProof/>
            <w:webHidden/>
          </w:rPr>
          <w:instrText xml:space="preserve"> PAGEREF _Toc169774911 \h </w:instrText>
        </w:r>
        <w:r w:rsidR="00320399">
          <w:rPr>
            <w:noProof/>
            <w:webHidden/>
          </w:rPr>
        </w:r>
        <w:r w:rsidR="00320399">
          <w:rPr>
            <w:noProof/>
            <w:webHidden/>
          </w:rPr>
          <w:fldChar w:fldCharType="separate"/>
        </w:r>
        <w:r w:rsidR="0040669E">
          <w:rPr>
            <w:noProof/>
            <w:webHidden/>
          </w:rPr>
          <w:t>67</w:t>
        </w:r>
        <w:r w:rsidR="00320399">
          <w:rPr>
            <w:noProof/>
            <w:webHidden/>
          </w:rPr>
          <w:fldChar w:fldCharType="end"/>
        </w:r>
      </w:hyperlink>
    </w:p>
    <w:p w14:paraId="1699CE7D" w14:textId="01FC71E5"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12" w:history="1">
        <w:r w:rsidR="00320399" w:rsidRPr="006A2F75">
          <w:rPr>
            <w:rStyle w:val="Hyperlink"/>
            <w:noProof/>
          </w:rPr>
          <w:t>6.4.2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Maintaining time</w:t>
        </w:r>
        <w:r w:rsidR="00320399">
          <w:rPr>
            <w:noProof/>
            <w:webHidden/>
          </w:rPr>
          <w:tab/>
        </w:r>
        <w:r w:rsidR="00320399">
          <w:rPr>
            <w:noProof/>
            <w:webHidden/>
          </w:rPr>
          <w:fldChar w:fldCharType="begin"/>
        </w:r>
        <w:r w:rsidR="00320399">
          <w:rPr>
            <w:noProof/>
            <w:webHidden/>
          </w:rPr>
          <w:instrText xml:space="preserve"> PAGEREF _Toc169774912 \h </w:instrText>
        </w:r>
        <w:r w:rsidR="00320399">
          <w:rPr>
            <w:noProof/>
            <w:webHidden/>
          </w:rPr>
        </w:r>
        <w:r w:rsidR="00320399">
          <w:rPr>
            <w:noProof/>
            <w:webHidden/>
          </w:rPr>
          <w:fldChar w:fldCharType="separate"/>
        </w:r>
        <w:r w:rsidR="0040669E">
          <w:rPr>
            <w:noProof/>
            <w:webHidden/>
          </w:rPr>
          <w:t>67</w:t>
        </w:r>
        <w:r w:rsidR="00320399">
          <w:rPr>
            <w:noProof/>
            <w:webHidden/>
          </w:rPr>
          <w:fldChar w:fldCharType="end"/>
        </w:r>
      </w:hyperlink>
    </w:p>
    <w:p w14:paraId="259358AB" w14:textId="333281C5" w:rsidR="00320399" w:rsidRDefault="00000000">
      <w:pPr>
        <w:pStyle w:val="TOC2"/>
        <w:rPr>
          <w:rFonts w:asciiTheme="minorHAnsi" w:eastAsiaTheme="minorEastAsia" w:hAnsiTheme="minorHAnsi" w:cstheme="minorBidi"/>
          <w:kern w:val="2"/>
          <w:sz w:val="22"/>
          <w:szCs w:val="22"/>
          <w14:ligatures w14:val="standardContextual"/>
        </w:rPr>
      </w:pPr>
      <w:hyperlink w:anchor="_Toc169774913" w:history="1">
        <w:r w:rsidR="00320399" w:rsidRPr="006A2F75">
          <w:rPr>
            <w:rStyle w:val="Hyperlink"/>
          </w:rPr>
          <w:t>6.5</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Communications, QoS, retention</w:t>
        </w:r>
        <w:r w:rsidR="00320399">
          <w:rPr>
            <w:webHidden/>
          </w:rPr>
          <w:tab/>
        </w:r>
        <w:r w:rsidR="00320399">
          <w:rPr>
            <w:webHidden/>
          </w:rPr>
          <w:fldChar w:fldCharType="begin"/>
        </w:r>
        <w:r w:rsidR="00320399">
          <w:rPr>
            <w:webHidden/>
          </w:rPr>
          <w:instrText xml:space="preserve"> PAGEREF _Toc169774913 \h </w:instrText>
        </w:r>
        <w:r w:rsidR="00320399">
          <w:rPr>
            <w:webHidden/>
          </w:rPr>
        </w:r>
        <w:r w:rsidR="00320399">
          <w:rPr>
            <w:webHidden/>
          </w:rPr>
          <w:fldChar w:fldCharType="separate"/>
        </w:r>
        <w:r w:rsidR="0040669E">
          <w:rPr>
            <w:webHidden/>
          </w:rPr>
          <w:t>69</w:t>
        </w:r>
        <w:r w:rsidR="00320399">
          <w:rPr>
            <w:webHidden/>
          </w:rPr>
          <w:fldChar w:fldCharType="end"/>
        </w:r>
      </w:hyperlink>
    </w:p>
    <w:p w14:paraId="20BD67FF" w14:textId="7ED56F92"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14" w:history="1">
        <w:r w:rsidR="00320399" w:rsidRPr="006A2F75">
          <w:rPr>
            <w:rStyle w:val="Hyperlink"/>
          </w:rPr>
          <w:t>7</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Field device lifecycle</w:t>
        </w:r>
        <w:r w:rsidR="00320399">
          <w:rPr>
            <w:webHidden/>
          </w:rPr>
          <w:tab/>
        </w:r>
        <w:r w:rsidR="00320399">
          <w:rPr>
            <w:webHidden/>
          </w:rPr>
          <w:fldChar w:fldCharType="begin"/>
        </w:r>
        <w:r w:rsidR="00320399">
          <w:rPr>
            <w:webHidden/>
          </w:rPr>
          <w:instrText xml:space="preserve"> PAGEREF _Toc169774914 \h </w:instrText>
        </w:r>
        <w:r w:rsidR="00320399">
          <w:rPr>
            <w:webHidden/>
          </w:rPr>
        </w:r>
        <w:r w:rsidR="00320399">
          <w:rPr>
            <w:webHidden/>
          </w:rPr>
          <w:fldChar w:fldCharType="separate"/>
        </w:r>
        <w:r w:rsidR="0040669E">
          <w:rPr>
            <w:webHidden/>
          </w:rPr>
          <w:t>70</w:t>
        </w:r>
        <w:r w:rsidR="00320399">
          <w:rPr>
            <w:webHidden/>
          </w:rPr>
          <w:fldChar w:fldCharType="end"/>
        </w:r>
      </w:hyperlink>
    </w:p>
    <w:p w14:paraId="1D4B6D3E" w14:textId="1C560FCB" w:rsidR="00320399" w:rsidRDefault="00000000">
      <w:pPr>
        <w:pStyle w:val="TOC2"/>
        <w:rPr>
          <w:rFonts w:asciiTheme="minorHAnsi" w:eastAsiaTheme="minorEastAsia" w:hAnsiTheme="minorHAnsi" w:cstheme="minorBidi"/>
          <w:kern w:val="2"/>
          <w:sz w:val="22"/>
          <w:szCs w:val="22"/>
          <w14:ligatures w14:val="standardContextual"/>
        </w:rPr>
      </w:pPr>
      <w:hyperlink w:anchor="_Toc169774915" w:history="1">
        <w:r w:rsidR="00320399" w:rsidRPr="006A2F75">
          <w:rPr>
            <w:rStyle w:val="Hyperlink"/>
          </w:rPr>
          <w:t>7.1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Status message</w:t>
        </w:r>
        <w:r w:rsidR="00320399">
          <w:rPr>
            <w:webHidden/>
          </w:rPr>
          <w:tab/>
        </w:r>
        <w:r w:rsidR="00320399">
          <w:rPr>
            <w:webHidden/>
          </w:rPr>
          <w:fldChar w:fldCharType="begin"/>
        </w:r>
        <w:r w:rsidR="00320399">
          <w:rPr>
            <w:webHidden/>
          </w:rPr>
          <w:instrText xml:space="preserve"> PAGEREF _Toc169774915 \h </w:instrText>
        </w:r>
        <w:r w:rsidR="00320399">
          <w:rPr>
            <w:webHidden/>
          </w:rPr>
        </w:r>
        <w:r w:rsidR="00320399">
          <w:rPr>
            <w:webHidden/>
          </w:rPr>
          <w:fldChar w:fldCharType="separate"/>
        </w:r>
        <w:r w:rsidR="0040669E">
          <w:rPr>
            <w:webHidden/>
          </w:rPr>
          <w:t>70</w:t>
        </w:r>
        <w:r w:rsidR="00320399">
          <w:rPr>
            <w:webHidden/>
          </w:rPr>
          <w:fldChar w:fldCharType="end"/>
        </w:r>
      </w:hyperlink>
    </w:p>
    <w:p w14:paraId="71AAA190" w14:textId="5A57825E" w:rsidR="00320399" w:rsidRDefault="00000000">
      <w:pPr>
        <w:pStyle w:val="TOC2"/>
        <w:rPr>
          <w:rFonts w:asciiTheme="minorHAnsi" w:eastAsiaTheme="minorEastAsia" w:hAnsiTheme="minorHAnsi" w:cstheme="minorBidi"/>
          <w:kern w:val="2"/>
          <w:sz w:val="22"/>
          <w:szCs w:val="22"/>
          <w14:ligatures w14:val="standardContextual"/>
        </w:rPr>
      </w:pPr>
      <w:hyperlink w:anchor="_Toc169774916" w:history="1">
        <w:r w:rsidR="00320399" w:rsidRPr="006A2F75">
          <w:rPr>
            <w:rStyle w:val="Hyperlink"/>
          </w:rPr>
          <w:t>7.2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Last Will and Testament</w:t>
        </w:r>
        <w:r w:rsidR="00320399">
          <w:rPr>
            <w:webHidden/>
          </w:rPr>
          <w:tab/>
        </w:r>
        <w:r w:rsidR="00320399">
          <w:rPr>
            <w:webHidden/>
          </w:rPr>
          <w:fldChar w:fldCharType="begin"/>
        </w:r>
        <w:r w:rsidR="00320399">
          <w:rPr>
            <w:webHidden/>
          </w:rPr>
          <w:instrText xml:space="preserve"> PAGEREF _Toc169774916 \h </w:instrText>
        </w:r>
        <w:r w:rsidR="00320399">
          <w:rPr>
            <w:webHidden/>
          </w:rPr>
        </w:r>
        <w:r w:rsidR="00320399">
          <w:rPr>
            <w:webHidden/>
          </w:rPr>
          <w:fldChar w:fldCharType="separate"/>
        </w:r>
        <w:r w:rsidR="0040669E">
          <w:rPr>
            <w:webHidden/>
          </w:rPr>
          <w:t>72</w:t>
        </w:r>
        <w:r w:rsidR="00320399">
          <w:rPr>
            <w:webHidden/>
          </w:rPr>
          <w:fldChar w:fldCharType="end"/>
        </w:r>
      </w:hyperlink>
    </w:p>
    <w:p w14:paraId="3A04FA70" w14:textId="7EED54FF" w:rsidR="00320399" w:rsidRDefault="00000000">
      <w:pPr>
        <w:pStyle w:val="TOC2"/>
        <w:rPr>
          <w:rFonts w:asciiTheme="minorHAnsi" w:eastAsiaTheme="minorEastAsia" w:hAnsiTheme="minorHAnsi" w:cstheme="minorBidi"/>
          <w:kern w:val="2"/>
          <w:sz w:val="22"/>
          <w:szCs w:val="22"/>
          <w14:ligatures w14:val="standardContextual"/>
        </w:rPr>
      </w:pPr>
      <w:hyperlink w:anchor="_Toc169774917" w:history="1">
        <w:r w:rsidR="00320399" w:rsidRPr="006A2F75">
          <w:rPr>
            <w:rStyle w:val="Hyperlink"/>
          </w:rPr>
          <w:t>7.3</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Field device replacement</w:t>
        </w:r>
        <w:r w:rsidR="00320399">
          <w:rPr>
            <w:webHidden/>
          </w:rPr>
          <w:tab/>
        </w:r>
        <w:r w:rsidR="00320399">
          <w:rPr>
            <w:webHidden/>
          </w:rPr>
          <w:fldChar w:fldCharType="begin"/>
        </w:r>
        <w:r w:rsidR="00320399">
          <w:rPr>
            <w:webHidden/>
          </w:rPr>
          <w:instrText xml:space="preserve"> PAGEREF _Toc169774917 \h </w:instrText>
        </w:r>
        <w:r w:rsidR="00320399">
          <w:rPr>
            <w:webHidden/>
          </w:rPr>
        </w:r>
        <w:r w:rsidR="00320399">
          <w:rPr>
            <w:webHidden/>
          </w:rPr>
          <w:fldChar w:fldCharType="separate"/>
        </w:r>
        <w:r w:rsidR="0040669E">
          <w:rPr>
            <w:webHidden/>
          </w:rPr>
          <w:t>72</w:t>
        </w:r>
        <w:r w:rsidR="00320399">
          <w:rPr>
            <w:webHidden/>
          </w:rPr>
          <w:fldChar w:fldCharType="end"/>
        </w:r>
      </w:hyperlink>
    </w:p>
    <w:p w14:paraId="6C086E88" w14:textId="20ED4A07"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18" w:history="1">
        <w:r w:rsidR="00320399" w:rsidRPr="006A2F75">
          <w:rPr>
            <w:rStyle w:val="Hyperlink"/>
          </w:rPr>
          <w:t>8</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Security</w:t>
        </w:r>
        <w:r w:rsidR="00320399">
          <w:rPr>
            <w:webHidden/>
          </w:rPr>
          <w:tab/>
        </w:r>
        <w:r w:rsidR="00320399">
          <w:rPr>
            <w:webHidden/>
          </w:rPr>
          <w:fldChar w:fldCharType="begin"/>
        </w:r>
        <w:r w:rsidR="00320399">
          <w:rPr>
            <w:webHidden/>
          </w:rPr>
          <w:instrText xml:space="preserve"> PAGEREF _Toc169774918 \h </w:instrText>
        </w:r>
        <w:r w:rsidR="00320399">
          <w:rPr>
            <w:webHidden/>
          </w:rPr>
        </w:r>
        <w:r w:rsidR="00320399">
          <w:rPr>
            <w:webHidden/>
          </w:rPr>
          <w:fldChar w:fldCharType="separate"/>
        </w:r>
        <w:r w:rsidR="0040669E">
          <w:rPr>
            <w:webHidden/>
          </w:rPr>
          <w:t>74</w:t>
        </w:r>
        <w:r w:rsidR="00320399">
          <w:rPr>
            <w:webHidden/>
          </w:rPr>
          <w:fldChar w:fldCharType="end"/>
        </w:r>
      </w:hyperlink>
    </w:p>
    <w:p w14:paraId="1A853B10" w14:textId="39D9675A"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19" w:history="1">
        <w:r w:rsidR="00320399" w:rsidRPr="006A2F75">
          <w:rPr>
            <w:rStyle w:val="Hyperlink"/>
          </w:rPr>
          <w:t>9</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Class names and ontology</w:t>
        </w:r>
        <w:r w:rsidR="00320399">
          <w:rPr>
            <w:webHidden/>
          </w:rPr>
          <w:tab/>
        </w:r>
        <w:r w:rsidR="00320399">
          <w:rPr>
            <w:webHidden/>
          </w:rPr>
          <w:fldChar w:fldCharType="begin"/>
        </w:r>
        <w:r w:rsidR="00320399">
          <w:rPr>
            <w:webHidden/>
          </w:rPr>
          <w:instrText xml:space="preserve"> PAGEREF _Toc169774919 \h </w:instrText>
        </w:r>
        <w:r w:rsidR="00320399">
          <w:rPr>
            <w:webHidden/>
          </w:rPr>
        </w:r>
        <w:r w:rsidR="00320399">
          <w:rPr>
            <w:webHidden/>
          </w:rPr>
          <w:fldChar w:fldCharType="separate"/>
        </w:r>
        <w:r w:rsidR="0040669E">
          <w:rPr>
            <w:webHidden/>
          </w:rPr>
          <w:t>76</w:t>
        </w:r>
        <w:r w:rsidR="00320399">
          <w:rPr>
            <w:webHidden/>
          </w:rPr>
          <w:fldChar w:fldCharType="end"/>
        </w:r>
      </w:hyperlink>
    </w:p>
    <w:p w14:paraId="04379EC5" w14:textId="1F9E5430" w:rsidR="00320399" w:rsidRDefault="00000000">
      <w:pPr>
        <w:pStyle w:val="TOC2"/>
        <w:rPr>
          <w:rFonts w:asciiTheme="minorHAnsi" w:eastAsiaTheme="minorEastAsia" w:hAnsiTheme="minorHAnsi" w:cstheme="minorBidi"/>
          <w:kern w:val="2"/>
          <w:sz w:val="22"/>
          <w:szCs w:val="22"/>
          <w14:ligatures w14:val="standardContextual"/>
        </w:rPr>
      </w:pPr>
      <w:hyperlink w:anchor="_Toc169774920" w:history="1">
        <w:r w:rsidR="00320399" w:rsidRPr="006A2F75">
          <w:rPr>
            <w:rStyle w:val="Hyperlink"/>
          </w:rPr>
          <w:t>9.1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Fixed class names</w:t>
        </w:r>
        <w:r w:rsidR="00320399">
          <w:rPr>
            <w:webHidden/>
          </w:rPr>
          <w:tab/>
        </w:r>
        <w:r w:rsidR="00320399">
          <w:rPr>
            <w:webHidden/>
          </w:rPr>
          <w:fldChar w:fldCharType="begin"/>
        </w:r>
        <w:r w:rsidR="00320399">
          <w:rPr>
            <w:webHidden/>
          </w:rPr>
          <w:instrText xml:space="preserve"> PAGEREF _Toc169774920 \h </w:instrText>
        </w:r>
        <w:r w:rsidR="00320399">
          <w:rPr>
            <w:webHidden/>
          </w:rPr>
        </w:r>
        <w:r w:rsidR="00320399">
          <w:rPr>
            <w:webHidden/>
          </w:rPr>
          <w:fldChar w:fldCharType="separate"/>
        </w:r>
        <w:r w:rsidR="0040669E">
          <w:rPr>
            <w:webHidden/>
          </w:rPr>
          <w:t>76</w:t>
        </w:r>
        <w:r w:rsidR="00320399">
          <w:rPr>
            <w:webHidden/>
          </w:rPr>
          <w:fldChar w:fldCharType="end"/>
        </w:r>
      </w:hyperlink>
    </w:p>
    <w:p w14:paraId="64D2A9C1" w14:textId="4C94FCA4"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21" w:history="1">
        <w:r w:rsidR="00320399" w:rsidRPr="006A2F75">
          <w:rPr>
            <w:rStyle w:val="Hyperlink"/>
          </w:rPr>
          <w:t>10</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Field device profile extensions and layout</w:t>
        </w:r>
        <w:r w:rsidR="00320399">
          <w:rPr>
            <w:webHidden/>
          </w:rPr>
          <w:tab/>
        </w:r>
        <w:r w:rsidR="00320399">
          <w:rPr>
            <w:webHidden/>
          </w:rPr>
          <w:fldChar w:fldCharType="begin"/>
        </w:r>
        <w:r w:rsidR="00320399">
          <w:rPr>
            <w:webHidden/>
          </w:rPr>
          <w:instrText xml:space="preserve"> PAGEREF _Toc169774921 \h </w:instrText>
        </w:r>
        <w:r w:rsidR="00320399">
          <w:rPr>
            <w:webHidden/>
          </w:rPr>
        </w:r>
        <w:r w:rsidR="00320399">
          <w:rPr>
            <w:webHidden/>
          </w:rPr>
          <w:fldChar w:fldCharType="separate"/>
        </w:r>
        <w:r w:rsidR="0040669E">
          <w:rPr>
            <w:webHidden/>
          </w:rPr>
          <w:t>78</w:t>
        </w:r>
        <w:r w:rsidR="00320399">
          <w:rPr>
            <w:webHidden/>
          </w:rPr>
          <w:fldChar w:fldCharType="end"/>
        </w:r>
      </w:hyperlink>
    </w:p>
    <w:p w14:paraId="00C7482E" w14:textId="2773A05B" w:rsidR="00320399" w:rsidRDefault="00000000">
      <w:pPr>
        <w:pStyle w:val="TOC2"/>
        <w:rPr>
          <w:rFonts w:asciiTheme="minorHAnsi" w:eastAsiaTheme="minorEastAsia" w:hAnsiTheme="minorHAnsi" w:cstheme="minorBidi"/>
          <w:kern w:val="2"/>
          <w:sz w:val="22"/>
          <w:szCs w:val="22"/>
          <w14:ligatures w14:val="standardContextual"/>
        </w:rPr>
      </w:pPr>
      <w:hyperlink w:anchor="_Toc169774922" w:history="1">
        <w:r w:rsidR="00320399" w:rsidRPr="006A2F75">
          <w:rPr>
            <w:rStyle w:val="Hyperlink"/>
          </w:rPr>
          <w:t>10.1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Vendor extensions</w:t>
        </w:r>
        <w:r w:rsidR="00320399">
          <w:rPr>
            <w:webHidden/>
          </w:rPr>
          <w:tab/>
        </w:r>
        <w:r w:rsidR="00320399">
          <w:rPr>
            <w:webHidden/>
          </w:rPr>
          <w:fldChar w:fldCharType="begin"/>
        </w:r>
        <w:r w:rsidR="00320399">
          <w:rPr>
            <w:webHidden/>
          </w:rPr>
          <w:instrText xml:space="preserve"> PAGEREF _Toc169774922 \h </w:instrText>
        </w:r>
        <w:r w:rsidR="00320399">
          <w:rPr>
            <w:webHidden/>
          </w:rPr>
        </w:r>
        <w:r w:rsidR="00320399">
          <w:rPr>
            <w:webHidden/>
          </w:rPr>
          <w:fldChar w:fldCharType="separate"/>
        </w:r>
        <w:r w:rsidR="0040669E">
          <w:rPr>
            <w:webHidden/>
          </w:rPr>
          <w:t>78</w:t>
        </w:r>
        <w:r w:rsidR="00320399">
          <w:rPr>
            <w:webHidden/>
          </w:rPr>
          <w:fldChar w:fldCharType="end"/>
        </w:r>
      </w:hyperlink>
    </w:p>
    <w:p w14:paraId="7828B1DF" w14:textId="18D9F855"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23" w:history="1">
        <w:r w:rsidR="00320399" w:rsidRPr="006A2F75">
          <w:rPr>
            <w:rStyle w:val="Hyperlink"/>
            <w:noProof/>
          </w:rPr>
          <w:t>10.1.1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New properties</w:t>
        </w:r>
        <w:r w:rsidR="00320399">
          <w:rPr>
            <w:noProof/>
            <w:webHidden/>
          </w:rPr>
          <w:tab/>
        </w:r>
        <w:r w:rsidR="00320399">
          <w:rPr>
            <w:noProof/>
            <w:webHidden/>
          </w:rPr>
          <w:fldChar w:fldCharType="begin"/>
        </w:r>
        <w:r w:rsidR="00320399">
          <w:rPr>
            <w:noProof/>
            <w:webHidden/>
          </w:rPr>
          <w:instrText xml:space="preserve"> PAGEREF _Toc169774923 \h </w:instrText>
        </w:r>
        <w:r w:rsidR="00320399">
          <w:rPr>
            <w:noProof/>
            <w:webHidden/>
          </w:rPr>
        </w:r>
        <w:r w:rsidR="00320399">
          <w:rPr>
            <w:noProof/>
            <w:webHidden/>
          </w:rPr>
          <w:fldChar w:fldCharType="separate"/>
        </w:r>
        <w:r w:rsidR="0040669E">
          <w:rPr>
            <w:noProof/>
            <w:webHidden/>
          </w:rPr>
          <w:t>78</w:t>
        </w:r>
        <w:r w:rsidR="00320399">
          <w:rPr>
            <w:noProof/>
            <w:webHidden/>
          </w:rPr>
          <w:fldChar w:fldCharType="end"/>
        </w:r>
      </w:hyperlink>
    </w:p>
    <w:p w14:paraId="4C3CBBD0" w14:textId="3475773A"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24" w:history="1">
        <w:r w:rsidR="00320399" w:rsidRPr="006A2F75">
          <w:rPr>
            <w:rStyle w:val="Hyperlink"/>
            <w:noProof/>
          </w:rPr>
          <w:t>10.1.2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New objects</w:t>
        </w:r>
        <w:r w:rsidR="00320399">
          <w:rPr>
            <w:noProof/>
            <w:webHidden/>
          </w:rPr>
          <w:tab/>
        </w:r>
        <w:r w:rsidR="00320399">
          <w:rPr>
            <w:noProof/>
            <w:webHidden/>
          </w:rPr>
          <w:fldChar w:fldCharType="begin"/>
        </w:r>
        <w:r w:rsidR="00320399">
          <w:rPr>
            <w:noProof/>
            <w:webHidden/>
          </w:rPr>
          <w:instrText xml:space="preserve"> PAGEREF _Toc169774924 \h </w:instrText>
        </w:r>
        <w:r w:rsidR="00320399">
          <w:rPr>
            <w:noProof/>
            <w:webHidden/>
          </w:rPr>
        </w:r>
        <w:r w:rsidR="00320399">
          <w:rPr>
            <w:noProof/>
            <w:webHidden/>
          </w:rPr>
          <w:fldChar w:fldCharType="separate"/>
        </w:r>
        <w:r w:rsidR="0040669E">
          <w:rPr>
            <w:noProof/>
            <w:webHidden/>
          </w:rPr>
          <w:t>78</w:t>
        </w:r>
        <w:r w:rsidR="00320399">
          <w:rPr>
            <w:noProof/>
            <w:webHidden/>
          </w:rPr>
          <w:fldChar w:fldCharType="end"/>
        </w:r>
      </w:hyperlink>
    </w:p>
    <w:p w14:paraId="50FDED0F" w14:textId="55A2D82E"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25" w:history="1">
        <w:r w:rsidR="00320399" w:rsidRPr="006A2F75">
          <w:rPr>
            <w:rStyle w:val="Hyperlink"/>
            <w:noProof/>
          </w:rPr>
          <w:t>10.1.3</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Translation</w:t>
        </w:r>
        <w:r w:rsidR="00320399">
          <w:rPr>
            <w:noProof/>
            <w:webHidden/>
          </w:rPr>
          <w:tab/>
        </w:r>
        <w:r w:rsidR="00320399">
          <w:rPr>
            <w:noProof/>
            <w:webHidden/>
          </w:rPr>
          <w:fldChar w:fldCharType="begin"/>
        </w:r>
        <w:r w:rsidR="00320399">
          <w:rPr>
            <w:noProof/>
            <w:webHidden/>
          </w:rPr>
          <w:instrText xml:space="preserve"> PAGEREF _Toc169774925 \h </w:instrText>
        </w:r>
        <w:r w:rsidR="00320399">
          <w:rPr>
            <w:noProof/>
            <w:webHidden/>
          </w:rPr>
        </w:r>
        <w:r w:rsidR="00320399">
          <w:rPr>
            <w:noProof/>
            <w:webHidden/>
          </w:rPr>
          <w:fldChar w:fldCharType="separate"/>
        </w:r>
        <w:r w:rsidR="0040669E">
          <w:rPr>
            <w:noProof/>
            <w:webHidden/>
          </w:rPr>
          <w:t>78</w:t>
        </w:r>
        <w:r w:rsidR="00320399">
          <w:rPr>
            <w:noProof/>
            <w:webHidden/>
          </w:rPr>
          <w:fldChar w:fldCharType="end"/>
        </w:r>
      </w:hyperlink>
    </w:p>
    <w:p w14:paraId="387C31C4" w14:textId="7DE6D01D" w:rsidR="00320399" w:rsidRDefault="00000000">
      <w:pPr>
        <w:pStyle w:val="TOC2"/>
        <w:rPr>
          <w:rFonts w:asciiTheme="minorHAnsi" w:eastAsiaTheme="minorEastAsia" w:hAnsiTheme="minorHAnsi" w:cstheme="minorBidi"/>
          <w:kern w:val="2"/>
          <w:sz w:val="22"/>
          <w:szCs w:val="22"/>
          <w14:ligatures w14:val="standardContextual"/>
        </w:rPr>
      </w:pPr>
      <w:hyperlink w:anchor="_Toc169774926" w:history="1">
        <w:r w:rsidR="00320399" w:rsidRPr="006A2F75">
          <w:rPr>
            <w:rStyle w:val="Hyperlink"/>
          </w:rPr>
          <w:t>10.2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Suggesting SA UI layout</w:t>
        </w:r>
        <w:r w:rsidR="00320399">
          <w:rPr>
            <w:webHidden/>
          </w:rPr>
          <w:tab/>
        </w:r>
        <w:r w:rsidR="00320399">
          <w:rPr>
            <w:webHidden/>
          </w:rPr>
          <w:fldChar w:fldCharType="begin"/>
        </w:r>
        <w:r w:rsidR="00320399">
          <w:rPr>
            <w:webHidden/>
          </w:rPr>
          <w:instrText xml:space="preserve"> PAGEREF _Toc169774926 \h </w:instrText>
        </w:r>
        <w:r w:rsidR="00320399">
          <w:rPr>
            <w:webHidden/>
          </w:rPr>
        </w:r>
        <w:r w:rsidR="00320399">
          <w:rPr>
            <w:webHidden/>
          </w:rPr>
          <w:fldChar w:fldCharType="separate"/>
        </w:r>
        <w:r w:rsidR="0040669E">
          <w:rPr>
            <w:webHidden/>
          </w:rPr>
          <w:t>78</w:t>
        </w:r>
        <w:r w:rsidR="00320399">
          <w:rPr>
            <w:webHidden/>
          </w:rPr>
          <w:fldChar w:fldCharType="end"/>
        </w:r>
      </w:hyperlink>
    </w:p>
    <w:p w14:paraId="0F8DF377" w14:textId="774955A4"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27" w:history="1">
        <w:r w:rsidR="00320399" w:rsidRPr="006A2F75">
          <w:rPr>
            <w:rStyle w:val="Hyperlink"/>
            <w:noProof/>
          </w:rPr>
          <w:t>10.2.1</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configFields</w:t>
        </w:r>
        <w:r w:rsidR="00320399">
          <w:rPr>
            <w:noProof/>
            <w:webHidden/>
          </w:rPr>
          <w:tab/>
        </w:r>
        <w:r w:rsidR="00320399">
          <w:rPr>
            <w:noProof/>
            <w:webHidden/>
          </w:rPr>
          <w:fldChar w:fldCharType="begin"/>
        </w:r>
        <w:r w:rsidR="00320399">
          <w:rPr>
            <w:noProof/>
            <w:webHidden/>
          </w:rPr>
          <w:instrText xml:space="preserve"> PAGEREF _Toc169774927 \h </w:instrText>
        </w:r>
        <w:r w:rsidR="00320399">
          <w:rPr>
            <w:noProof/>
            <w:webHidden/>
          </w:rPr>
        </w:r>
        <w:r w:rsidR="00320399">
          <w:rPr>
            <w:noProof/>
            <w:webHidden/>
          </w:rPr>
          <w:fldChar w:fldCharType="separate"/>
        </w:r>
        <w:r w:rsidR="0040669E">
          <w:rPr>
            <w:noProof/>
            <w:webHidden/>
          </w:rPr>
          <w:t>78</w:t>
        </w:r>
        <w:r w:rsidR="00320399">
          <w:rPr>
            <w:noProof/>
            <w:webHidden/>
          </w:rPr>
          <w:fldChar w:fldCharType="end"/>
        </w:r>
      </w:hyperlink>
    </w:p>
    <w:p w14:paraId="53C1C5BD" w14:textId="447BFD05" w:rsidR="00320399" w:rsidRDefault="00000000">
      <w:pPr>
        <w:pStyle w:val="TOC3"/>
        <w:rPr>
          <w:rFonts w:asciiTheme="minorHAnsi" w:eastAsiaTheme="minorEastAsia" w:hAnsiTheme="minorHAnsi" w:cstheme="minorBidi"/>
          <w:noProof/>
          <w:kern w:val="2"/>
          <w:sz w:val="22"/>
          <w:szCs w:val="22"/>
          <w14:ligatures w14:val="standardContextual"/>
        </w:rPr>
      </w:pPr>
      <w:hyperlink w:anchor="_Toc169774928" w:history="1">
        <w:r w:rsidR="00320399" w:rsidRPr="006A2F75">
          <w:rPr>
            <w:rStyle w:val="Hyperlink"/>
            <w:noProof/>
          </w:rPr>
          <w:t>10.2.2</w:t>
        </w:r>
        <w:r w:rsidR="00320399">
          <w:rPr>
            <w:rFonts w:asciiTheme="minorHAnsi" w:eastAsiaTheme="minorEastAsia" w:hAnsiTheme="minorHAnsi" w:cstheme="minorBidi"/>
            <w:noProof/>
            <w:kern w:val="2"/>
            <w:sz w:val="22"/>
            <w:szCs w:val="22"/>
            <w14:ligatures w14:val="standardContextual"/>
          </w:rPr>
          <w:tab/>
        </w:r>
        <w:r w:rsidR="00320399" w:rsidRPr="006A2F75">
          <w:rPr>
            <w:rStyle w:val="Hyperlink"/>
            <w:noProof/>
          </w:rPr>
          <w:t>Group</w:t>
        </w:r>
        <w:r w:rsidR="00320399">
          <w:rPr>
            <w:noProof/>
            <w:webHidden/>
          </w:rPr>
          <w:tab/>
        </w:r>
        <w:r w:rsidR="00320399">
          <w:rPr>
            <w:noProof/>
            <w:webHidden/>
          </w:rPr>
          <w:fldChar w:fldCharType="begin"/>
        </w:r>
        <w:r w:rsidR="00320399">
          <w:rPr>
            <w:noProof/>
            <w:webHidden/>
          </w:rPr>
          <w:instrText xml:space="preserve"> PAGEREF _Toc169774928 \h </w:instrText>
        </w:r>
        <w:r w:rsidR="00320399">
          <w:rPr>
            <w:noProof/>
            <w:webHidden/>
          </w:rPr>
        </w:r>
        <w:r w:rsidR="00320399">
          <w:rPr>
            <w:noProof/>
            <w:webHidden/>
          </w:rPr>
          <w:fldChar w:fldCharType="separate"/>
        </w:r>
        <w:r w:rsidR="0040669E">
          <w:rPr>
            <w:noProof/>
            <w:webHidden/>
          </w:rPr>
          <w:t>78</w:t>
        </w:r>
        <w:r w:rsidR="00320399">
          <w:rPr>
            <w:noProof/>
            <w:webHidden/>
          </w:rPr>
          <w:fldChar w:fldCharType="end"/>
        </w:r>
      </w:hyperlink>
    </w:p>
    <w:p w14:paraId="4BCBD5A0" w14:textId="0511E2AA"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29" w:history="1">
        <w:r w:rsidR="00320399" w:rsidRPr="006A2F75">
          <w:rPr>
            <w:rStyle w:val="Hyperlink"/>
          </w:rPr>
          <w:t>11</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Example use cases</w:t>
        </w:r>
        <w:r w:rsidR="00320399">
          <w:rPr>
            <w:webHidden/>
          </w:rPr>
          <w:tab/>
        </w:r>
        <w:r w:rsidR="00320399">
          <w:rPr>
            <w:webHidden/>
          </w:rPr>
          <w:fldChar w:fldCharType="begin"/>
        </w:r>
        <w:r w:rsidR="00320399">
          <w:rPr>
            <w:webHidden/>
          </w:rPr>
          <w:instrText xml:space="preserve"> PAGEREF _Toc169774929 \h </w:instrText>
        </w:r>
        <w:r w:rsidR="00320399">
          <w:rPr>
            <w:webHidden/>
          </w:rPr>
        </w:r>
        <w:r w:rsidR="00320399">
          <w:rPr>
            <w:webHidden/>
          </w:rPr>
          <w:fldChar w:fldCharType="separate"/>
        </w:r>
        <w:r w:rsidR="0040669E">
          <w:rPr>
            <w:webHidden/>
          </w:rPr>
          <w:t>80</w:t>
        </w:r>
        <w:r w:rsidR="00320399">
          <w:rPr>
            <w:webHidden/>
          </w:rPr>
          <w:fldChar w:fldCharType="end"/>
        </w:r>
      </w:hyperlink>
    </w:p>
    <w:p w14:paraId="65CF3F87" w14:textId="7104E944" w:rsidR="00320399" w:rsidRDefault="00000000">
      <w:pPr>
        <w:pStyle w:val="TOC2"/>
        <w:rPr>
          <w:rFonts w:asciiTheme="minorHAnsi" w:eastAsiaTheme="minorEastAsia" w:hAnsiTheme="minorHAnsi" w:cstheme="minorBidi"/>
          <w:kern w:val="2"/>
          <w:sz w:val="22"/>
          <w:szCs w:val="22"/>
          <w14:ligatures w14:val="standardContextual"/>
        </w:rPr>
      </w:pPr>
      <w:hyperlink w:anchor="_Toc169774930" w:history="1">
        <w:r w:rsidR="00320399" w:rsidRPr="006A2F75">
          <w:rPr>
            <w:rStyle w:val="Hyperlink"/>
            <w:rFonts w:eastAsia="DengXian Light"/>
            <w:lang w:eastAsia="en-US"/>
          </w:rPr>
          <w:t>11.1</w:t>
        </w:r>
        <w:r w:rsidR="00320399">
          <w:rPr>
            <w:rFonts w:asciiTheme="minorHAnsi" w:eastAsiaTheme="minorEastAsia" w:hAnsiTheme="minorHAnsi" w:cstheme="minorBidi"/>
            <w:kern w:val="2"/>
            <w:sz w:val="22"/>
            <w:szCs w:val="22"/>
            <w14:ligatures w14:val="standardContextual"/>
          </w:rPr>
          <w:tab/>
        </w:r>
        <w:r w:rsidR="00320399" w:rsidRPr="006A2F75">
          <w:rPr>
            <w:rStyle w:val="Hyperlink"/>
            <w:rFonts w:eastAsia="DengXian Light"/>
            <w:lang w:eastAsia="en-US"/>
          </w:rPr>
          <w:t>Simplest case</w:t>
        </w:r>
        <w:r w:rsidR="00320399">
          <w:rPr>
            <w:webHidden/>
          </w:rPr>
          <w:tab/>
        </w:r>
        <w:r w:rsidR="00320399">
          <w:rPr>
            <w:webHidden/>
          </w:rPr>
          <w:fldChar w:fldCharType="begin"/>
        </w:r>
        <w:r w:rsidR="00320399">
          <w:rPr>
            <w:webHidden/>
          </w:rPr>
          <w:instrText xml:space="preserve"> PAGEREF _Toc169774930 \h </w:instrText>
        </w:r>
        <w:r w:rsidR="00320399">
          <w:rPr>
            <w:webHidden/>
          </w:rPr>
        </w:r>
        <w:r w:rsidR="00320399">
          <w:rPr>
            <w:webHidden/>
          </w:rPr>
          <w:fldChar w:fldCharType="separate"/>
        </w:r>
        <w:r w:rsidR="0040669E">
          <w:rPr>
            <w:webHidden/>
          </w:rPr>
          <w:t>80</w:t>
        </w:r>
        <w:r w:rsidR="00320399">
          <w:rPr>
            <w:webHidden/>
          </w:rPr>
          <w:fldChar w:fldCharType="end"/>
        </w:r>
      </w:hyperlink>
    </w:p>
    <w:p w14:paraId="5AC5072B" w14:textId="15E42AE5" w:rsidR="00320399" w:rsidRDefault="00000000">
      <w:pPr>
        <w:pStyle w:val="TOC2"/>
        <w:rPr>
          <w:rFonts w:asciiTheme="minorHAnsi" w:eastAsiaTheme="minorEastAsia" w:hAnsiTheme="minorHAnsi" w:cstheme="minorBidi"/>
          <w:kern w:val="2"/>
          <w:sz w:val="22"/>
          <w:szCs w:val="22"/>
          <w14:ligatures w14:val="standardContextual"/>
        </w:rPr>
      </w:pPr>
      <w:hyperlink w:anchor="_Toc169774931" w:history="1">
        <w:r w:rsidR="00320399" w:rsidRPr="006A2F75">
          <w:rPr>
            <w:rStyle w:val="Hyperlink"/>
            <w:rFonts w:eastAsia="DengXian Light"/>
            <w:lang w:eastAsia="en-US"/>
          </w:rPr>
          <w:t>11.2</w:t>
        </w:r>
        <w:r w:rsidR="00320399">
          <w:rPr>
            <w:rFonts w:asciiTheme="minorHAnsi" w:eastAsiaTheme="minorEastAsia" w:hAnsiTheme="minorHAnsi" w:cstheme="minorBidi"/>
            <w:kern w:val="2"/>
            <w:sz w:val="22"/>
            <w:szCs w:val="22"/>
            <w14:ligatures w14:val="standardContextual"/>
          </w:rPr>
          <w:tab/>
        </w:r>
        <w:r w:rsidR="00320399" w:rsidRPr="006A2F75">
          <w:rPr>
            <w:rStyle w:val="Hyperlink"/>
            <w:rFonts w:eastAsia="DengXian Light"/>
            <w:lang w:eastAsia="en-US"/>
          </w:rPr>
          <w:t>A configurable field device</w:t>
        </w:r>
        <w:r w:rsidR="00320399">
          <w:rPr>
            <w:webHidden/>
          </w:rPr>
          <w:tab/>
        </w:r>
        <w:r w:rsidR="00320399">
          <w:rPr>
            <w:webHidden/>
          </w:rPr>
          <w:fldChar w:fldCharType="begin"/>
        </w:r>
        <w:r w:rsidR="00320399">
          <w:rPr>
            <w:webHidden/>
          </w:rPr>
          <w:instrText xml:space="preserve"> PAGEREF _Toc169774931 \h </w:instrText>
        </w:r>
        <w:r w:rsidR="00320399">
          <w:rPr>
            <w:webHidden/>
          </w:rPr>
        </w:r>
        <w:r w:rsidR="00320399">
          <w:rPr>
            <w:webHidden/>
          </w:rPr>
          <w:fldChar w:fldCharType="separate"/>
        </w:r>
        <w:r w:rsidR="0040669E">
          <w:rPr>
            <w:webHidden/>
          </w:rPr>
          <w:t>80</w:t>
        </w:r>
        <w:r w:rsidR="00320399">
          <w:rPr>
            <w:webHidden/>
          </w:rPr>
          <w:fldChar w:fldCharType="end"/>
        </w:r>
      </w:hyperlink>
    </w:p>
    <w:p w14:paraId="53B0D064" w14:textId="6DC08DE3"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32" w:history="1">
        <w:r w:rsidR="00320399" w:rsidRPr="006A2F75">
          <w:rPr>
            <w:rStyle w:val="Hyperlink"/>
          </w:rPr>
          <w:t>12</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Supervisory application profile document</w:t>
        </w:r>
        <w:r w:rsidR="00320399">
          <w:rPr>
            <w:webHidden/>
          </w:rPr>
          <w:tab/>
        </w:r>
        <w:r w:rsidR="00320399">
          <w:rPr>
            <w:webHidden/>
          </w:rPr>
          <w:fldChar w:fldCharType="begin"/>
        </w:r>
        <w:r w:rsidR="00320399">
          <w:rPr>
            <w:webHidden/>
          </w:rPr>
          <w:instrText xml:space="preserve"> PAGEREF _Toc169774932 \h </w:instrText>
        </w:r>
        <w:r w:rsidR="00320399">
          <w:rPr>
            <w:webHidden/>
          </w:rPr>
        </w:r>
        <w:r w:rsidR="00320399">
          <w:rPr>
            <w:webHidden/>
          </w:rPr>
          <w:fldChar w:fldCharType="separate"/>
        </w:r>
        <w:r w:rsidR="0040669E">
          <w:rPr>
            <w:webHidden/>
          </w:rPr>
          <w:t>82</w:t>
        </w:r>
        <w:r w:rsidR="00320399">
          <w:rPr>
            <w:webHidden/>
          </w:rPr>
          <w:fldChar w:fldCharType="end"/>
        </w:r>
      </w:hyperlink>
    </w:p>
    <w:p w14:paraId="41376904" w14:textId="7B5FEEC8"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33" w:history="1">
        <w:r w:rsidR="00320399" w:rsidRPr="006A2F75">
          <w:rPr>
            <w:rStyle w:val="Hyperlink"/>
          </w:rPr>
          <w:t>A</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Appendix: JSON files</w:t>
        </w:r>
        <w:r w:rsidR="00320399">
          <w:rPr>
            <w:webHidden/>
          </w:rPr>
          <w:tab/>
        </w:r>
        <w:r w:rsidR="00320399">
          <w:rPr>
            <w:webHidden/>
          </w:rPr>
          <w:fldChar w:fldCharType="begin"/>
        </w:r>
        <w:r w:rsidR="00320399">
          <w:rPr>
            <w:webHidden/>
          </w:rPr>
          <w:instrText xml:space="preserve"> PAGEREF _Toc169774933 \h </w:instrText>
        </w:r>
        <w:r w:rsidR="00320399">
          <w:rPr>
            <w:webHidden/>
          </w:rPr>
        </w:r>
        <w:r w:rsidR="00320399">
          <w:rPr>
            <w:webHidden/>
          </w:rPr>
          <w:fldChar w:fldCharType="separate"/>
        </w:r>
        <w:r w:rsidR="0040669E">
          <w:rPr>
            <w:webHidden/>
          </w:rPr>
          <w:t>83</w:t>
        </w:r>
        <w:r w:rsidR="00320399">
          <w:rPr>
            <w:webHidden/>
          </w:rPr>
          <w:fldChar w:fldCharType="end"/>
        </w:r>
      </w:hyperlink>
    </w:p>
    <w:p w14:paraId="05C48C62" w14:textId="1BFB329B"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34" w:history="1">
        <w:r w:rsidR="00320399" w:rsidRPr="006A2F75">
          <w:rPr>
            <w:rStyle w:val="Hyperlink"/>
          </w:rPr>
          <w:t>B</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Appendix: Topic summary</w:t>
        </w:r>
        <w:r w:rsidR="00320399">
          <w:rPr>
            <w:webHidden/>
          </w:rPr>
          <w:tab/>
        </w:r>
        <w:r w:rsidR="00320399">
          <w:rPr>
            <w:webHidden/>
          </w:rPr>
          <w:fldChar w:fldCharType="begin"/>
        </w:r>
        <w:r w:rsidR="00320399">
          <w:rPr>
            <w:webHidden/>
          </w:rPr>
          <w:instrText xml:space="preserve"> PAGEREF _Toc169774934 \h </w:instrText>
        </w:r>
        <w:r w:rsidR="00320399">
          <w:rPr>
            <w:webHidden/>
          </w:rPr>
        </w:r>
        <w:r w:rsidR="00320399">
          <w:rPr>
            <w:webHidden/>
          </w:rPr>
          <w:fldChar w:fldCharType="separate"/>
        </w:r>
        <w:r w:rsidR="0040669E">
          <w:rPr>
            <w:webHidden/>
          </w:rPr>
          <w:t>84</w:t>
        </w:r>
        <w:r w:rsidR="00320399">
          <w:rPr>
            <w:webHidden/>
          </w:rPr>
          <w:fldChar w:fldCharType="end"/>
        </w:r>
      </w:hyperlink>
    </w:p>
    <w:p w14:paraId="604A3B7B" w14:textId="0B053818"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35" w:history="1">
        <w:r w:rsidR="00320399" w:rsidRPr="006A2F75">
          <w:rPr>
            <w:rStyle w:val="Hyperlink"/>
          </w:rPr>
          <w:t>C</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Appendix: Calculated point code</w:t>
        </w:r>
        <w:r w:rsidR="00320399">
          <w:rPr>
            <w:webHidden/>
          </w:rPr>
          <w:tab/>
        </w:r>
        <w:r w:rsidR="00320399">
          <w:rPr>
            <w:webHidden/>
          </w:rPr>
          <w:fldChar w:fldCharType="begin"/>
        </w:r>
        <w:r w:rsidR="00320399">
          <w:rPr>
            <w:webHidden/>
          </w:rPr>
          <w:instrText xml:space="preserve"> PAGEREF _Toc169774935 \h </w:instrText>
        </w:r>
        <w:r w:rsidR="00320399">
          <w:rPr>
            <w:webHidden/>
          </w:rPr>
        </w:r>
        <w:r w:rsidR="00320399">
          <w:rPr>
            <w:webHidden/>
          </w:rPr>
          <w:fldChar w:fldCharType="separate"/>
        </w:r>
        <w:r w:rsidR="0040669E">
          <w:rPr>
            <w:webHidden/>
          </w:rPr>
          <w:t>85</w:t>
        </w:r>
        <w:r w:rsidR="00320399">
          <w:rPr>
            <w:webHidden/>
          </w:rPr>
          <w:fldChar w:fldCharType="end"/>
        </w:r>
      </w:hyperlink>
    </w:p>
    <w:p w14:paraId="1AD8BA26" w14:textId="2573BB6F" w:rsidR="00320399" w:rsidRDefault="00000000">
      <w:pPr>
        <w:pStyle w:val="TOC2"/>
        <w:rPr>
          <w:rFonts w:asciiTheme="minorHAnsi" w:eastAsiaTheme="minorEastAsia" w:hAnsiTheme="minorHAnsi" w:cstheme="minorBidi"/>
          <w:kern w:val="2"/>
          <w:sz w:val="22"/>
          <w:szCs w:val="22"/>
          <w14:ligatures w14:val="standardContextual"/>
        </w:rPr>
      </w:pPr>
      <w:hyperlink w:anchor="_Toc169774936" w:history="1">
        <w:r w:rsidR="00320399" w:rsidRPr="006A2F75">
          <w:rPr>
            <w:rStyle w:val="Hyperlink"/>
          </w:rPr>
          <w:t>C.1</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Evaluation of a calculated point value</w:t>
        </w:r>
        <w:r w:rsidR="00320399">
          <w:rPr>
            <w:webHidden/>
          </w:rPr>
          <w:tab/>
        </w:r>
        <w:r w:rsidR="00320399">
          <w:rPr>
            <w:webHidden/>
          </w:rPr>
          <w:fldChar w:fldCharType="begin"/>
        </w:r>
        <w:r w:rsidR="00320399">
          <w:rPr>
            <w:webHidden/>
          </w:rPr>
          <w:instrText xml:space="preserve"> PAGEREF _Toc169774936 \h </w:instrText>
        </w:r>
        <w:r w:rsidR="00320399">
          <w:rPr>
            <w:webHidden/>
          </w:rPr>
        </w:r>
        <w:r w:rsidR="00320399">
          <w:rPr>
            <w:webHidden/>
          </w:rPr>
          <w:fldChar w:fldCharType="separate"/>
        </w:r>
        <w:r w:rsidR="0040669E">
          <w:rPr>
            <w:webHidden/>
          </w:rPr>
          <w:t>85</w:t>
        </w:r>
        <w:r w:rsidR="00320399">
          <w:rPr>
            <w:webHidden/>
          </w:rPr>
          <w:fldChar w:fldCharType="end"/>
        </w:r>
      </w:hyperlink>
    </w:p>
    <w:p w14:paraId="0769FCD4" w14:textId="2D66DDC2" w:rsidR="00320399" w:rsidRDefault="00000000">
      <w:pPr>
        <w:pStyle w:val="TOC2"/>
        <w:rPr>
          <w:rFonts w:asciiTheme="minorHAnsi" w:eastAsiaTheme="minorEastAsia" w:hAnsiTheme="minorHAnsi" w:cstheme="minorBidi"/>
          <w:kern w:val="2"/>
          <w:sz w:val="22"/>
          <w:szCs w:val="22"/>
          <w14:ligatures w14:val="standardContextual"/>
        </w:rPr>
      </w:pPr>
      <w:hyperlink w:anchor="_Toc169774937" w:history="1">
        <w:r w:rsidR="00320399" w:rsidRPr="006A2F75">
          <w:rPr>
            <w:rStyle w:val="Hyperlink"/>
          </w:rPr>
          <w:t>C.2</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Operation codes</w:t>
        </w:r>
        <w:r w:rsidR="00320399">
          <w:rPr>
            <w:webHidden/>
          </w:rPr>
          <w:tab/>
        </w:r>
        <w:r w:rsidR="00320399">
          <w:rPr>
            <w:webHidden/>
          </w:rPr>
          <w:fldChar w:fldCharType="begin"/>
        </w:r>
        <w:r w:rsidR="00320399">
          <w:rPr>
            <w:webHidden/>
          </w:rPr>
          <w:instrText xml:space="preserve"> PAGEREF _Toc169774937 \h </w:instrText>
        </w:r>
        <w:r w:rsidR="00320399">
          <w:rPr>
            <w:webHidden/>
          </w:rPr>
        </w:r>
        <w:r w:rsidR="00320399">
          <w:rPr>
            <w:webHidden/>
          </w:rPr>
          <w:fldChar w:fldCharType="separate"/>
        </w:r>
        <w:r w:rsidR="0040669E">
          <w:rPr>
            <w:webHidden/>
          </w:rPr>
          <w:t>86</w:t>
        </w:r>
        <w:r w:rsidR="00320399">
          <w:rPr>
            <w:webHidden/>
          </w:rPr>
          <w:fldChar w:fldCharType="end"/>
        </w:r>
      </w:hyperlink>
    </w:p>
    <w:p w14:paraId="08150D43" w14:textId="2A5CAC37" w:rsidR="00320399" w:rsidRDefault="00000000">
      <w:pPr>
        <w:pStyle w:val="TOC2"/>
        <w:rPr>
          <w:rFonts w:asciiTheme="minorHAnsi" w:eastAsiaTheme="minorEastAsia" w:hAnsiTheme="minorHAnsi" w:cstheme="minorBidi"/>
          <w:kern w:val="2"/>
          <w:sz w:val="22"/>
          <w:szCs w:val="22"/>
          <w14:ligatures w14:val="standardContextual"/>
        </w:rPr>
      </w:pPr>
      <w:hyperlink w:anchor="_Toc169774938" w:history="1">
        <w:r w:rsidR="00320399" w:rsidRPr="006A2F75">
          <w:rPr>
            <w:rStyle w:val="Hyperlink"/>
          </w:rPr>
          <w:t>C.3</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Example</w:t>
        </w:r>
        <w:r w:rsidR="00320399">
          <w:rPr>
            <w:webHidden/>
          </w:rPr>
          <w:tab/>
        </w:r>
        <w:r w:rsidR="00320399">
          <w:rPr>
            <w:webHidden/>
          </w:rPr>
          <w:fldChar w:fldCharType="begin"/>
        </w:r>
        <w:r w:rsidR="00320399">
          <w:rPr>
            <w:webHidden/>
          </w:rPr>
          <w:instrText xml:space="preserve"> PAGEREF _Toc169774938 \h </w:instrText>
        </w:r>
        <w:r w:rsidR="00320399">
          <w:rPr>
            <w:webHidden/>
          </w:rPr>
        </w:r>
        <w:r w:rsidR="00320399">
          <w:rPr>
            <w:webHidden/>
          </w:rPr>
          <w:fldChar w:fldCharType="separate"/>
        </w:r>
        <w:r w:rsidR="0040669E">
          <w:rPr>
            <w:webHidden/>
          </w:rPr>
          <w:t>92</w:t>
        </w:r>
        <w:r w:rsidR="00320399">
          <w:rPr>
            <w:webHidden/>
          </w:rPr>
          <w:fldChar w:fldCharType="end"/>
        </w:r>
      </w:hyperlink>
    </w:p>
    <w:p w14:paraId="2AAA7851" w14:textId="114CFB83" w:rsidR="00320399" w:rsidRDefault="00000000">
      <w:pPr>
        <w:pStyle w:val="TOC2"/>
        <w:rPr>
          <w:rFonts w:asciiTheme="minorHAnsi" w:eastAsiaTheme="minorEastAsia" w:hAnsiTheme="minorHAnsi" w:cstheme="minorBidi"/>
          <w:kern w:val="2"/>
          <w:sz w:val="22"/>
          <w:szCs w:val="22"/>
          <w14:ligatures w14:val="standardContextual"/>
        </w:rPr>
      </w:pPr>
      <w:hyperlink w:anchor="_Toc169774939" w:history="1">
        <w:r w:rsidR="00320399" w:rsidRPr="006A2F75">
          <w:rPr>
            <w:rStyle w:val="Hyperlink"/>
          </w:rPr>
          <w:t>C.4</w:t>
        </w:r>
        <w:r w:rsidR="00320399">
          <w:rPr>
            <w:rFonts w:asciiTheme="minorHAnsi" w:eastAsiaTheme="minorEastAsia" w:hAnsiTheme="minorHAnsi" w:cstheme="minorBidi"/>
            <w:kern w:val="2"/>
            <w:sz w:val="22"/>
            <w:szCs w:val="22"/>
            <w14:ligatures w14:val="standardContextual"/>
          </w:rPr>
          <w:tab/>
        </w:r>
        <w:r w:rsidR="00320399" w:rsidRPr="006A2F75">
          <w:rPr>
            <w:rStyle w:val="Hyperlink"/>
          </w:rPr>
          <w:t>Quality flags</w:t>
        </w:r>
        <w:r w:rsidR="00320399">
          <w:rPr>
            <w:webHidden/>
          </w:rPr>
          <w:tab/>
        </w:r>
        <w:r w:rsidR="00320399">
          <w:rPr>
            <w:webHidden/>
          </w:rPr>
          <w:fldChar w:fldCharType="begin"/>
        </w:r>
        <w:r w:rsidR="00320399">
          <w:rPr>
            <w:webHidden/>
          </w:rPr>
          <w:instrText xml:space="preserve"> PAGEREF _Toc169774939 \h </w:instrText>
        </w:r>
        <w:r w:rsidR="00320399">
          <w:rPr>
            <w:webHidden/>
          </w:rPr>
        </w:r>
        <w:r w:rsidR="00320399">
          <w:rPr>
            <w:webHidden/>
          </w:rPr>
          <w:fldChar w:fldCharType="separate"/>
        </w:r>
        <w:r w:rsidR="0040669E">
          <w:rPr>
            <w:webHidden/>
          </w:rPr>
          <w:t>92</w:t>
        </w:r>
        <w:r w:rsidR="00320399">
          <w:rPr>
            <w:webHidden/>
          </w:rPr>
          <w:fldChar w:fldCharType="end"/>
        </w:r>
      </w:hyperlink>
    </w:p>
    <w:p w14:paraId="68D67F02" w14:textId="74121BFD" w:rsidR="00320399" w:rsidRDefault="00000000">
      <w:pPr>
        <w:pStyle w:val="TOC1"/>
        <w:rPr>
          <w:rFonts w:asciiTheme="minorHAnsi" w:eastAsiaTheme="minorEastAsia" w:hAnsiTheme="minorHAnsi" w:cstheme="minorBidi"/>
          <w:bCs w:val="0"/>
          <w:kern w:val="2"/>
          <w:sz w:val="22"/>
          <w:szCs w:val="22"/>
          <w14:ligatures w14:val="standardContextual"/>
        </w:rPr>
      </w:pPr>
      <w:hyperlink w:anchor="_Toc169774940" w:history="1">
        <w:r w:rsidR="00320399" w:rsidRPr="006A2F75">
          <w:rPr>
            <w:rStyle w:val="Hyperlink"/>
          </w:rPr>
          <w:t>D</w:t>
        </w:r>
        <w:r w:rsidR="00320399">
          <w:rPr>
            <w:rFonts w:asciiTheme="minorHAnsi" w:eastAsiaTheme="minorEastAsia" w:hAnsiTheme="minorHAnsi" w:cstheme="minorBidi"/>
            <w:bCs w:val="0"/>
            <w:kern w:val="2"/>
            <w:sz w:val="22"/>
            <w:szCs w:val="22"/>
            <w14:ligatures w14:val="standardContextual"/>
          </w:rPr>
          <w:tab/>
        </w:r>
        <w:r w:rsidR="00320399" w:rsidRPr="006A2F75">
          <w:rPr>
            <w:rStyle w:val="Hyperlink"/>
          </w:rPr>
          <w:t>Appendix: Revision history</w:t>
        </w:r>
        <w:r w:rsidR="00320399">
          <w:rPr>
            <w:webHidden/>
          </w:rPr>
          <w:tab/>
        </w:r>
        <w:r w:rsidR="00320399">
          <w:rPr>
            <w:webHidden/>
          </w:rPr>
          <w:fldChar w:fldCharType="begin"/>
        </w:r>
        <w:r w:rsidR="00320399">
          <w:rPr>
            <w:webHidden/>
          </w:rPr>
          <w:instrText xml:space="preserve"> PAGEREF _Toc169774940 \h </w:instrText>
        </w:r>
        <w:r w:rsidR="00320399">
          <w:rPr>
            <w:webHidden/>
          </w:rPr>
        </w:r>
        <w:r w:rsidR="00320399">
          <w:rPr>
            <w:webHidden/>
          </w:rPr>
          <w:fldChar w:fldCharType="separate"/>
        </w:r>
        <w:r w:rsidR="0040669E">
          <w:rPr>
            <w:webHidden/>
          </w:rPr>
          <w:t>94</w:t>
        </w:r>
        <w:r w:rsidR="00320399">
          <w:rPr>
            <w:webHidden/>
          </w:rPr>
          <w:fldChar w:fldCharType="end"/>
        </w:r>
      </w:hyperlink>
    </w:p>
    <w:p w14:paraId="26C287D4" w14:textId="07D369CA"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153B98A0" w14:textId="26D79396" w:rsidR="00320399"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69774941" w:history="1">
        <w:r w:rsidR="00320399" w:rsidRPr="00D84D61">
          <w:rPr>
            <w:rStyle w:val="Hyperlink"/>
            <w:noProof/>
          </w:rPr>
          <w:t>Figure 1</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Field device and supervisory application messages</w:t>
        </w:r>
        <w:r w:rsidR="00320399">
          <w:rPr>
            <w:noProof/>
            <w:webHidden/>
          </w:rPr>
          <w:tab/>
        </w:r>
        <w:r w:rsidR="00320399">
          <w:rPr>
            <w:noProof/>
            <w:webHidden/>
          </w:rPr>
          <w:fldChar w:fldCharType="begin"/>
        </w:r>
        <w:r w:rsidR="00320399">
          <w:rPr>
            <w:noProof/>
            <w:webHidden/>
          </w:rPr>
          <w:instrText xml:space="preserve"> PAGEREF _Toc169774941 \h </w:instrText>
        </w:r>
        <w:r w:rsidR="00320399">
          <w:rPr>
            <w:noProof/>
            <w:webHidden/>
          </w:rPr>
        </w:r>
        <w:r w:rsidR="00320399">
          <w:rPr>
            <w:noProof/>
            <w:webHidden/>
          </w:rPr>
          <w:fldChar w:fldCharType="separate"/>
        </w:r>
        <w:r w:rsidR="0040669E">
          <w:rPr>
            <w:noProof/>
            <w:webHidden/>
          </w:rPr>
          <w:t>14</w:t>
        </w:r>
        <w:r w:rsidR="00320399">
          <w:rPr>
            <w:noProof/>
            <w:webHidden/>
          </w:rPr>
          <w:fldChar w:fldCharType="end"/>
        </w:r>
      </w:hyperlink>
    </w:p>
    <w:p w14:paraId="2A5AFA35" w14:textId="057068C0"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2" w:history="1">
        <w:r w:rsidR="00320399" w:rsidRPr="00D84D61">
          <w:rPr>
            <w:rStyle w:val="Hyperlink"/>
            <w:noProof/>
          </w:rPr>
          <w:t>Figure 2</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JSON schema</w:t>
        </w:r>
        <w:r w:rsidR="00320399">
          <w:rPr>
            <w:noProof/>
            <w:webHidden/>
          </w:rPr>
          <w:tab/>
        </w:r>
        <w:r w:rsidR="00320399">
          <w:rPr>
            <w:noProof/>
            <w:webHidden/>
          </w:rPr>
          <w:fldChar w:fldCharType="begin"/>
        </w:r>
        <w:r w:rsidR="00320399">
          <w:rPr>
            <w:noProof/>
            <w:webHidden/>
          </w:rPr>
          <w:instrText xml:space="preserve"> PAGEREF _Toc169774942 \h </w:instrText>
        </w:r>
        <w:r w:rsidR="00320399">
          <w:rPr>
            <w:noProof/>
            <w:webHidden/>
          </w:rPr>
        </w:r>
        <w:r w:rsidR="00320399">
          <w:rPr>
            <w:noProof/>
            <w:webHidden/>
          </w:rPr>
          <w:fldChar w:fldCharType="separate"/>
        </w:r>
        <w:r w:rsidR="0040669E">
          <w:rPr>
            <w:noProof/>
            <w:webHidden/>
          </w:rPr>
          <w:t>15</w:t>
        </w:r>
        <w:r w:rsidR="00320399">
          <w:rPr>
            <w:noProof/>
            <w:webHidden/>
          </w:rPr>
          <w:fldChar w:fldCharType="end"/>
        </w:r>
      </w:hyperlink>
    </w:p>
    <w:p w14:paraId="7F3D930D" w14:textId="7A62A888"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3" w:history="1">
        <w:r w:rsidR="00320399" w:rsidRPr="00D84D61">
          <w:rPr>
            <w:rStyle w:val="Hyperlink"/>
            <w:noProof/>
          </w:rPr>
          <w:t>Figure 3</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Field device profile object types</w:t>
        </w:r>
        <w:r w:rsidR="00320399">
          <w:rPr>
            <w:noProof/>
            <w:webHidden/>
          </w:rPr>
          <w:tab/>
        </w:r>
        <w:r w:rsidR="00320399">
          <w:rPr>
            <w:noProof/>
            <w:webHidden/>
          </w:rPr>
          <w:fldChar w:fldCharType="begin"/>
        </w:r>
        <w:r w:rsidR="00320399">
          <w:rPr>
            <w:noProof/>
            <w:webHidden/>
          </w:rPr>
          <w:instrText xml:space="preserve"> PAGEREF _Toc169774943 \h </w:instrText>
        </w:r>
        <w:r w:rsidR="00320399">
          <w:rPr>
            <w:noProof/>
            <w:webHidden/>
          </w:rPr>
        </w:r>
        <w:r w:rsidR="00320399">
          <w:rPr>
            <w:noProof/>
            <w:webHidden/>
          </w:rPr>
          <w:fldChar w:fldCharType="separate"/>
        </w:r>
        <w:r w:rsidR="0040669E">
          <w:rPr>
            <w:noProof/>
            <w:webHidden/>
          </w:rPr>
          <w:t>19</w:t>
        </w:r>
        <w:r w:rsidR="00320399">
          <w:rPr>
            <w:noProof/>
            <w:webHidden/>
          </w:rPr>
          <w:fldChar w:fldCharType="end"/>
        </w:r>
      </w:hyperlink>
    </w:p>
    <w:p w14:paraId="783F44B8" w14:textId="31D78405"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4" w:history="1">
        <w:r w:rsidR="00320399" w:rsidRPr="00D84D61">
          <w:rPr>
            <w:rStyle w:val="Hyperlink"/>
            <w:noProof/>
          </w:rPr>
          <w:t>Figure 4</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Supported implementation of persistence for binary points</w:t>
        </w:r>
        <w:r w:rsidR="00320399">
          <w:rPr>
            <w:noProof/>
            <w:webHidden/>
          </w:rPr>
          <w:tab/>
        </w:r>
        <w:r w:rsidR="00320399">
          <w:rPr>
            <w:noProof/>
            <w:webHidden/>
          </w:rPr>
          <w:fldChar w:fldCharType="begin"/>
        </w:r>
        <w:r w:rsidR="00320399">
          <w:rPr>
            <w:noProof/>
            <w:webHidden/>
          </w:rPr>
          <w:instrText xml:space="preserve"> PAGEREF _Toc169774944 \h </w:instrText>
        </w:r>
        <w:r w:rsidR="00320399">
          <w:rPr>
            <w:noProof/>
            <w:webHidden/>
          </w:rPr>
        </w:r>
        <w:r w:rsidR="00320399">
          <w:rPr>
            <w:noProof/>
            <w:webHidden/>
          </w:rPr>
          <w:fldChar w:fldCharType="separate"/>
        </w:r>
        <w:r w:rsidR="0040669E">
          <w:rPr>
            <w:noProof/>
            <w:webHidden/>
          </w:rPr>
          <w:t>34</w:t>
        </w:r>
        <w:r w:rsidR="00320399">
          <w:rPr>
            <w:noProof/>
            <w:webHidden/>
          </w:rPr>
          <w:fldChar w:fldCharType="end"/>
        </w:r>
      </w:hyperlink>
    </w:p>
    <w:p w14:paraId="2E3C2F5F" w14:textId="2ECA93F4"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5" w:history="1">
        <w:r w:rsidR="00320399" w:rsidRPr="00D84D61">
          <w:rPr>
            <w:rStyle w:val="Hyperlink"/>
            <w:noProof/>
          </w:rPr>
          <w:t>Figure 5</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Analogue scaling</w:t>
        </w:r>
        <w:r w:rsidR="00320399">
          <w:rPr>
            <w:noProof/>
            <w:webHidden/>
          </w:rPr>
          <w:tab/>
        </w:r>
        <w:r w:rsidR="00320399">
          <w:rPr>
            <w:noProof/>
            <w:webHidden/>
          </w:rPr>
          <w:fldChar w:fldCharType="begin"/>
        </w:r>
        <w:r w:rsidR="00320399">
          <w:rPr>
            <w:noProof/>
            <w:webHidden/>
          </w:rPr>
          <w:instrText xml:space="preserve"> PAGEREF _Toc169774945 \h </w:instrText>
        </w:r>
        <w:r w:rsidR="00320399">
          <w:rPr>
            <w:noProof/>
            <w:webHidden/>
          </w:rPr>
        </w:r>
        <w:r w:rsidR="00320399">
          <w:rPr>
            <w:noProof/>
            <w:webHidden/>
          </w:rPr>
          <w:fldChar w:fldCharType="separate"/>
        </w:r>
        <w:r w:rsidR="0040669E">
          <w:rPr>
            <w:noProof/>
            <w:webHidden/>
          </w:rPr>
          <w:t>36</w:t>
        </w:r>
        <w:r w:rsidR="00320399">
          <w:rPr>
            <w:noProof/>
            <w:webHidden/>
          </w:rPr>
          <w:fldChar w:fldCharType="end"/>
        </w:r>
      </w:hyperlink>
    </w:p>
    <w:p w14:paraId="55F211F9" w14:textId="49A855C3"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6" w:history="1">
        <w:r w:rsidR="00320399" w:rsidRPr="00D84D61">
          <w:rPr>
            <w:rStyle w:val="Hyperlink"/>
            <w:noProof/>
          </w:rPr>
          <w:t>Figure 6</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State change mechanism</w:t>
        </w:r>
        <w:r w:rsidR="00320399">
          <w:rPr>
            <w:noProof/>
            <w:webHidden/>
          </w:rPr>
          <w:tab/>
        </w:r>
        <w:r w:rsidR="00320399">
          <w:rPr>
            <w:noProof/>
            <w:webHidden/>
          </w:rPr>
          <w:fldChar w:fldCharType="begin"/>
        </w:r>
        <w:r w:rsidR="00320399">
          <w:rPr>
            <w:noProof/>
            <w:webHidden/>
          </w:rPr>
          <w:instrText xml:space="preserve"> PAGEREF _Toc169774946 \h </w:instrText>
        </w:r>
        <w:r w:rsidR="00320399">
          <w:rPr>
            <w:noProof/>
            <w:webHidden/>
          </w:rPr>
        </w:r>
        <w:r w:rsidR="00320399">
          <w:rPr>
            <w:noProof/>
            <w:webHidden/>
          </w:rPr>
          <w:fldChar w:fldCharType="separate"/>
        </w:r>
        <w:r w:rsidR="0040669E">
          <w:rPr>
            <w:noProof/>
            <w:webHidden/>
          </w:rPr>
          <w:t>41</w:t>
        </w:r>
        <w:r w:rsidR="00320399">
          <w:rPr>
            <w:noProof/>
            <w:webHidden/>
          </w:rPr>
          <w:fldChar w:fldCharType="end"/>
        </w:r>
      </w:hyperlink>
    </w:p>
    <w:p w14:paraId="42A85BB8" w14:textId="3EDC0DD3"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7" w:history="1">
        <w:r w:rsidR="00320399" w:rsidRPr="00D84D61">
          <w:rPr>
            <w:rStyle w:val="Hyperlink"/>
            <w:noProof/>
          </w:rPr>
          <w:t>Figure 7</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Analogue normal state</w:t>
        </w:r>
        <w:r w:rsidR="00320399">
          <w:rPr>
            <w:noProof/>
            <w:webHidden/>
          </w:rPr>
          <w:tab/>
        </w:r>
        <w:r w:rsidR="00320399">
          <w:rPr>
            <w:noProof/>
            <w:webHidden/>
          </w:rPr>
          <w:fldChar w:fldCharType="begin"/>
        </w:r>
        <w:r w:rsidR="00320399">
          <w:rPr>
            <w:noProof/>
            <w:webHidden/>
          </w:rPr>
          <w:instrText xml:space="preserve"> PAGEREF _Toc169774947 \h </w:instrText>
        </w:r>
        <w:r w:rsidR="00320399">
          <w:rPr>
            <w:noProof/>
            <w:webHidden/>
          </w:rPr>
        </w:r>
        <w:r w:rsidR="00320399">
          <w:rPr>
            <w:noProof/>
            <w:webHidden/>
          </w:rPr>
          <w:fldChar w:fldCharType="separate"/>
        </w:r>
        <w:r w:rsidR="0040669E">
          <w:rPr>
            <w:noProof/>
            <w:webHidden/>
          </w:rPr>
          <w:t>41</w:t>
        </w:r>
        <w:r w:rsidR="00320399">
          <w:rPr>
            <w:noProof/>
            <w:webHidden/>
          </w:rPr>
          <w:fldChar w:fldCharType="end"/>
        </w:r>
      </w:hyperlink>
    </w:p>
    <w:p w14:paraId="4FD368A6" w14:textId="15293AF6"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8" w:history="1">
        <w:r w:rsidR="00320399" w:rsidRPr="00D84D61">
          <w:rPr>
            <w:rStyle w:val="Hyperlink"/>
            <w:noProof/>
          </w:rPr>
          <w:t>Figure 8</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Ramping analogue value with 4 limits</w:t>
        </w:r>
        <w:r w:rsidR="00320399">
          <w:rPr>
            <w:noProof/>
            <w:webHidden/>
          </w:rPr>
          <w:tab/>
        </w:r>
        <w:r w:rsidR="00320399">
          <w:rPr>
            <w:noProof/>
            <w:webHidden/>
          </w:rPr>
          <w:fldChar w:fldCharType="begin"/>
        </w:r>
        <w:r w:rsidR="00320399">
          <w:rPr>
            <w:noProof/>
            <w:webHidden/>
          </w:rPr>
          <w:instrText xml:space="preserve"> PAGEREF _Toc169774948 \h </w:instrText>
        </w:r>
        <w:r w:rsidR="00320399">
          <w:rPr>
            <w:noProof/>
            <w:webHidden/>
          </w:rPr>
        </w:r>
        <w:r w:rsidR="00320399">
          <w:rPr>
            <w:noProof/>
            <w:webHidden/>
          </w:rPr>
          <w:fldChar w:fldCharType="separate"/>
        </w:r>
        <w:r w:rsidR="0040669E">
          <w:rPr>
            <w:noProof/>
            <w:webHidden/>
          </w:rPr>
          <w:t>43</w:t>
        </w:r>
        <w:r w:rsidR="00320399">
          <w:rPr>
            <w:noProof/>
            <w:webHidden/>
          </w:rPr>
          <w:fldChar w:fldCharType="end"/>
        </w:r>
      </w:hyperlink>
    </w:p>
    <w:p w14:paraId="7C629B17" w14:textId="2ACD697F"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49" w:history="1">
        <w:r w:rsidR="00320399" w:rsidRPr="00D84D61">
          <w:rPr>
            <w:rStyle w:val="Hyperlink"/>
            <w:noProof/>
          </w:rPr>
          <w:t>Figure 9</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Step-change analogue value with 4 limits</w:t>
        </w:r>
        <w:r w:rsidR="00320399">
          <w:rPr>
            <w:noProof/>
            <w:webHidden/>
          </w:rPr>
          <w:tab/>
        </w:r>
        <w:r w:rsidR="00320399">
          <w:rPr>
            <w:noProof/>
            <w:webHidden/>
          </w:rPr>
          <w:fldChar w:fldCharType="begin"/>
        </w:r>
        <w:r w:rsidR="00320399">
          <w:rPr>
            <w:noProof/>
            <w:webHidden/>
          </w:rPr>
          <w:instrText xml:space="preserve"> PAGEREF _Toc169774949 \h </w:instrText>
        </w:r>
        <w:r w:rsidR="00320399">
          <w:rPr>
            <w:noProof/>
            <w:webHidden/>
          </w:rPr>
        </w:r>
        <w:r w:rsidR="00320399">
          <w:rPr>
            <w:noProof/>
            <w:webHidden/>
          </w:rPr>
          <w:fldChar w:fldCharType="separate"/>
        </w:r>
        <w:r w:rsidR="0040669E">
          <w:rPr>
            <w:noProof/>
            <w:webHidden/>
          </w:rPr>
          <w:t>44</w:t>
        </w:r>
        <w:r w:rsidR="00320399">
          <w:rPr>
            <w:noProof/>
            <w:webHidden/>
          </w:rPr>
          <w:fldChar w:fldCharType="end"/>
        </w:r>
      </w:hyperlink>
    </w:p>
    <w:p w14:paraId="6DE4CC0C" w14:textId="46D1BAD5"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0" w:history="1">
        <w:r w:rsidR="00320399" w:rsidRPr="00D84D61">
          <w:rPr>
            <w:rStyle w:val="Hyperlink"/>
            <w:noProof/>
          </w:rPr>
          <w:t>Figure 10</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Counter normal state</w:t>
        </w:r>
        <w:r w:rsidR="00320399">
          <w:rPr>
            <w:noProof/>
            <w:webHidden/>
          </w:rPr>
          <w:tab/>
        </w:r>
        <w:r w:rsidR="00320399">
          <w:rPr>
            <w:noProof/>
            <w:webHidden/>
          </w:rPr>
          <w:fldChar w:fldCharType="begin"/>
        </w:r>
        <w:r w:rsidR="00320399">
          <w:rPr>
            <w:noProof/>
            <w:webHidden/>
          </w:rPr>
          <w:instrText xml:space="preserve"> PAGEREF _Toc169774950 \h </w:instrText>
        </w:r>
        <w:r w:rsidR="00320399">
          <w:rPr>
            <w:noProof/>
            <w:webHidden/>
          </w:rPr>
        </w:r>
        <w:r w:rsidR="00320399">
          <w:rPr>
            <w:noProof/>
            <w:webHidden/>
          </w:rPr>
          <w:fldChar w:fldCharType="separate"/>
        </w:r>
        <w:r w:rsidR="0040669E">
          <w:rPr>
            <w:noProof/>
            <w:webHidden/>
          </w:rPr>
          <w:t>47</w:t>
        </w:r>
        <w:r w:rsidR="00320399">
          <w:rPr>
            <w:noProof/>
            <w:webHidden/>
          </w:rPr>
          <w:fldChar w:fldCharType="end"/>
        </w:r>
      </w:hyperlink>
    </w:p>
    <w:p w14:paraId="7D74CA96" w14:textId="5793A581"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1" w:history="1">
        <w:r w:rsidR="00320399" w:rsidRPr="00D84D61">
          <w:rPr>
            <w:rStyle w:val="Hyperlink"/>
            <w:noProof/>
          </w:rPr>
          <w:t>Figure 11</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Example of calculation of integral extended point value</w:t>
        </w:r>
        <w:r w:rsidR="00320399">
          <w:rPr>
            <w:noProof/>
            <w:webHidden/>
          </w:rPr>
          <w:tab/>
        </w:r>
        <w:r w:rsidR="00320399">
          <w:rPr>
            <w:noProof/>
            <w:webHidden/>
          </w:rPr>
          <w:fldChar w:fldCharType="begin"/>
        </w:r>
        <w:r w:rsidR="00320399">
          <w:rPr>
            <w:noProof/>
            <w:webHidden/>
          </w:rPr>
          <w:instrText xml:space="preserve"> PAGEREF _Toc169774951 \h </w:instrText>
        </w:r>
        <w:r w:rsidR="00320399">
          <w:rPr>
            <w:noProof/>
            <w:webHidden/>
          </w:rPr>
        </w:r>
        <w:r w:rsidR="00320399">
          <w:rPr>
            <w:noProof/>
            <w:webHidden/>
          </w:rPr>
          <w:fldChar w:fldCharType="separate"/>
        </w:r>
        <w:r w:rsidR="0040669E">
          <w:rPr>
            <w:noProof/>
            <w:webHidden/>
          </w:rPr>
          <w:t>54</w:t>
        </w:r>
        <w:r w:rsidR="00320399">
          <w:rPr>
            <w:noProof/>
            <w:webHidden/>
          </w:rPr>
          <w:fldChar w:fldCharType="end"/>
        </w:r>
      </w:hyperlink>
    </w:p>
    <w:p w14:paraId="048CE1CB" w14:textId="1DE2719D"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2" w:history="1">
        <w:r w:rsidR="00320399" w:rsidRPr="00D84D61">
          <w:rPr>
            <w:rStyle w:val="Hyperlink"/>
            <w:noProof/>
          </w:rPr>
          <w:t>Figure 12</w:t>
        </w:r>
        <w:r w:rsidR="00320399">
          <w:rPr>
            <w:rFonts w:asciiTheme="minorHAnsi" w:eastAsiaTheme="minorEastAsia" w:hAnsiTheme="minorHAnsi" w:cstheme="minorBidi"/>
            <w:noProof/>
            <w:kern w:val="2"/>
            <w:sz w:val="22"/>
            <w:szCs w:val="22"/>
            <w14:ligatures w14:val="standardContextual"/>
          </w:rPr>
          <w:tab/>
        </w:r>
        <w:r w:rsidR="00320399" w:rsidRPr="00D84D61">
          <w:rPr>
            <w:rStyle w:val="Hyperlink"/>
            <w:noProof/>
          </w:rPr>
          <w:t>Connection state model</w:t>
        </w:r>
        <w:r w:rsidR="00320399">
          <w:rPr>
            <w:noProof/>
            <w:webHidden/>
          </w:rPr>
          <w:tab/>
        </w:r>
        <w:r w:rsidR="00320399">
          <w:rPr>
            <w:noProof/>
            <w:webHidden/>
          </w:rPr>
          <w:fldChar w:fldCharType="begin"/>
        </w:r>
        <w:r w:rsidR="00320399">
          <w:rPr>
            <w:noProof/>
            <w:webHidden/>
          </w:rPr>
          <w:instrText xml:space="preserve"> PAGEREF _Toc169774952 \h </w:instrText>
        </w:r>
        <w:r w:rsidR="00320399">
          <w:rPr>
            <w:noProof/>
            <w:webHidden/>
          </w:rPr>
        </w:r>
        <w:r w:rsidR="00320399">
          <w:rPr>
            <w:noProof/>
            <w:webHidden/>
          </w:rPr>
          <w:fldChar w:fldCharType="separate"/>
        </w:r>
        <w:r w:rsidR="0040669E">
          <w:rPr>
            <w:noProof/>
            <w:webHidden/>
          </w:rPr>
          <w:t>70</w:t>
        </w:r>
        <w:r w:rsidR="00320399">
          <w:rPr>
            <w:noProof/>
            <w:webHidden/>
          </w:rPr>
          <w:fldChar w:fldCharType="end"/>
        </w:r>
      </w:hyperlink>
    </w:p>
    <w:p w14:paraId="32F92CA5" w14:textId="2BBEE19E"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632913C8" w14:textId="4D2866B9" w:rsidR="00320399"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69774953" w:history="1">
        <w:r w:rsidR="00320399" w:rsidRPr="000262BB">
          <w:rPr>
            <w:rStyle w:val="Hyperlink"/>
            <w:noProof/>
          </w:rPr>
          <w:t>Table 1</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Device elements</w:t>
        </w:r>
        <w:r w:rsidR="00320399">
          <w:rPr>
            <w:noProof/>
            <w:webHidden/>
          </w:rPr>
          <w:tab/>
        </w:r>
        <w:r w:rsidR="00320399">
          <w:rPr>
            <w:noProof/>
            <w:webHidden/>
          </w:rPr>
          <w:fldChar w:fldCharType="begin"/>
        </w:r>
        <w:r w:rsidR="00320399">
          <w:rPr>
            <w:noProof/>
            <w:webHidden/>
          </w:rPr>
          <w:instrText xml:space="preserve"> PAGEREF _Toc169774953 \h </w:instrText>
        </w:r>
        <w:r w:rsidR="00320399">
          <w:rPr>
            <w:noProof/>
            <w:webHidden/>
          </w:rPr>
        </w:r>
        <w:r w:rsidR="00320399">
          <w:rPr>
            <w:noProof/>
            <w:webHidden/>
          </w:rPr>
          <w:fldChar w:fldCharType="separate"/>
        </w:r>
        <w:r w:rsidR="0040669E">
          <w:rPr>
            <w:noProof/>
            <w:webHidden/>
          </w:rPr>
          <w:t>21</w:t>
        </w:r>
        <w:r w:rsidR="00320399">
          <w:rPr>
            <w:noProof/>
            <w:webHidden/>
          </w:rPr>
          <w:fldChar w:fldCharType="end"/>
        </w:r>
      </w:hyperlink>
    </w:p>
    <w:p w14:paraId="39E8DA51" w14:textId="0327FE11"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4" w:history="1">
        <w:r w:rsidR="00320399" w:rsidRPr="000262BB">
          <w:rPr>
            <w:rStyle w:val="Hyperlink"/>
            <w:noProof/>
          </w:rPr>
          <w:t>Table 2</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Channel elements</w:t>
        </w:r>
        <w:r w:rsidR="00320399">
          <w:rPr>
            <w:noProof/>
            <w:webHidden/>
          </w:rPr>
          <w:tab/>
        </w:r>
        <w:r w:rsidR="00320399">
          <w:rPr>
            <w:noProof/>
            <w:webHidden/>
          </w:rPr>
          <w:fldChar w:fldCharType="begin"/>
        </w:r>
        <w:r w:rsidR="00320399">
          <w:rPr>
            <w:noProof/>
            <w:webHidden/>
          </w:rPr>
          <w:instrText xml:space="preserve"> PAGEREF _Toc169774954 \h </w:instrText>
        </w:r>
        <w:r w:rsidR="00320399">
          <w:rPr>
            <w:noProof/>
            <w:webHidden/>
          </w:rPr>
        </w:r>
        <w:r w:rsidR="00320399">
          <w:rPr>
            <w:noProof/>
            <w:webHidden/>
          </w:rPr>
          <w:fldChar w:fldCharType="separate"/>
        </w:r>
        <w:r w:rsidR="0040669E">
          <w:rPr>
            <w:noProof/>
            <w:webHidden/>
          </w:rPr>
          <w:t>22</w:t>
        </w:r>
        <w:r w:rsidR="00320399">
          <w:rPr>
            <w:noProof/>
            <w:webHidden/>
          </w:rPr>
          <w:fldChar w:fldCharType="end"/>
        </w:r>
      </w:hyperlink>
    </w:p>
    <w:p w14:paraId="350C162A" w14:textId="3588EE42"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5" w:history="1">
        <w:r w:rsidR="00320399" w:rsidRPr="000262BB">
          <w:rPr>
            <w:rStyle w:val="Hyperlink"/>
            <w:noProof/>
          </w:rPr>
          <w:t>Table 3</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Connection elements</w:t>
        </w:r>
        <w:r w:rsidR="00320399">
          <w:rPr>
            <w:noProof/>
            <w:webHidden/>
          </w:rPr>
          <w:tab/>
        </w:r>
        <w:r w:rsidR="00320399">
          <w:rPr>
            <w:noProof/>
            <w:webHidden/>
          </w:rPr>
          <w:fldChar w:fldCharType="begin"/>
        </w:r>
        <w:r w:rsidR="00320399">
          <w:rPr>
            <w:noProof/>
            <w:webHidden/>
          </w:rPr>
          <w:instrText xml:space="preserve"> PAGEREF _Toc169774955 \h </w:instrText>
        </w:r>
        <w:r w:rsidR="00320399">
          <w:rPr>
            <w:noProof/>
            <w:webHidden/>
          </w:rPr>
        </w:r>
        <w:r w:rsidR="00320399">
          <w:rPr>
            <w:noProof/>
            <w:webHidden/>
          </w:rPr>
          <w:fldChar w:fldCharType="separate"/>
        </w:r>
        <w:r w:rsidR="0040669E">
          <w:rPr>
            <w:noProof/>
            <w:webHidden/>
          </w:rPr>
          <w:t>22</w:t>
        </w:r>
        <w:r w:rsidR="00320399">
          <w:rPr>
            <w:noProof/>
            <w:webHidden/>
          </w:rPr>
          <w:fldChar w:fldCharType="end"/>
        </w:r>
      </w:hyperlink>
    </w:p>
    <w:p w14:paraId="2BBB20B3" w14:textId="02CFE075"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6" w:history="1">
        <w:r w:rsidR="00320399" w:rsidRPr="000262BB">
          <w:rPr>
            <w:rStyle w:val="Hyperlink"/>
            <w:noProof/>
          </w:rPr>
          <w:t>Table 4</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scheduled connections</w:t>
        </w:r>
        <w:r w:rsidR="00320399">
          <w:rPr>
            <w:noProof/>
            <w:webHidden/>
          </w:rPr>
          <w:tab/>
        </w:r>
        <w:r w:rsidR="00320399">
          <w:rPr>
            <w:noProof/>
            <w:webHidden/>
          </w:rPr>
          <w:fldChar w:fldCharType="begin"/>
        </w:r>
        <w:r w:rsidR="00320399">
          <w:rPr>
            <w:noProof/>
            <w:webHidden/>
          </w:rPr>
          <w:instrText xml:space="preserve"> PAGEREF _Toc169774956 \h </w:instrText>
        </w:r>
        <w:r w:rsidR="00320399">
          <w:rPr>
            <w:noProof/>
            <w:webHidden/>
          </w:rPr>
        </w:r>
        <w:r w:rsidR="00320399">
          <w:rPr>
            <w:noProof/>
            <w:webHidden/>
          </w:rPr>
          <w:fldChar w:fldCharType="separate"/>
        </w:r>
        <w:r w:rsidR="0040669E">
          <w:rPr>
            <w:noProof/>
            <w:webHidden/>
          </w:rPr>
          <w:t>24</w:t>
        </w:r>
        <w:r w:rsidR="00320399">
          <w:rPr>
            <w:noProof/>
            <w:webHidden/>
          </w:rPr>
          <w:fldChar w:fldCharType="end"/>
        </w:r>
      </w:hyperlink>
    </w:p>
    <w:p w14:paraId="44E24BE4" w14:textId="4058946B"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7" w:history="1">
        <w:r w:rsidR="00320399" w:rsidRPr="000262BB">
          <w:rPr>
            <w:rStyle w:val="Hyperlink"/>
            <w:noProof/>
          </w:rPr>
          <w:t>Table 5</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Time formats</w:t>
        </w:r>
        <w:r w:rsidR="00320399">
          <w:rPr>
            <w:noProof/>
            <w:webHidden/>
          </w:rPr>
          <w:tab/>
        </w:r>
        <w:r w:rsidR="00320399">
          <w:rPr>
            <w:noProof/>
            <w:webHidden/>
          </w:rPr>
          <w:fldChar w:fldCharType="begin"/>
        </w:r>
        <w:r w:rsidR="00320399">
          <w:rPr>
            <w:noProof/>
            <w:webHidden/>
          </w:rPr>
          <w:instrText xml:space="preserve"> PAGEREF _Toc169774957 \h </w:instrText>
        </w:r>
        <w:r w:rsidR="00320399">
          <w:rPr>
            <w:noProof/>
            <w:webHidden/>
          </w:rPr>
        </w:r>
        <w:r w:rsidR="00320399">
          <w:rPr>
            <w:noProof/>
            <w:webHidden/>
          </w:rPr>
          <w:fldChar w:fldCharType="separate"/>
        </w:r>
        <w:r w:rsidR="0040669E">
          <w:rPr>
            <w:noProof/>
            <w:webHidden/>
          </w:rPr>
          <w:t>25</w:t>
        </w:r>
        <w:r w:rsidR="00320399">
          <w:rPr>
            <w:noProof/>
            <w:webHidden/>
          </w:rPr>
          <w:fldChar w:fldCharType="end"/>
        </w:r>
      </w:hyperlink>
    </w:p>
    <w:p w14:paraId="38865401" w14:textId="138CB69B"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8" w:history="1">
        <w:r w:rsidR="00320399" w:rsidRPr="000262BB">
          <w:rPr>
            <w:rStyle w:val="Hyperlink"/>
            <w:noProof/>
          </w:rPr>
          <w:t>Table 6</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Actions</w:t>
        </w:r>
        <w:r w:rsidR="00320399">
          <w:rPr>
            <w:noProof/>
            <w:webHidden/>
          </w:rPr>
          <w:tab/>
        </w:r>
        <w:r w:rsidR="00320399">
          <w:rPr>
            <w:noProof/>
            <w:webHidden/>
          </w:rPr>
          <w:fldChar w:fldCharType="begin"/>
        </w:r>
        <w:r w:rsidR="00320399">
          <w:rPr>
            <w:noProof/>
            <w:webHidden/>
          </w:rPr>
          <w:instrText xml:space="preserve"> PAGEREF _Toc169774958 \h </w:instrText>
        </w:r>
        <w:r w:rsidR="00320399">
          <w:rPr>
            <w:noProof/>
            <w:webHidden/>
          </w:rPr>
        </w:r>
        <w:r w:rsidR="00320399">
          <w:rPr>
            <w:noProof/>
            <w:webHidden/>
          </w:rPr>
          <w:fldChar w:fldCharType="separate"/>
        </w:r>
        <w:r w:rsidR="0040669E">
          <w:rPr>
            <w:noProof/>
            <w:webHidden/>
          </w:rPr>
          <w:t>25</w:t>
        </w:r>
        <w:r w:rsidR="00320399">
          <w:rPr>
            <w:noProof/>
            <w:webHidden/>
          </w:rPr>
          <w:fldChar w:fldCharType="end"/>
        </w:r>
      </w:hyperlink>
    </w:p>
    <w:p w14:paraId="14516C9A" w14:textId="51F9F2CB"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59" w:history="1">
        <w:r w:rsidR="00320399" w:rsidRPr="000262BB">
          <w:rPr>
            <w:rStyle w:val="Hyperlink"/>
            <w:noProof/>
          </w:rPr>
          <w:t>Table 7</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Configuration structure for a device link</w:t>
        </w:r>
        <w:r w:rsidR="00320399">
          <w:rPr>
            <w:noProof/>
            <w:webHidden/>
          </w:rPr>
          <w:tab/>
        </w:r>
        <w:r w:rsidR="00320399">
          <w:rPr>
            <w:noProof/>
            <w:webHidden/>
          </w:rPr>
          <w:fldChar w:fldCharType="begin"/>
        </w:r>
        <w:r w:rsidR="00320399">
          <w:rPr>
            <w:noProof/>
            <w:webHidden/>
          </w:rPr>
          <w:instrText xml:space="preserve"> PAGEREF _Toc169774959 \h </w:instrText>
        </w:r>
        <w:r w:rsidR="00320399">
          <w:rPr>
            <w:noProof/>
            <w:webHidden/>
          </w:rPr>
        </w:r>
        <w:r w:rsidR="00320399">
          <w:rPr>
            <w:noProof/>
            <w:webHidden/>
          </w:rPr>
          <w:fldChar w:fldCharType="separate"/>
        </w:r>
        <w:r w:rsidR="0040669E">
          <w:rPr>
            <w:noProof/>
            <w:webHidden/>
          </w:rPr>
          <w:t>26</w:t>
        </w:r>
        <w:r w:rsidR="00320399">
          <w:rPr>
            <w:noProof/>
            <w:webHidden/>
          </w:rPr>
          <w:fldChar w:fldCharType="end"/>
        </w:r>
      </w:hyperlink>
    </w:p>
    <w:p w14:paraId="12C0194E" w14:textId="5C43F9A8"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0" w:history="1">
        <w:r w:rsidR="00320399" w:rsidRPr="000262BB">
          <w:rPr>
            <w:rStyle w:val="Hyperlink"/>
            <w:noProof/>
          </w:rPr>
          <w:t>Table 8</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Configuration structure for a point</w:t>
        </w:r>
        <w:r w:rsidR="00320399">
          <w:rPr>
            <w:noProof/>
            <w:webHidden/>
          </w:rPr>
          <w:tab/>
        </w:r>
        <w:r w:rsidR="00320399">
          <w:rPr>
            <w:noProof/>
            <w:webHidden/>
          </w:rPr>
          <w:fldChar w:fldCharType="begin"/>
        </w:r>
        <w:r w:rsidR="00320399">
          <w:rPr>
            <w:noProof/>
            <w:webHidden/>
          </w:rPr>
          <w:instrText xml:space="preserve"> PAGEREF _Toc169774960 \h </w:instrText>
        </w:r>
        <w:r w:rsidR="00320399">
          <w:rPr>
            <w:noProof/>
            <w:webHidden/>
          </w:rPr>
        </w:r>
        <w:r w:rsidR="00320399">
          <w:rPr>
            <w:noProof/>
            <w:webHidden/>
          </w:rPr>
          <w:fldChar w:fldCharType="separate"/>
        </w:r>
        <w:r w:rsidR="0040669E">
          <w:rPr>
            <w:noProof/>
            <w:webHidden/>
          </w:rPr>
          <w:t>27</w:t>
        </w:r>
        <w:r w:rsidR="00320399">
          <w:rPr>
            <w:noProof/>
            <w:webHidden/>
          </w:rPr>
          <w:fldChar w:fldCharType="end"/>
        </w:r>
      </w:hyperlink>
    </w:p>
    <w:p w14:paraId="6E977224" w14:textId="08E43456"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1" w:history="1">
        <w:r w:rsidR="00320399" w:rsidRPr="000262BB">
          <w:rPr>
            <w:rStyle w:val="Hyperlink"/>
            <w:noProof/>
          </w:rPr>
          <w:t>Table 9</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Supported point types and identifiers used within the protocol</w:t>
        </w:r>
        <w:r w:rsidR="00320399">
          <w:rPr>
            <w:noProof/>
            <w:webHidden/>
          </w:rPr>
          <w:tab/>
        </w:r>
        <w:r w:rsidR="00320399">
          <w:rPr>
            <w:noProof/>
            <w:webHidden/>
          </w:rPr>
          <w:fldChar w:fldCharType="begin"/>
        </w:r>
        <w:r w:rsidR="00320399">
          <w:rPr>
            <w:noProof/>
            <w:webHidden/>
          </w:rPr>
          <w:instrText xml:space="preserve"> PAGEREF _Toc169774961 \h </w:instrText>
        </w:r>
        <w:r w:rsidR="00320399">
          <w:rPr>
            <w:noProof/>
            <w:webHidden/>
          </w:rPr>
        </w:r>
        <w:r w:rsidR="00320399">
          <w:rPr>
            <w:noProof/>
            <w:webHidden/>
          </w:rPr>
          <w:fldChar w:fldCharType="separate"/>
        </w:r>
        <w:r w:rsidR="0040669E">
          <w:rPr>
            <w:noProof/>
            <w:webHidden/>
          </w:rPr>
          <w:t>29</w:t>
        </w:r>
        <w:r w:rsidR="00320399">
          <w:rPr>
            <w:noProof/>
            <w:webHidden/>
          </w:rPr>
          <w:fldChar w:fldCharType="end"/>
        </w:r>
      </w:hyperlink>
    </w:p>
    <w:p w14:paraId="4302C0BF" w14:textId="0159F5BE"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2" w:history="1">
        <w:r w:rsidR="00320399" w:rsidRPr="000262BB">
          <w:rPr>
            <w:rStyle w:val="Hyperlink"/>
            <w:noProof/>
          </w:rPr>
          <w:t>Table 10</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Point quality flags</w:t>
        </w:r>
        <w:r w:rsidR="00320399">
          <w:rPr>
            <w:noProof/>
            <w:webHidden/>
          </w:rPr>
          <w:tab/>
        </w:r>
        <w:r w:rsidR="00320399">
          <w:rPr>
            <w:noProof/>
            <w:webHidden/>
          </w:rPr>
          <w:fldChar w:fldCharType="begin"/>
        </w:r>
        <w:r w:rsidR="00320399">
          <w:rPr>
            <w:noProof/>
            <w:webHidden/>
          </w:rPr>
          <w:instrText xml:space="preserve"> PAGEREF _Toc169774962 \h </w:instrText>
        </w:r>
        <w:r w:rsidR="00320399">
          <w:rPr>
            <w:noProof/>
            <w:webHidden/>
          </w:rPr>
        </w:r>
        <w:r w:rsidR="00320399">
          <w:rPr>
            <w:noProof/>
            <w:webHidden/>
          </w:rPr>
          <w:fldChar w:fldCharType="separate"/>
        </w:r>
        <w:r w:rsidR="0040669E">
          <w:rPr>
            <w:noProof/>
            <w:webHidden/>
          </w:rPr>
          <w:t>30</w:t>
        </w:r>
        <w:r w:rsidR="00320399">
          <w:rPr>
            <w:noProof/>
            <w:webHidden/>
          </w:rPr>
          <w:fldChar w:fldCharType="end"/>
        </w:r>
      </w:hyperlink>
    </w:p>
    <w:p w14:paraId="5BA927FE" w14:textId="5C194269"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3" w:history="1">
        <w:r w:rsidR="00320399" w:rsidRPr="000262BB">
          <w:rPr>
            <w:rStyle w:val="Hyperlink"/>
            <w:noProof/>
          </w:rPr>
          <w:t>Table 11</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Configuration structure for a binary point</w:t>
        </w:r>
        <w:r w:rsidR="00320399">
          <w:rPr>
            <w:noProof/>
            <w:webHidden/>
          </w:rPr>
          <w:tab/>
        </w:r>
        <w:r w:rsidR="00320399">
          <w:rPr>
            <w:noProof/>
            <w:webHidden/>
          </w:rPr>
          <w:fldChar w:fldCharType="begin"/>
        </w:r>
        <w:r w:rsidR="00320399">
          <w:rPr>
            <w:noProof/>
            <w:webHidden/>
          </w:rPr>
          <w:instrText xml:space="preserve"> PAGEREF _Toc169774963 \h </w:instrText>
        </w:r>
        <w:r w:rsidR="00320399">
          <w:rPr>
            <w:noProof/>
            <w:webHidden/>
          </w:rPr>
        </w:r>
        <w:r w:rsidR="00320399">
          <w:rPr>
            <w:noProof/>
            <w:webHidden/>
          </w:rPr>
          <w:fldChar w:fldCharType="separate"/>
        </w:r>
        <w:r w:rsidR="0040669E">
          <w:rPr>
            <w:noProof/>
            <w:webHidden/>
          </w:rPr>
          <w:t>31</w:t>
        </w:r>
        <w:r w:rsidR="00320399">
          <w:rPr>
            <w:noProof/>
            <w:webHidden/>
          </w:rPr>
          <w:fldChar w:fldCharType="end"/>
        </w:r>
      </w:hyperlink>
    </w:p>
    <w:p w14:paraId="0370157E" w14:textId="6874EEDE"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4" w:history="1">
        <w:r w:rsidR="00320399" w:rsidRPr="000262BB">
          <w:rPr>
            <w:rStyle w:val="Hyperlink"/>
            <w:noProof/>
          </w:rPr>
          <w:t>Table 12</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Configuration structure for an analogue point</w:t>
        </w:r>
        <w:r w:rsidR="00320399">
          <w:rPr>
            <w:noProof/>
            <w:webHidden/>
          </w:rPr>
          <w:tab/>
        </w:r>
        <w:r w:rsidR="00320399">
          <w:rPr>
            <w:noProof/>
            <w:webHidden/>
          </w:rPr>
          <w:fldChar w:fldCharType="begin"/>
        </w:r>
        <w:r w:rsidR="00320399">
          <w:rPr>
            <w:noProof/>
            <w:webHidden/>
          </w:rPr>
          <w:instrText xml:space="preserve"> PAGEREF _Toc169774964 \h </w:instrText>
        </w:r>
        <w:r w:rsidR="00320399">
          <w:rPr>
            <w:noProof/>
            <w:webHidden/>
          </w:rPr>
        </w:r>
        <w:r w:rsidR="00320399">
          <w:rPr>
            <w:noProof/>
            <w:webHidden/>
          </w:rPr>
          <w:fldChar w:fldCharType="separate"/>
        </w:r>
        <w:r w:rsidR="0040669E">
          <w:rPr>
            <w:noProof/>
            <w:webHidden/>
          </w:rPr>
          <w:t>34</w:t>
        </w:r>
        <w:r w:rsidR="00320399">
          <w:rPr>
            <w:noProof/>
            <w:webHidden/>
          </w:rPr>
          <w:fldChar w:fldCharType="end"/>
        </w:r>
      </w:hyperlink>
    </w:p>
    <w:p w14:paraId="7DF52A8F" w14:textId="42375344"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5" w:history="1">
        <w:r w:rsidR="00320399" w:rsidRPr="000262BB">
          <w:rPr>
            <w:rStyle w:val="Hyperlink"/>
            <w:noProof/>
          </w:rPr>
          <w:t>Table 13</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significant change for analogue points</w:t>
        </w:r>
        <w:r w:rsidR="00320399">
          <w:rPr>
            <w:noProof/>
            <w:webHidden/>
          </w:rPr>
          <w:tab/>
        </w:r>
        <w:r w:rsidR="00320399">
          <w:rPr>
            <w:noProof/>
            <w:webHidden/>
          </w:rPr>
          <w:fldChar w:fldCharType="begin"/>
        </w:r>
        <w:r w:rsidR="00320399">
          <w:rPr>
            <w:noProof/>
            <w:webHidden/>
          </w:rPr>
          <w:instrText xml:space="preserve"> PAGEREF _Toc169774965 \h </w:instrText>
        </w:r>
        <w:r w:rsidR="00320399">
          <w:rPr>
            <w:noProof/>
            <w:webHidden/>
          </w:rPr>
        </w:r>
        <w:r w:rsidR="00320399">
          <w:rPr>
            <w:noProof/>
            <w:webHidden/>
          </w:rPr>
          <w:fldChar w:fldCharType="separate"/>
        </w:r>
        <w:r w:rsidR="0040669E">
          <w:rPr>
            <w:noProof/>
            <w:webHidden/>
          </w:rPr>
          <w:t>37</w:t>
        </w:r>
        <w:r w:rsidR="00320399">
          <w:rPr>
            <w:noProof/>
            <w:webHidden/>
          </w:rPr>
          <w:fldChar w:fldCharType="end"/>
        </w:r>
      </w:hyperlink>
    </w:p>
    <w:p w14:paraId="416E9B19" w14:textId="1EA28AF7"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6" w:history="1">
        <w:r w:rsidR="00320399" w:rsidRPr="000262BB">
          <w:rPr>
            <w:rStyle w:val="Hyperlink"/>
            <w:noProof/>
          </w:rPr>
          <w:t>Table 14</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counter points</w:t>
        </w:r>
        <w:r w:rsidR="00320399">
          <w:rPr>
            <w:noProof/>
            <w:webHidden/>
          </w:rPr>
          <w:tab/>
        </w:r>
        <w:r w:rsidR="00320399">
          <w:rPr>
            <w:noProof/>
            <w:webHidden/>
          </w:rPr>
          <w:fldChar w:fldCharType="begin"/>
        </w:r>
        <w:r w:rsidR="00320399">
          <w:rPr>
            <w:noProof/>
            <w:webHidden/>
          </w:rPr>
          <w:instrText xml:space="preserve"> PAGEREF _Toc169774966 \h </w:instrText>
        </w:r>
        <w:r w:rsidR="00320399">
          <w:rPr>
            <w:noProof/>
            <w:webHidden/>
          </w:rPr>
        </w:r>
        <w:r w:rsidR="00320399">
          <w:rPr>
            <w:noProof/>
            <w:webHidden/>
          </w:rPr>
          <w:fldChar w:fldCharType="separate"/>
        </w:r>
        <w:r w:rsidR="0040669E">
          <w:rPr>
            <w:noProof/>
            <w:webHidden/>
          </w:rPr>
          <w:t>37</w:t>
        </w:r>
        <w:r w:rsidR="00320399">
          <w:rPr>
            <w:noProof/>
            <w:webHidden/>
          </w:rPr>
          <w:fldChar w:fldCharType="end"/>
        </w:r>
      </w:hyperlink>
    </w:p>
    <w:p w14:paraId="4B40DE54" w14:textId="65242601"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7" w:history="1">
        <w:r w:rsidR="00320399" w:rsidRPr="000262BB">
          <w:rPr>
            <w:rStyle w:val="Hyperlink"/>
            <w:noProof/>
          </w:rPr>
          <w:t>Table 15</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significant change for counter points</w:t>
        </w:r>
        <w:r w:rsidR="00320399">
          <w:rPr>
            <w:noProof/>
            <w:webHidden/>
          </w:rPr>
          <w:tab/>
        </w:r>
        <w:r w:rsidR="00320399">
          <w:rPr>
            <w:noProof/>
            <w:webHidden/>
          </w:rPr>
          <w:fldChar w:fldCharType="begin"/>
        </w:r>
        <w:r w:rsidR="00320399">
          <w:rPr>
            <w:noProof/>
            <w:webHidden/>
          </w:rPr>
          <w:instrText xml:space="preserve"> PAGEREF _Toc169774967 \h </w:instrText>
        </w:r>
        <w:r w:rsidR="00320399">
          <w:rPr>
            <w:noProof/>
            <w:webHidden/>
          </w:rPr>
        </w:r>
        <w:r w:rsidR="00320399">
          <w:rPr>
            <w:noProof/>
            <w:webHidden/>
          </w:rPr>
          <w:fldChar w:fldCharType="separate"/>
        </w:r>
        <w:r w:rsidR="0040669E">
          <w:rPr>
            <w:noProof/>
            <w:webHidden/>
          </w:rPr>
          <w:t>38</w:t>
        </w:r>
        <w:r w:rsidR="00320399">
          <w:rPr>
            <w:noProof/>
            <w:webHidden/>
          </w:rPr>
          <w:fldChar w:fldCharType="end"/>
        </w:r>
      </w:hyperlink>
    </w:p>
    <w:p w14:paraId="129E2AF7" w14:textId="533FCFE7"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8" w:history="1">
        <w:r w:rsidR="00320399" w:rsidRPr="000262BB">
          <w:rPr>
            <w:rStyle w:val="Hyperlink"/>
            <w:noProof/>
          </w:rPr>
          <w:t>Table 16</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an analogue limit</w:t>
        </w:r>
        <w:r w:rsidR="00320399">
          <w:rPr>
            <w:noProof/>
            <w:webHidden/>
          </w:rPr>
          <w:tab/>
        </w:r>
        <w:r w:rsidR="00320399">
          <w:rPr>
            <w:noProof/>
            <w:webHidden/>
          </w:rPr>
          <w:fldChar w:fldCharType="begin"/>
        </w:r>
        <w:r w:rsidR="00320399">
          <w:rPr>
            <w:noProof/>
            <w:webHidden/>
          </w:rPr>
          <w:instrText xml:space="preserve"> PAGEREF _Toc169774968 \h </w:instrText>
        </w:r>
        <w:r w:rsidR="00320399">
          <w:rPr>
            <w:noProof/>
            <w:webHidden/>
          </w:rPr>
        </w:r>
        <w:r w:rsidR="00320399">
          <w:rPr>
            <w:noProof/>
            <w:webHidden/>
          </w:rPr>
          <w:fldChar w:fldCharType="separate"/>
        </w:r>
        <w:r w:rsidR="0040669E">
          <w:rPr>
            <w:noProof/>
            <w:webHidden/>
          </w:rPr>
          <w:t>39</w:t>
        </w:r>
        <w:r w:rsidR="00320399">
          <w:rPr>
            <w:noProof/>
            <w:webHidden/>
          </w:rPr>
          <w:fldChar w:fldCharType="end"/>
        </w:r>
      </w:hyperlink>
    </w:p>
    <w:p w14:paraId="58E2EF2A" w14:textId="7223D8F4"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69" w:history="1">
        <w:r w:rsidR="00320399" w:rsidRPr="000262BB">
          <w:rPr>
            <w:rStyle w:val="Hyperlink"/>
            <w:noProof/>
          </w:rPr>
          <w:t>Table 17</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a counter limit</w:t>
        </w:r>
        <w:r w:rsidR="00320399">
          <w:rPr>
            <w:noProof/>
            <w:webHidden/>
          </w:rPr>
          <w:tab/>
        </w:r>
        <w:r w:rsidR="00320399">
          <w:rPr>
            <w:noProof/>
            <w:webHidden/>
          </w:rPr>
          <w:fldChar w:fldCharType="begin"/>
        </w:r>
        <w:r w:rsidR="00320399">
          <w:rPr>
            <w:noProof/>
            <w:webHidden/>
          </w:rPr>
          <w:instrText xml:space="preserve"> PAGEREF _Toc169774969 \h </w:instrText>
        </w:r>
        <w:r w:rsidR="00320399">
          <w:rPr>
            <w:noProof/>
            <w:webHidden/>
          </w:rPr>
        </w:r>
        <w:r w:rsidR="00320399">
          <w:rPr>
            <w:noProof/>
            <w:webHidden/>
          </w:rPr>
          <w:fldChar w:fldCharType="separate"/>
        </w:r>
        <w:r w:rsidR="0040669E">
          <w:rPr>
            <w:noProof/>
            <w:webHidden/>
          </w:rPr>
          <w:t>47</w:t>
        </w:r>
        <w:r w:rsidR="00320399">
          <w:rPr>
            <w:noProof/>
            <w:webHidden/>
          </w:rPr>
          <w:fldChar w:fldCharType="end"/>
        </w:r>
      </w:hyperlink>
    </w:p>
    <w:p w14:paraId="14FE0942" w14:textId="14591626"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0" w:history="1">
        <w:r w:rsidR="00320399" w:rsidRPr="000262BB">
          <w:rPr>
            <w:rStyle w:val="Hyperlink"/>
            <w:noProof/>
          </w:rPr>
          <w:t>Table 18</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no change for analogue and counter points</w:t>
        </w:r>
        <w:r w:rsidR="00320399">
          <w:rPr>
            <w:noProof/>
            <w:webHidden/>
          </w:rPr>
          <w:tab/>
        </w:r>
        <w:r w:rsidR="00320399">
          <w:rPr>
            <w:noProof/>
            <w:webHidden/>
          </w:rPr>
          <w:fldChar w:fldCharType="begin"/>
        </w:r>
        <w:r w:rsidR="00320399">
          <w:rPr>
            <w:noProof/>
            <w:webHidden/>
          </w:rPr>
          <w:instrText xml:space="preserve"> PAGEREF _Toc169774970 \h </w:instrText>
        </w:r>
        <w:r w:rsidR="00320399">
          <w:rPr>
            <w:noProof/>
            <w:webHidden/>
          </w:rPr>
        </w:r>
        <w:r w:rsidR="00320399">
          <w:rPr>
            <w:noProof/>
            <w:webHidden/>
          </w:rPr>
          <w:fldChar w:fldCharType="separate"/>
        </w:r>
        <w:r w:rsidR="0040669E">
          <w:rPr>
            <w:noProof/>
            <w:webHidden/>
          </w:rPr>
          <w:t>50</w:t>
        </w:r>
        <w:r w:rsidR="00320399">
          <w:rPr>
            <w:noProof/>
            <w:webHidden/>
          </w:rPr>
          <w:fldChar w:fldCharType="end"/>
        </w:r>
      </w:hyperlink>
    </w:p>
    <w:p w14:paraId="70B5EB23" w14:textId="578C94F4"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1" w:history="1">
        <w:r w:rsidR="00320399" w:rsidRPr="000262BB">
          <w:rPr>
            <w:rStyle w:val="Hyperlink"/>
            <w:noProof/>
          </w:rPr>
          <w:t>Table 19</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extended points</w:t>
        </w:r>
        <w:r w:rsidR="00320399">
          <w:rPr>
            <w:noProof/>
            <w:webHidden/>
          </w:rPr>
          <w:tab/>
        </w:r>
        <w:r w:rsidR="00320399">
          <w:rPr>
            <w:noProof/>
            <w:webHidden/>
          </w:rPr>
          <w:fldChar w:fldCharType="begin"/>
        </w:r>
        <w:r w:rsidR="00320399">
          <w:rPr>
            <w:noProof/>
            <w:webHidden/>
          </w:rPr>
          <w:instrText xml:space="preserve"> PAGEREF _Toc169774971 \h </w:instrText>
        </w:r>
        <w:r w:rsidR="00320399">
          <w:rPr>
            <w:noProof/>
            <w:webHidden/>
          </w:rPr>
        </w:r>
        <w:r w:rsidR="00320399">
          <w:rPr>
            <w:noProof/>
            <w:webHidden/>
          </w:rPr>
          <w:fldChar w:fldCharType="separate"/>
        </w:r>
        <w:r w:rsidR="0040669E">
          <w:rPr>
            <w:noProof/>
            <w:webHidden/>
          </w:rPr>
          <w:t>52</w:t>
        </w:r>
        <w:r w:rsidR="00320399">
          <w:rPr>
            <w:noProof/>
            <w:webHidden/>
          </w:rPr>
          <w:fldChar w:fldCharType="end"/>
        </w:r>
      </w:hyperlink>
    </w:p>
    <w:p w14:paraId="0E0A8678" w14:textId="4572CAD8"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2" w:history="1">
        <w:r w:rsidR="00320399" w:rsidRPr="000262BB">
          <w:rPr>
            <w:rStyle w:val="Hyperlink"/>
            <w:noProof/>
          </w:rPr>
          <w:t>Table 20</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limit profiles for analogue and counter points</w:t>
        </w:r>
        <w:r w:rsidR="00320399">
          <w:rPr>
            <w:noProof/>
            <w:webHidden/>
          </w:rPr>
          <w:tab/>
        </w:r>
        <w:r w:rsidR="00320399">
          <w:rPr>
            <w:noProof/>
            <w:webHidden/>
          </w:rPr>
          <w:fldChar w:fldCharType="begin"/>
        </w:r>
        <w:r w:rsidR="00320399">
          <w:rPr>
            <w:noProof/>
            <w:webHidden/>
          </w:rPr>
          <w:instrText xml:space="preserve"> PAGEREF _Toc169774972 \h </w:instrText>
        </w:r>
        <w:r w:rsidR="00320399">
          <w:rPr>
            <w:noProof/>
            <w:webHidden/>
          </w:rPr>
        </w:r>
        <w:r w:rsidR="00320399">
          <w:rPr>
            <w:noProof/>
            <w:webHidden/>
          </w:rPr>
          <w:fldChar w:fldCharType="separate"/>
        </w:r>
        <w:r w:rsidR="0040669E">
          <w:rPr>
            <w:noProof/>
            <w:webHidden/>
          </w:rPr>
          <w:t>57</w:t>
        </w:r>
        <w:r w:rsidR="00320399">
          <w:rPr>
            <w:noProof/>
            <w:webHidden/>
          </w:rPr>
          <w:fldChar w:fldCharType="end"/>
        </w:r>
      </w:hyperlink>
    </w:p>
    <w:p w14:paraId="44D55AAC" w14:textId="2F8E1E0D"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3" w:history="1">
        <w:r w:rsidR="00320399" w:rsidRPr="000262BB">
          <w:rPr>
            <w:rStyle w:val="Hyperlink"/>
            <w:noProof/>
          </w:rPr>
          <w:t>Table 21</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 xml:space="preserve"> Information used in defining a control profile</w:t>
        </w:r>
        <w:r w:rsidR="00320399">
          <w:rPr>
            <w:noProof/>
            <w:webHidden/>
          </w:rPr>
          <w:tab/>
        </w:r>
        <w:r w:rsidR="00320399">
          <w:rPr>
            <w:noProof/>
            <w:webHidden/>
          </w:rPr>
          <w:fldChar w:fldCharType="begin"/>
        </w:r>
        <w:r w:rsidR="00320399">
          <w:rPr>
            <w:noProof/>
            <w:webHidden/>
          </w:rPr>
          <w:instrText xml:space="preserve"> PAGEREF _Toc169774973 \h </w:instrText>
        </w:r>
        <w:r w:rsidR="00320399">
          <w:rPr>
            <w:noProof/>
            <w:webHidden/>
          </w:rPr>
        </w:r>
        <w:r w:rsidR="00320399">
          <w:rPr>
            <w:noProof/>
            <w:webHidden/>
          </w:rPr>
          <w:fldChar w:fldCharType="separate"/>
        </w:r>
        <w:r w:rsidR="0040669E">
          <w:rPr>
            <w:noProof/>
            <w:webHidden/>
          </w:rPr>
          <w:t>57</w:t>
        </w:r>
        <w:r w:rsidR="00320399">
          <w:rPr>
            <w:noProof/>
            <w:webHidden/>
          </w:rPr>
          <w:fldChar w:fldCharType="end"/>
        </w:r>
      </w:hyperlink>
    </w:p>
    <w:p w14:paraId="48045159" w14:textId="436F938D"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4" w:history="1">
        <w:r w:rsidR="00320399" w:rsidRPr="000262BB">
          <w:rPr>
            <w:rStyle w:val="Hyperlink"/>
            <w:noProof/>
          </w:rPr>
          <w:t>Table 22</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a point calculation</w:t>
        </w:r>
        <w:r w:rsidR="00320399">
          <w:rPr>
            <w:noProof/>
            <w:webHidden/>
          </w:rPr>
          <w:tab/>
        </w:r>
        <w:r w:rsidR="00320399">
          <w:rPr>
            <w:noProof/>
            <w:webHidden/>
          </w:rPr>
          <w:fldChar w:fldCharType="begin"/>
        </w:r>
        <w:r w:rsidR="00320399">
          <w:rPr>
            <w:noProof/>
            <w:webHidden/>
          </w:rPr>
          <w:instrText xml:space="preserve"> PAGEREF _Toc169774974 \h </w:instrText>
        </w:r>
        <w:r w:rsidR="00320399">
          <w:rPr>
            <w:noProof/>
            <w:webHidden/>
          </w:rPr>
        </w:r>
        <w:r w:rsidR="00320399">
          <w:rPr>
            <w:noProof/>
            <w:webHidden/>
          </w:rPr>
          <w:fldChar w:fldCharType="separate"/>
        </w:r>
        <w:r w:rsidR="0040669E">
          <w:rPr>
            <w:noProof/>
            <w:webHidden/>
          </w:rPr>
          <w:t>58</w:t>
        </w:r>
        <w:r w:rsidR="00320399">
          <w:rPr>
            <w:noProof/>
            <w:webHidden/>
          </w:rPr>
          <w:fldChar w:fldCharType="end"/>
        </w:r>
      </w:hyperlink>
    </w:p>
    <w:p w14:paraId="68B1AD81" w14:textId="7E18F085"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5" w:history="1">
        <w:r w:rsidR="00320399" w:rsidRPr="000262BB">
          <w:rPr>
            <w:rStyle w:val="Hyperlink"/>
            <w:noProof/>
          </w:rPr>
          <w:t>Table 23</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Information used in defining an incident log</w:t>
        </w:r>
        <w:r w:rsidR="00320399">
          <w:rPr>
            <w:noProof/>
            <w:webHidden/>
          </w:rPr>
          <w:tab/>
        </w:r>
        <w:r w:rsidR="00320399">
          <w:rPr>
            <w:noProof/>
            <w:webHidden/>
          </w:rPr>
          <w:fldChar w:fldCharType="begin"/>
        </w:r>
        <w:r w:rsidR="00320399">
          <w:rPr>
            <w:noProof/>
            <w:webHidden/>
          </w:rPr>
          <w:instrText xml:space="preserve"> PAGEREF _Toc169774975 \h </w:instrText>
        </w:r>
        <w:r w:rsidR="00320399">
          <w:rPr>
            <w:noProof/>
            <w:webHidden/>
          </w:rPr>
        </w:r>
        <w:r w:rsidR="00320399">
          <w:rPr>
            <w:noProof/>
            <w:webHidden/>
          </w:rPr>
          <w:fldChar w:fldCharType="separate"/>
        </w:r>
        <w:r w:rsidR="0040669E">
          <w:rPr>
            <w:noProof/>
            <w:webHidden/>
          </w:rPr>
          <w:t>58</w:t>
        </w:r>
        <w:r w:rsidR="00320399">
          <w:rPr>
            <w:noProof/>
            <w:webHidden/>
          </w:rPr>
          <w:fldChar w:fldCharType="end"/>
        </w:r>
      </w:hyperlink>
    </w:p>
    <w:p w14:paraId="035A1678" w14:textId="52DC7553"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6" w:history="1">
        <w:r w:rsidR="00320399" w:rsidRPr="000262BB">
          <w:rPr>
            <w:rStyle w:val="Hyperlink"/>
            <w:noProof/>
          </w:rPr>
          <w:t>Table 24</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Elements of the data request message</w:t>
        </w:r>
        <w:r w:rsidR="00320399">
          <w:rPr>
            <w:noProof/>
            <w:webHidden/>
          </w:rPr>
          <w:tab/>
        </w:r>
        <w:r w:rsidR="00320399">
          <w:rPr>
            <w:noProof/>
            <w:webHidden/>
          </w:rPr>
          <w:fldChar w:fldCharType="begin"/>
        </w:r>
        <w:r w:rsidR="00320399">
          <w:rPr>
            <w:noProof/>
            <w:webHidden/>
          </w:rPr>
          <w:instrText xml:space="preserve"> PAGEREF _Toc169774976 \h </w:instrText>
        </w:r>
        <w:r w:rsidR="00320399">
          <w:rPr>
            <w:noProof/>
            <w:webHidden/>
          </w:rPr>
        </w:r>
        <w:r w:rsidR="00320399">
          <w:rPr>
            <w:noProof/>
            <w:webHidden/>
          </w:rPr>
          <w:fldChar w:fldCharType="separate"/>
        </w:r>
        <w:r w:rsidR="0040669E">
          <w:rPr>
            <w:noProof/>
            <w:webHidden/>
          </w:rPr>
          <w:t>64</w:t>
        </w:r>
        <w:r w:rsidR="00320399">
          <w:rPr>
            <w:noProof/>
            <w:webHidden/>
          </w:rPr>
          <w:fldChar w:fldCharType="end"/>
        </w:r>
      </w:hyperlink>
    </w:p>
    <w:p w14:paraId="321C9C96" w14:textId="4FCE2E29"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7" w:history="1">
        <w:r w:rsidR="00320399" w:rsidRPr="000262BB">
          <w:rPr>
            <w:rStyle w:val="Hyperlink"/>
            <w:noProof/>
          </w:rPr>
          <w:t>Table 25</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Fixed class names</w:t>
        </w:r>
        <w:r w:rsidR="00320399">
          <w:rPr>
            <w:noProof/>
            <w:webHidden/>
          </w:rPr>
          <w:tab/>
        </w:r>
        <w:r w:rsidR="00320399">
          <w:rPr>
            <w:noProof/>
            <w:webHidden/>
          </w:rPr>
          <w:fldChar w:fldCharType="begin"/>
        </w:r>
        <w:r w:rsidR="00320399">
          <w:rPr>
            <w:noProof/>
            <w:webHidden/>
          </w:rPr>
          <w:instrText xml:space="preserve"> PAGEREF _Toc169774977 \h </w:instrText>
        </w:r>
        <w:r w:rsidR="00320399">
          <w:rPr>
            <w:noProof/>
            <w:webHidden/>
          </w:rPr>
        </w:r>
        <w:r w:rsidR="00320399">
          <w:rPr>
            <w:noProof/>
            <w:webHidden/>
          </w:rPr>
          <w:fldChar w:fldCharType="separate"/>
        </w:r>
        <w:r w:rsidR="0040669E">
          <w:rPr>
            <w:noProof/>
            <w:webHidden/>
          </w:rPr>
          <w:t>76</w:t>
        </w:r>
        <w:r w:rsidR="00320399">
          <w:rPr>
            <w:noProof/>
            <w:webHidden/>
          </w:rPr>
          <w:fldChar w:fldCharType="end"/>
        </w:r>
      </w:hyperlink>
    </w:p>
    <w:p w14:paraId="0EAFF9AA" w14:textId="7858C269"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8" w:history="1">
        <w:r w:rsidR="00320399" w:rsidRPr="000262BB">
          <w:rPr>
            <w:rStyle w:val="Hyperlink"/>
            <w:noProof/>
          </w:rPr>
          <w:t>Table 26</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Topics used by the protocol</w:t>
        </w:r>
        <w:r w:rsidR="00320399">
          <w:rPr>
            <w:noProof/>
            <w:webHidden/>
          </w:rPr>
          <w:tab/>
        </w:r>
        <w:r w:rsidR="00320399">
          <w:rPr>
            <w:noProof/>
            <w:webHidden/>
          </w:rPr>
          <w:fldChar w:fldCharType="begin"/>
        </w:r>
        <w:r w:rsidR="00320399">
          <w:rPr>
            <w:noProof/>
            <w:webHidden/>
          </w:rPr>
          <w:instrText xml:space="preserve"> PAGEREF _Toc169774978 \h </w:instrText>
        </w:r>
        <w:r w:rsidR="00320399">
          <w:rPr>
            <w:noProof/>
            <w:webHidden/>
          </w:rPr>
        </w:r>
        <w:r w:rsidR="00320399">
          <w:rPr>
            <w:noProof/>
            <w:webHidden/>
          </w:rPr>
          <w:fldChar w:fldCharType="separate"/>
        </w:r>
        <w:r w:rsidR="0040669E">
          <w:rPr>
            <w:noProof/>
            <w:webHidden/>
          </w:rPr>
          <w:t>84</w:t>
        </w:r>
        <w:r w:rsidR="00320399">
          <w:rPr>
            <w:noProof/>
            <w:webHidden/>
          </w:rPr>
          <w:fldChar w:fldCharType="end"/>
        </w:r>
      </w:hyperlink>
    </w:p>
    <w:p w14:paraId="1009BA10" w14:textId="7A1514D2"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79" w:history="1">
        <w:r w:rsidR="00320399" w:rsidRPr="000262BB">
          <w:rPr>
            <w:rStyle w:val="Hyperlink"/>
            <w:noProof/>
          </w:rPr>
          <w:t>Table 27</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Operation codes</w:t>
        </w:r>
        <w:r w:rsidR="00320399">
          <w:rPr>
            <w:noProof/>
            <w:webHidden/>
          </w:rPr>
          <w:tab/>
        </w:r>
        <w:r w:rsidR="00320399">
          <w:rPr>
            <w:noProof/>
            <w:webHidden/>
          </w:rPr>
          <w:fldChar w:fldCharType="begin"/>
        </w:r>
        <w:r w:rsidR="00320399">
          <w:rPr>
            <w:noProof/>
            <w:webHidden/>
          </w:rPr>
          <w:instrText xml:space="preserve"> PAGEREF _Toc169774979 \h </w:instrText>
        </w:r>
        <w:r w:rsidR="00320399">
          <w:rPr>
            <w:noProof/>
            <w:webHidden/>
          </w:rPr>
        </w:r>
        <w:r w:rsidR="00320399">
          <w:rPr>
            <w:noProof/>
            <w:webHidden/>
          </w:rPr>
          <w:fldChar w:fldCharType="separate"/>
        </w:r>
        <w:r w:rsidR="0040669E">
          <w:rPr>
            <w:noProof/>
            <w:webHidden/>
          </w:rPr>
          <w:t>86</w:t>
        </w:r>
        <w:r w:rsidR="00320399">
          <w:rPr>
            <w:noProof/>
            <w:webHidden/>
          </w:rPr>
          <w:fldChar w:fldCharType="end"/>
        </w:r>
      </w:hyperlink>
    </w:p>
    <w:p w14:paraId="6033C057" w14:textId="670C947F" w:rsidR="00320399"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69774980" w:history="1">
        <w:r w:rsidR="00320399" w:rsidRPr="000262BB">
          <w:rPr>
            <w:rStyle w:val="Hyperlink"/>
            <w:noProof/>
          </w:rPr>
          <w:t>Table 28</w:t>
        </w:r>
        <w:r w:rsidR="00320399">
          <w:rPr>
            <w:rFonts w:asciiTheme="minorHAnsi" w:eastAsiaTheme="minorEastAsia" w:hAnsiTheme="minorHAnsi" w:cstheme="minorBidi"/>
            <w:noProof/>
            <w:kern w:val="2"/>
            <w:sz w:val="22"/>
            <w:szCs w:val="22"/>
            <w14:ligatures w14:val="standardContextual"/>
          </w:rPr>
          <w:tab/>
        </w:r>
        <w:r w:rsidR="00320399" w:rsidRPr="000262BB">
          <w:rPr>
            <w:rStyle w:val="Hyperlink"/>
            <w:noProof/>
          </w:rPr>
          <w:t>Example of a calculation</w:t>
        </w:r>
        <w:r w:rsidR="00320399">
          <w:rPr>
            <w:noProof/>
            <w:webHidden/>
          </w:rPr>
          <w:tab/>
        </w:r>
        <w:r w:rsidR="00320399">
          <w:rPr>
            <w:noProof/>
            <w:webHidden/>
          </w:rPr>
          <w:fldChar w:fldCharType="begin"/>
        </w:r>
        <w:r w:rsidR="00320399">
          <w:rPr>
            <w:noProof/>
            <w:webHidden/>
          </w:rPr>
          <w:instrText xml:space="preserve"> PAGEREF _Toc169774980 \h </w:instrText>
        </w:r>
        <w:r w:rsidR="00320399">
          <w:rPr>
            <w:noProof/>
            <w:webHidden/>
          </w:rPr>
        </w:r>
        <w:r w:rsidR="00320399">
          <w:rPr>
            <w:noProof/>
            <w:webHidden/>
          </w:rPr>
          <w:fldChar w:fldCharType="separate"/>
        </w:r>
        <w:r w:rsidR="0040669E">
          <w:rPr>
            <w:noProof/>
            <w:webHidden/>
          </w:rPr>
          <w:t>92</w:t>
        </w:r>
        <w:r w:rsidR="00320399">
          <w:rPr>
            <w:noProof/>
            <w:webHidden/>
          </w:rPr>
          <w:fldChar w:fldCharType="end"/>
        </w:r>
      </w:hyperlink>
    </w:p>
    <w:p w14:paraId="006296E9" w14:textId="3C66C337"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6"/>
          <w:footerReference w:type="even" r:id="rId27"/>
          <w:footerReference w:type="default" r:id="rId28"/>
          <w:footerReference w:type="first" r:id="rId29"/>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69774859"/>
      <w:r>
        <w:lastRenderedPageBreak/>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69774860"/>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69774861"/>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69774862"/>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69774863"/>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03ECAB19"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40669E">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40669E" w:rsidRPr="0040669E">
        <w:rPr>
          <w:rStyle w:val="Crossreference"/>
        </w:rPr>
        <w:t>Use of MQTT</w:t>
      </w:r>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2BE51447"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r w:rsidR="0040669E" w:rsidRPr="0040669E">
        <w:rPr>
          <w:rStyle w:val="Crossreference"/>
          <w:rFonts w:eastAsia="DengXian"/>
        </w:rPr>
        <w:t>[JSONSchema]</w:t>
      </w:r>
      <w:r w:rsidR="00A05273" w:rsidRPr="00BD0D5B">
        <w:rPr>
          <w:rStyle w:val="Crossreference"/>
        </w:rPr>
        <w:fldChar w:fldCharType="end"/>
      </w:r>
      <w:r w:rsidR="00A05273">
        <w:t>.</w:t>
      </w:r>
    </w:p>
    <w:p w14:paraId="6719773E" w14:textId="3A026C89" w:rsidR="00A05273" w:rsidRDefault="00A05273" w:rsidP="00A05273">
      <w:pPr>
        <w:pStyle w:val="Heading2"/>
      </w:pPr>
      <w:bookmarkStart w:id="23" w:name="_Ref163149864"/>
      <w:bookmarkStart w:id="24" w:name="_Ref163149872"/>
      <w:bookmarkStart w:id="25" w:name="_Ref163149876"/>
      <w:bookmarkStart w:id="26" w:name="_Toc169774864"/>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23"/>
      <w:bookmarkEnd w:id="24"/>
      <w:bookmarkEnd w:id="25"/>
      <w:bookmarkEnd w:id="26"/>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27" w:name="_Toc169774865"/>
      <w:r w:rsidRPr="00A05273">
        <w:t xml:space="preserve">Lucid </w:t>
      </w:r>
      <w:r w:rsidR="00A018AA">
        <w:t>b</w:t>
      </w:r>
      <w:r w:rsidRPr="00A05273">
        <w:t xml:space="preserve">etween </w:t>
      </w:r>
      <w:r w:rsidR="006B0494" w:rsidRPr="00A05273">
        <w:t>supervisory applications</w:t>
      </w:r>
      <w:bookmarkEnd w:id="27"/>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28" w:name="_Toc169774866"/>
      <w:r>
        <w:t>Data representation</w:t>
      </w:r>
      <w:bookmarkEnd w:id="28"/>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29" w:name="_Toc169774867"/>
      <w:r>
        <w:lastRenderedPageBreak/>
        <w:t xml:space="preserve">Data </w:t>
      </w:r>
      <w:r w:rsidR="006B0494">
        <w:t>model</w:t>
      </w:r>
      <w:bookmarkEnd w:id="29"/>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0" w:name="_Toc169774868"/>
      <w:r>
        <w:t xml:space="preserve">Field </w:t>
      </w:r>
      <w:r w:rsidR="006B0494">
        <w:t>device</w:t>
      </w:r>
      <w:bookmarkEnd w:id="30"/>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501CEEF3"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r w:rsidR="0040669E" w:rsidRPr="0040669E">
        <w:rPr>
          <w:rStyle w:val="Crossreference"/>
        </w:rPr>
        <w:t>Figure 1</w:t>
      </w:r>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1A06EF7F"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40669E">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40669E" w:rsidRPr="0040669E">
        <w:rPr>
          <w:rStyle w:val="Crossreference"/>
        </w:rPr>
        <w:t>Example use cases</w:t>
      </w:r>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02483DFB" w:rsidR="00E279F0" w:rsidRDefault="00E279F0" w:rsidP="009F3044">
      <w:pPr>
        <w:pStyle w:val="Caption"/>
      </w:pPr>
      <w:bookmarkStart w:id="31" w:name="_Ref160528474"/>
      <w:bookmarkStart w:id="32" w:name="_Toc169774941"/>
      <w:r>
        <w:t xml:space="preserve">Figure </w:t>
      </w:r>
      <w:fldSimple w:instr=" SEQ Figure \* ARABIC ">
        <w:r w:rsidR="0040669E">
          <w:rPr>
            <w:noProof/>
          </w:rPr>
          <w:t>1</w:t>
        </w:r>
      </w:fldSimple>
      <w:bookmarkEnd w:id="31"/>
      <w:r>
        <w:tab/>
      </w:r>
      <w:r w:rsidRPr="00E279F0">
        <w:t xml:space="preserve">Field device and </w:t>
      </w:r>
      <w:r w:rsidR="00A018AA">
        <w:t>s</w:t>
      </w:r>
      <w:r w:rsidRPr="00E279F0">
        <w:t>upervisory application messages</w:t>
      </w:r>
      <w:bookmarkEnd w:id="32"/>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5D90478B"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40669E">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40669E" w:rsidRPr="0040669E">
        <w:rPr>
          <w:rStyle w:val="Crossreference"/>
        </w:rPr>
        <w:t>Use of MQTT</w:t>
      </w:r>
      <w:r w:rsidRPr="00405E4C">
        <w:rPr>
          <w:rStyle w:val="Crossreference"/>
        </w:rPr>
        <w:fldChar w:fldCharType="end"/>
      </w:r>
      <w:r>
        <w:t xml:space="preserve"> </w:t>
      </w:r>
      <w:r w:rsidR="00C550BC">
        <w:t>which describes session and online status.</w:t>
      </w:r>
    </w:p>
    <w:p w14:paraId="17D7EB0F" w14:textId="2FE7079B"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The </w:t>
      </w:r>
      <w:r w:rsidR="004755E8">
        <w:t>FD</w:t>
      </w:r>
      <w:r>
        <w:t xml:space="preserve"> Profile </w:t>
      </w:r>
      <w:r w:rsidR="00CA0891">
        <w:t xml:space="preserve">may </w:t>
      </w:r>
      <w:r>
        <w:t xml:space="preserve">also be sent from FD to SA. The </w:t>
      </w:r>
      <w:r w:rsidR="003F1EE9">
        <w:t>F</w:t>
      </w:r>
      <w:r>
        <w:t xml:space="preserve">D Profile or </w:t>
      </w:r>
      <w:r w:rsidR="00CA0891">
        <w:t xml:space="preserve">configuration </w:t>
      </w:r>
      <w:r>
        <w:t xml:space="preserve">message </w:t>
      </w:r>
      <w:r w:rsidR="00CA0891">
        <w:t>may</w:t>
      </w:r>
      <w:r>
        <w:t xml:space="preserve"> not be sent by the FD</w:t>
      </w:r>
      <w:r w:rsidR="00CA0891">
        <w:t>,</w:t>
      </w:r>
      <w:r>
        <w:t xml:space="preserve"> </w:t>
      </w:r>
      <w:r w:rsidR="00CA0891">
        <w:t xml:space="preserve">but </w:t>
      </w:r>
      <w:r>
        <w:t xml:space="preserve">could be sent by a third party to the same </w:t>
      </w:r>
      <w:r w:rsidR="00CA0891">
        <w:t>Topic</w:t>
      </w:r>
      <w:r>
        <w:t xml:space="preserve">. </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33" w:name="_Toc169774869"/>
      <w:r>
        <w:t>Lucid schema</w:t>
      </w:r>
      <w:bookmarkEnd w:id="33"/>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1">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0B3A9610" w:rsidR="005950AA" w:rsidRDefault="00FC7015" w:rsidP="009F3044">
      <w:pPr>
        <w:pStyle w:val="Caption"/>
      </w:pPr>
      <w:bookmarkStart w:id="34" w:name="_Toc169774942"/>
      <w:r w:rsidRPr="00BA7567">
        <w:t>Figure</w:t>
      </w:r>
      <w:r w:rsidR="00D82389" w:rsidRPr="00BA7567">
        <w:t xml:space="preserve"> </w:t>
      </w:r>
      <w:fldSimple w:instr=" SEQ Figure \* ARABIC ">
        <w:r w:rsidR="0040669E">
          <w:rPr>
            <w:noProof/>
          </w:rPr>
          <w:t>2</w:t>
        </w:r>
      </w:fldSimple>
      <w:r w:rsidR="00D82389" w:rsidRPr="00BA7567">
        <w:tab/>
        <w:t>JSON schema</w:t>
      </w:r>
      <w:bookmarkEnd w:id="34"/>
    </w:p>
    <w:p w14:paraId="6D28A886" w14:textId="29299CF9" w:rsidR="009C3498" w:rsidRDefault="009C3498" w:rsidP="009C3498">
      <w:pPr>
        <w:pStyle w:val="Heading3"/>
      </w:pPr>
      <w:bookmarkStart w:id="35" w:name="_Toc169774870"/>
      <w:r>
        <w:t xml:space="preserve">Device </w:t>
      </w:r>
      <w:r w:rsidR="006B0494">
        <w:t>profile</w:t>
      </w:r>
      <w:bookmarkEnd w:id="35"/>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53026493"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1,</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36"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36"/>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49B4F96C"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40669E">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r w:rsidR="0040669E" w:rsidRPr="0040669E">
        <w:rPr>
          <w:rStyle w:val="Crossreference"/>
        </w:rPr>
        <w:t>Configuration</w:t>
      </w:r>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2"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3" w:history="1">
        <w:r w:rsidR="00E52734" w:rsidRPr="007A298C">
          <w:rPr>
            <w:rStyle w:val="Crossreference"/>
            <w:rFonts w:eastAsia="DengXian"/>
          </w:rPr>
          <w:t>http://json-schema.org</w:t>
        </w:r>
      </w:hyperlink>
      <w:r w:rsidR="00AA37E7">
        <w:rPr>
          <w:rFonts w:eastAsia="DengXian"/>
          <w:lang w:eastAsia="en-US"/>
        </w:rPr>
        <w:t>.</w:t>
      </w:r>
    </w:p>
    <w:p w14:paraId="3DBE3D84" w14:textId="200086EB"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r w:rsidR="0040669E" w:rsidRPr="0040669E">
        <w:rPr>
          <w:rStyle w:val="Crossreference"/>
        </w:rPr>
        <w:t>Figure 3</w:t>
      </w:r>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61CE2635"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40669E">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40669E">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40669E"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71CB57CB" w:rsidR="00D616A6" w:rsidRDefault="00FC7015" w:rsidP="007335B8">
      <w:pPr>
        <w:pStyle w:val="Caption"/>
      </w:pPr>
      <w:bookmarkStart w:id="37" w:name="_Ref160529908"/>
      <w:bookmarkStart w:id="38" w:name="_Toc160543266"/>
      <w:bookmarkStart w:id="39" w:name="_Toc169774943"/>
      <w:r>
        <w:t xml:space="preserve">Figure </w:t>
      </w:r>
      <w:fldSimple w:instr=" SEQ Figure \* ARABIC ">
        <w:r w:rsidR="0040669E">
          <w:rPr>
            <w:noProof/>
          </w:rPr>
          <w:t>3</w:t>
        </w:r>
      </w:fldSimple>
      <w:bookmarkEnd w:id="37"/>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38"/>
      <w:bookmarkEnd w:id="39"/>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40" w:name="_Ref160530157"/>
      <w:bookmarkStart w:id="41" w:name="_Toc169774871"/>
      <w:r>
        <w:t>Configuration</w:t>
      </w:r>
      <w:bookmarkEnd w:id="40"/>
      <w:bookmarkEnd w:id="41"/>
    </w:p>
    <w:p w14:paraId="3B8A49D7" w14:textId="54C75181"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40669E">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r w:rsidR="0040669E" w:rsidRPr="0040669E">
        <w:rPr>
          <w:rStyle w:val="Crossreference"/>
        </w:rPr>
        <w:t>Configuration errors</w:t>
      </w:r>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42" w:name="_Ref162954664"/>
      <w:r>
        <w:t xml:space="preserve">Configuration </w:t>
      </w:r>
      <w:r w:rsidR="006B0494">
        <w:t>errors</w:t>
      </w:r>
      <w:bookmarkEnd w:id="42"/>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3142F5"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"location"</w:t>
      </w:r>
      <w:r w:rsidRPr="00AA06A1">
        <w:rPr>
          <w:rFonts w:eastAsia="DengXian"/>
          <w:lang w:eastAsia="en-US"/>
        </w:rPr>
        <w:t>:</w:t>
      </w:r>
      <w:r w:rsidRPr="0089742F">
        <w:rPr>
          <w:rFonts w:eastAsia="DengXian"/>
          <w:lang w:eastAsia="en-US"/>
        </w:rPr>
        <w:t xml:space="preserve"> true,</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1FC4C7F1"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r w:rsidR="0040669E" w:rsidRPr="0040669E">
        <w:rPr>
          <w:rStyle w:val="Crossreference"/>
        </w:rPr>
        <w:t>Table 1</w:t>
      </w:r>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1150673A" w:rsidR="00180D58" w:rsidRDefault="00FC7015" w:rsidP="00297394">
      <w:pPr>
        <w:pStyle w:val="Caption"/>
        <w:keepNext/>
      </w:pPr>
      <w:bookmarkStart w:id="43" w:name="_Ref160457063"/>
      <w:bookmarkStart w:id="44" w:name="_Toc160543307"/>
      <w:bookmarkStart w:id="45" w:name="_Toc169774953"/>
      <w:r>
        <w:t xml:space="preserve">Table </w:t>
      </w:r>
      <w:fldSimple w:instr=" SEQ Table \* ARABIC ">
        <w:r w:rsidR="0040669E">
          <w:rPr>
            <w:noProof/>
          </w:rPr>
          <w:t>1</w:t>
        </w:r>
      </w:fldSimple>
      <w:bookmarkEnd w:id="43"/>
      <w:r w:rsidR="00180D58">
        <w:tab/>
      </w:r>
      <w:r w:rsidR="00180D58" w:rsidRPr="00180D58">
        <w:t>Device elements</w:t>
      </w:r>
      <w:bookmarkEnd w:id="44"/>
      <w:bookmarkEnd w:id="4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197550">
        <w:trPr>
          <w:tblHeader/>
          <w:jc w:val="center"/>
        </w:trPr>
        <w:tc>
          <w:tcPr>
            <w:tcW w:w="1589" w:type="dxa"/>
            <w:shd w:val="clear" w:color="auto" w:fill="5BABD3"/>
          </w:tcPr>
          <w:p w14:paraId="52A7B619" w14:textId="01F6582E" w:rsidR="00E4091F" w:rsidRPr="00B61C9B" w:rsidRDefault="00E4091F" w:rsidP="00B97174">
            <w:pPr>
              <w:pStyle w:val="TableHeading"/>
            </w:pPr>
            <w:r>
              <w:t>Information</w:t>
            </w:r>
          </w:p>
        </w:tc>
        <w:tc>
          <w:tcPr>
            <w:tcW w:w="1466" w:type="dxa"/>
            <w:shd w:val="clear" w:color="auto" w:fill="5BABD3"/>
          </w:tcPr>
          <w:p w14:paraId="0701C922" w14:textId="6B30DE17" w:rsidR="00E4091F" w:rsidRPr="00B61C9B" w:rsidRDefault="00E4091F" w:rsidP="00B97174">
            <w:pPr>
              <w:pStyle w:val="TableHeading"/>
            </w:pPr>
            <w:r>
              <w:t>Type</w:t>
            </w:r>
          </w:p>
        </w:tc>
        <w:tc>
          <w:tcPr>
            <w:tcW w:w="1800" w:type="dxa"/>
            <w:shd w:val="clear" w:color="auto" w:fill="5BABD3"/>
          </w:tcPr>
          <w:p w14:paraId="0A514F6F" w14:textId="4CC4FF4E" w:rsidR="00E4091F" w:rsidRDefault="00E4091F" w:rsidP="00B97174">
            <w:pPr>
              <w:pStyle w:val="TableHeading"/>
            </w:pPr>
            <w:r w:rsidRPr="000B1489">
              <w:t>JSON Name</w:t>
            </w:r>
          </w:p>
        </w:tc>
        <w:tc>
          <w:tcPr>
            <w:tcW w:w="450" w:type="dxa"/>
            <w:shd w:val="clear" w:color="auto" w:fill="5BABD3"/>
          </w:tcPr>
          <w:p w14:paraId="184805D4" w14:textId="3C83435B" w:rsidR="00E4091F" w:rsidRDefault="00E4091F" w:rsidP="00B97174">
            <w:pPr>
              <w:pStyle w:val="TableHeading"/>
            </w:pPr>
            <w:r>
              <w:t>Mandatory</w:t>
            </w:r>
          </w:p>
        </w:tc>
        <w:tc>
          <w:tcPr>
            <w:tcW w:w="3767" w:type="dxa"/>
            <w:shd w:val="clear" w:color="auto" w:fill="5BABD3"/>
          </w:tcPr>
          <w:p w14:paraId="64898799" w14:textId="12BBC2BE" w:rsidR="00E4091F" w:rsidRDefault="00E4091F" w:rsidP="00B97174">
            <w:pPr>
              <w:pStyle w:val="TableHeading"/>
            </w:pPr>
            <w:r>
              <w:t>Description</w:t>
            </w:r>
          </w:p>
        </w:tc>
      </w:tr>
      <w:tr w:rsidR="00180D58" w14:paraId="47800809" w14:textId="0B23F2B8" w:rsidTr="00197550">
        <w:trPr>
          <w:tblHeader/>
          <w:jc w:val="center"/>
        </w:trPr>
        <w:tc>
          <w:tcPr>
            <w:tcW w:w="1589" w:type="dxa"/>
            <w:shd w:val="clear" w:color="auto" w:fill="auto"/>
          </w:tcPr>
          <w:p w14:paraId="5D23EB9A" w14:textId="285C0180" w:rsidR="00E4091F" w:rsidRPr="008A325B" w:rsidRDefault="00E4091F" w:rsidP="00482F99">
            <w:pPr>
              <w:pStyle w:val="TableText"/>
            </w:pPr>
            <w:r>
              <w:t>Node Id</w:t>
            </w:r>
          </w:p>
        </w:tc>
        <w:tc>
          <w:tcPr>
            <w:tcW w:w="1466" w:type="dxa"/>
            <w:shd w:val="clear" w:color="auto" w:fill="auto"/>
          </w:tcPr>
          <w:p w14:paraId="46124F7B" w14:textId="0FCD2FF9" w:rsidR="00E4091F" w:rsidRPr="008A325B" w:rsidRDefault="00E4091F" w:rsidP="00482F99">
            <w:pPr>
              <w:pStyle w:val="TableText"/>
            </w:pPr>
            <w:r>
              <w:t>String</w:t>
            </w:r>
          </w:p>
        </w:tc>
        <w:tc>
          <w:tcPr>
            <w:tcW w:w="1800" w:type="dxa"/>
          </w:tcPr>
          <w:p w14:paraId="6305A1D9" w14:textId="4DB62F82" w:rsidR="00E4091F" w:rsidRPr="00DA2284" w:rsidRDefault="00E4091F" w:rsidP="00482F99">
            <w:pPr>
              <w:pStyle w:val="TableText"/>
            </w:pPr>
            <w:r w:rsidRPr="00DA2284">
              <w:t>nid</w:t>
            </w:r>
          </w:p>
        </w:tc>
        <w:tc>
          <w:tcPr>
            <w:tcW w:w="450" w:type="dxa"/>
          </w:tcPr>
          <w:p w14:paraId="0D5C810A" w14:textId="61497613" w:rsidR="00E4091F" w:rsidRDefault="00E4091F" w:rsidP="00482F99">
            <w:pPr>
              <w:pStyle w:val="TableText"/>
            </w:pPr>
            <w:r w:rsidRPr="005543B9">
              <w:t>Yes</w:t>
            </w:r>
          </w:p>
        </w:tc>
        <w:tc>
          <w:tcPr>
            <w:tcW w:w="3767" w:type="dxa"/>
          </w:tcPr>
          <w:p w14:paraId="7D23332A" w14:textId="5A43ADAA" w:rsidR="00E4091F" w:rsidRDefault="00E4091F" w:rsidP="00482F99">
            <w:pPr>
              <w:pStyle w:val="TableText"/>
            </w:pPr>
            <w:r>
              <w:t>User set name of the device in its application, unique for this user’s set of devices. Commonly a numeric code and used to facilitate device change.</w:t>
            </w:r>
          </w:p>
        </w:tc>
      </w:tr>
      <w:tr w:rsidR="00180D58" w14:paraId="76682714" w14:textId="4A6EC68C" w:rsidTr="00197550">
        <w:trPr>
          <w:tblHeader/>
          <w:jc w:val="center"/>
        </w:trPr>
        <w:tc>
          <w:tcPr>
            <w:tcW w:w="1589" w:type="dxa"/>
            <w:shd w:val="clear" w:color="auto" w:fill="auto"/>
          </w:tcPr>
          <w:p w14:paraId="15C11FC2" w14:textId="10AB21DA" w:rsidR="00E4091F" w:rsidRPr="008A325B" w:rsidRDefault="00E4091F" w:rsidP="00482F99">
            <w:pPr>
              <w:pStyle w:val="TableText"/>
            </w:pPr>
            <w:r>
              <w:t>Name</w:t>
            </w:r>
          </w:p>
        </w:tc>
        <w:tc>
          <w:tcPr>
            <w:tcW w:w="1466" w:type="dxa"/>
            <w:shd w:val="clear" w:color="auto" w:fill="auto"/>
          </w:tcPr>
          <w:p w14:paraId="2CEC0AD4" w14:textId="4601881E" w:rsidR="00E4091F" w:rsidRPr="008A325B" w:rsidRDefault="00E4091F" w:rsidP="00482F99">
            <w:pPr>
              <w:pStyle w:val="TableText"/>
            </w:pPr>
            <w:r>
              <w:t>String</w:t>
            </w:r>
          </w:p>
        </w:tc>
        <w:tc>
          <w:tcPr>
            <w:tcW w:w="1800" w:type="dxa"/>
          </w:tcPr>
          <w:p w14:paraId="3F790927" w14:textId="43CFC8AE" w:rsidR="00E4091F" w:rsidRPr="00DA2284" w:rsidRDefault="00E4091F" w:rsidP="00482F99">
            <w:pPr>
              <w:pStyle w:val="TableText"/>
            </w:pPr>
            <w:r w:rsidRPr="00DA2284">
              <w:t>name</w:t>
            </w:r>
          </w:p>
        </w:tc>
        <w:tc>
          <w:tcPr>
            <w:tcW w:w="450" w:type="dxa"/>
          </w:tcPr>
          <w:p w14:paraId="15CBCFC4" w14:textId="155296A0" w:rsidR="00E4091F" w:rsidRDefault="00E4091F" w:rsidP="00482F99">
            <w:pPr>
              <w:pStyle w:val="TableText"/>
            </w:pPr>
            <w:r>
              <w:t>Yes</w:t>
            </w:r>
          </w:p>
        </w:tc>
        <w:tc>
          <w:tcPr>
            <w:tcW w:w="3767" w:type="dxa"/>
          </w:tcPr>
          <w:p w14:paraId="16C3BF1B" w14:textId="09D11D75" w:rsidR="00E4091F" w:rsidRDefault="00E4091F" w:rsidP="00482F99">
            <w:pPr>
              <w:pStyle w:val="TableText"/>
            </w:pPr>
            <w:r>
              <w:t>The name of th</w:t>
            </w:r>
            <w:r w:rsidR="00297394">
              <w:t>e</w:t>
            </w:r>
            <w:r>
              <w:t xml:space="preserve"> device</w:t>
            </w:r>
          </w:p>
        </w:tc>
      </w:tr>
      <w:tr w:rsidR="00180D58" w14:paraId="2E13D7C7" w14:textId="6E8724E8" w:rsidTr="00197550">
        <w:trPr>
          <w:tblHeader/>
          <w:jc w:val="center"/>
        </w:trPr>
        <w:tc>
          <w:tcPr>
            <w:tcW w:w="1589" w:type="dxa"/>
            <w:shd w:val="clear" w:color="auto" w:fill="auto"/>
          </w:tcPr>
          <w:p w14:paraId="4F6CB6F2" w14:textId="0D2FDCCA" w:rsidR="00E4091F" w:rsidRDefault="00E4091F" w:rsidP="00482F99">
            <w:pPr>
              <w:pStyle w:val="TableText"/>
            </w:pPr>
            <w:r>
              <w:t>Location</w:t>
            </w:r>
          </w:p>
        </w:tc>
        <w:tc>
          <w:tcPr>
            <w:tcW w:w="1466" w:type="dxa"/>
            <w:shd w:val="clear" w:color="auto" w:fill="auto"/>
          </w:tcPr>
          <w:p w14:paraId="18B33563" w14:textId="0035E11E" w:rsidR="00E4091F" w:rsidRDefault="00E4091F" w:rsidP="00482F99">
            <w:pPr>
              <w:pStyle w:val="TableText"/>
            </w:pPr>
            <w:r>
              <w:t>String</w:t>
            </w:r>
          </w:p>
        </w:tc>
        <w:tc>
          <w:tcPr>
            <w:tcW w:w="1800" w:type="dxa"/>
          </w:tcPr>
          <w:p w14:paraId="20529501" w14:textId="2E09E410" w:rsidR="00E4091F" w:rsidRPr="00DA2284" w:rsidRDefault="00E4091F" w:rsidP="00482F99">
            <w:pPr>
              <w:pStyle w:val="TableText"/>
            </w:pPr>
            <w:r w:rsidRPr="00DA2284">
              <w:t>loc</w:t>
            </w:r>
          </w:p>
        </w:tc>
        <w:tc>
          <w:tcPr>
            <w:tcW w:w="450" w:type="dxa"/>
          </w:tcPr>
          <w:p w14:paraId="3E0DD4B8" w14:textId="4C7EFB13" w:rsidR="00E4091F" w:rsidRDefault="00E4091F" w:rsidP="00482F99">
            <w:pPr>
              <w:pStyle w:val="TableText"/>
            </w:pPr>
            <w:r>
              <w:t>No</w:t>
            </w:r>
          </w:p>
        </w:tc>
        <w:tc>
          <w:tcPr>
            <w:tcW w:w="3767" w:type="dxa"/>
          </w:tcPr>
          <w:p w14:paraId="519FB7AA" w14:textId="3E72F825" w:rsidR="00E4091F" w:rsidRDefault="00E4091F" w:rsidP="00482F99">
            <w:pPr>
              <w:pStyle w:val="TableText"/>
            </w:pPr>
            <w:r>
              <w:t>The address of the device</w:t>
            </w:r>
          </w:p>
        </w:tc>
      </w:tr>
      <w:tr w:rsidR="00180D58" w14:paraId="2F41E0F7" w14:textId="7755D76F" w:rsidTr="00197550">
        <w:trPr>
          <w:tblHeader/>
          <w:jc w:val="center"/>
        </w:trPr>
        <w:tc>
          <w:tcPr>
            <w:tcW w:w="1589" w:type="dxa"/>
            <w:shd w:val="clear" w:color="auto" w:fill="auto"/>
          </w:tcPr>
          <w:p w14:paraId="24EB3BE7" w14:textId="5BA68107" w:rsidR="00E4091F" w:rsidRDefault="00E4091F" w:rsidP="00482F99">
            <w:pPr>
              <w:pStyle w:val="TableText"/>
            </w:pPr>
            <w:r>
              <w:t>Owner</w:t>
            </w:r>
          </w:p>
        </w:tc>
        <w:tc>
          <w:tcPr>
            <w:tcW w:w="1466" w:type="dxa"/>
            <w:shd w:val="clear" w:color="auto" w:fill="auto"/>
          </w:tcPr>
          <w:p w14:paraId="6F65CBA1" w14:textId="1DB0BE5D" w:rsidR="00E4091F" w:rsidRDefault="00E4091F" w:rsidP="00482F99">
            <w:pPr>
              <w:pStyle w:val="TableText"/>
            </w:pPr>
            <w:r>
              <w:t>String</w:t>
            </w:r>
          </w:p>
        </w:tc>
        <w:tc>
          <w:tcPr>
            <w:tcW w:w="1800" w:type="dxa"/>
          </w:tcPr>
          <w:p w14:paraId="5CD44588" w14:textId="2083C0F1" w:rsidR="00E4091F" w:rsidRPr="00DA2284" w:rsidRDefault="00E4091F" w:rsidP="00482F99">
            <w:pPr>
              <w:pStyle w:val="TableText"/>
            </w:pPr>
            <w:r w:rsidRPr="00DA2284">
              <w:t>ownr</w:t>
            </w:r>
          </w:p>
        </w:tc>
        <w:tc>
          <w:tcPr>
            <w:tcW w:w="450" w:type="dxa"/>
          </w:tcPr>
          <w:p w14:paraId="135D59D4" w14:textId="798D9824" w:rsidR="00E4091F" w:rsidRDefault="00E4091F" w:rsidP="00482F99">
            <w:pPr>
              <w:pStyle w:val="TableText"/>
            </w:pPr>
            <w:r>
              <w:t>No</w:t>
            </w:r>
          </w:p>
        </w:tc>
        <w:tc>
          <w:tcPr>
            <w:tcW w:w="3767" w:type="dxa"/>
          </w:tcPr>
          <w:p w14:paraId="3336C5FF" w14:textId="48129EEE" w:rsidR="00E4091F" w:rsidRDefault="00E4091F" w:rsidP="00482F99">
            <w:pPr>
              <w:pStyle w:val="TableText"/>
            </w:pPr>
            <w:r>
              <w:t>The owner organisation of the device</w:t>
            </w:r>
          </w:p>
        </w:tc>
      </w:tr>
      <w:tr w:rsidR="00180D58" w14:paraId="47B67947" w14:textId="5756871A" w:rsidTr="00197550">
        <w:trPr>
          <w:tblHeader/>
          <w:jc w:val="center"/>
        </w:trPr>
        <w:tc>
          <w:tcPr>
            <w:tcW w:w="1589" w:type="dxa"/>
            <w:shd w:val="clear" w:color="auto" w:fill="auto"/>
          </w:tcPr>
          <w:p w14:paraId="1C2D3582" w14:textId="0D67E210" w:rsidR="00E4091F" w:rsidRDefault="00E4091F" w:rsidP="00482F99">
            <w:pPr>
              <w:pStyle w:val="TableText"/>
            </w:pPr>
            <w:r>
              <w:t>Asset</w:t>
            </w:r>
          </w:p>
        </w:tc>
        <w:tc>
          <w:tcPr>
            <w:tcW w:w="1466" w:type="dxa"/>
            <w:shd w:val="clear" w:color="auto" w:fill="auto"/>
          </w:tcPr>
          <w:p w14:paraId="0D6A727A" w14:textId="65582BDE" w:rsidR="00E4091F" w:rsidRDefault="00E4091F" w:rsidP="00482F99">
            <w:pPr>
              <w:pStyle w:val="TableText"/>
            </w:pPr>
            <w:r>
              <w:t>String</w:t>
            </w:r>
          </w:p>
        </w:tc>
        <w:tc>
          <w:tcPr>
            <w:tcW w:w="1800" w:type="dxa"/>
          </w:tcPr>
          <w:p w14:paraId="7C76FCAC" w14:textId="0297DC5D" w:rsidR="00E4091F" w:rsidRPr="00DA2284" w:rsidRDefault="00E4091F" w:rsidP="00482F99">
            <w:pPr>
              <w:pStyle w:val="TableText"/>
            </w:pPr>
            <w:r w:rsidRPr="00DA2284">
              <w:t>asst</w:t>
            </w:r>
          </w:p>
        </w:tc>
        <w:tc>
          <w:tcPr>
            <w:tcW w:w="450" w:type="dxa"/>
          </w:tcPr>
          <w:p w14:paraId="18FA9940" w14:textId="16ED80CD" w:rsidR="00E4091F" w:rsidRDefault="00E4091F" w:rsidP="00482F99">
            <w:pPr>
              <w:pStyle w:val="TableText"/>
            </w:pPr>
            <w:r>
              <w:t>No</w:t>
            </w:r>
          </w:p>
        </w:tc>
        <w:tc>
          <w:tcPr>
            <w:tcW w:w="3767" w:type="dxa"/>
          </w:tcPr>
          <w:p w14:paraId="2D89C484" w14:textId="307307FA" w:rsidR="00E4091F" w:rsidRDefault="00E4091F" w:rsidP="00482F99">
            <w:pPr>
              <w:pStyle w:val="TableText"/>
            </w:pPr>
            <w:r>
              <w:t>The asset code of the device</w:t>
            </w:r>
          </w:p>
        </w:tc>
      </w:tr>
      <w:tr w:rsidR="00180D58" w14:paraId="387DF68A" w14:textId="1944CE27" w:rsidTr="00197550">
        <w:trPr>
          <w:tblHeader/>
          <w:jc w:val="center"/>
        </w:trPr>
        <w:tc>
          <w:tcPr>
            <w:tcW w:w="1589" w:type="dxa"/>
            <w:shd w:val="clear" w:color="auto" w:fill="auto"/>
          </w:tcPr>
          <w:p w14:paraId="0CEA0D4F" w14:textId="08588C98" w:rsidR="00E4091F" w:rsidRDefault="00E4091F" w:rsidP="00482F99">
            <w:pPr>
              <w:pStyle w:val="TableText"/>
            </w:pPr>
            <w:r>
              <w:t>Serial</w:t>
            </w:r>
          </w:p>
        </w:tc>
        <w:tc>
          <w:tcPr>
            <w:tcW w:w="1466" w:type="dxa"/>
            <w:shd w:val="clear" w:color="auto" w:fill="auto"/>
          </w:tcPr>
          <w:p w14:paraId="0A0D3A30" w14:textId="48166049" w:rsidR="00E4091F" w:rsidRDefault="00E4091F" w:rsidP="00482F99">
            <w:pPr>
              <w:pStyle w:val="TableText"/>
            </w:pPr>
            <w:r>
              <w:t>String</w:t>
            </w:r>
          </w:p>
        </w:tc>
        <w:tc>
          <w:tcPr>
            <w:tcW w:w="1800" w:type="dxa"/>
          </w:tcPr>
          <w:p w14:paraId="4E330608" w14:textId="1D78ABC9" w:rsidR="00E4091F" w:rsidRPr="00DA2284" w:rsidRDefault="00E4091F" w:rsidP="00482F99">
            <w:pPr>
              <w:pStyle w:val="TableText"/>
            </w:pPr>
            <w:r w:rsidRPr="00DA2284">
              <w:t>serl</w:t>
            </w:r>
          </w:p>
        </w:tc>
        <w:tc>
          <w:tcPr>
            <w:tcW w:w="450" w:type="dxa"/>
          </w:tcPr>
          <w:p w14:paraId="0B8C8ADD" w14:textId="3962FAA3" w:rsidR="00E4091F" w:rsidRDefault="00E4091F" w:rsidP="00482F99">
            <w:pPr>
              <w:pStyle w:val="TableText"/>
            </w:pPr>
            <w:r>
              <w:t>No</w:t>
            </w:r>
          </w:p>
        </w:tc>
        <w:tc>
          <w:tcPr>
            <w:tcW w:w="3767" w:type="dxa"/>
          </w:tcPr>
          <w:p w14:paraId="7FA56B9B" w14:textId="25361708" w:rsidR="00E4091F" w:rsidRDefault="00E4091F" w:rsidP="00482F99">
            <w:pPr>
              <w:pStyle w:val="TableText"/>
            </w:pPr>
            <w:r>
              <w:t>The manufacturer’s serial number of the device</w:t>
            </w:r>
          </w:p>
        </w:tc>
      </w:tr>
      <w:tr w:rsidR="00180D58" w14:paraId="7E5A151A" w14:textId="081E176B" w:rsidTr="00197550">
        <w:trPr>
          <w:tblHeader/>
          <w:jc w:val="center"/>
        </w:trPr>
        <w:tc>
          <w:tcPr>
            <w:tcW w:w="1589" w:type="dxa"/>
            <w:shd w:val="clear" w:color="auto" w:fill="auto"/>
          </w:tcPr>
          <w:p w14:paraId="43EA4D28" w14:textId="271E6340" w:rsidR="00E4091F" w:rsidRDefault="00E4091F" w:rsidP="00482F99">
            <w:pPr>
              <w:pStyle w:val="TableText"/>
            </w:pPr>
            <w:r>
              <w:t>Location</w:t>
            </w:r>
          </w:p>
        </w:tc>
        <w:tc>
          <w:tcPr>
            <w:tcW w:w="1466" w:type="dxa"/>
            <w:shd w:val="clear" w:color="auto" w:fill="auto"/>
          </w:tcPr>
          <w:p w14:paraId="0E9ED4E5" w14:textId="53D263D1" w:rsidR="00E4091F" w:rsidRDefault="00E4091F" w:rsidP="00482F99">
            <w:pPr>
              <w:pStyle w:val="TableText"/>
            </w:pPr>
            <w:r>
              <w:t>Boolean</w:t>
            </w:r>
          </w:p>
        </w:tc>
        <w:tc>
          <w:tcPr>
            <w:tcW w:w="1800" w:type="dxa"/>
          </w:tcPr>
          <w:p w14:paraId="0F309295" w14:textId="494C3366" w:rsidR="00E4091F" w:rsidRPr="00DA2284" w:rsidRDefault="00E4091F" w:rsidP="00482F99">
            <w:pPr>
              <w:pStyle w:val="TableText"/>
            </w:pPr>
            <w:r w:rsidRPr="00DA2284">
              <w:t>location</w:t>
            </w:r>
          </w:p>
        </w:tc>
        <w:tc>
          <w:tcPr>
            <w:tcW w:w="450" w:type="dxa"/>
          </w:tcPr>
          <w:p w14:paraId="0ED62B1F" w14:textId="0B5CAE2B" w:rsidR="00E4091F" w:rsidRDefault="00E4091F" w:rsidP="00482F99">
            <w:pPr>
              <w:pStyle w:val="TableText"/>
            </w:pPr>
            <w:r>
              <w:t>No</w:t>
            </w:r>
          </w:p>
        </w:tc>
        <w:tc>
          <w:tcPr>
            <w:tcW w:w="3767" w:type="dxa"/>
          </w:tcPr>
          <w:p w14:paraId="05750BF6" w14:textId="7D92607D" w:rsidR="00E4091F" w:rsidRDefault="00E4091F" w:rsidP="00482F99">
            <w:pPr>
              <w:pStyle w:val="TableText"/>
            </w:pPr>
            <w:r>
              <w:t>True if the latitude and longitude is specified in this object</w:t>
            </w:r>
          </w:p>
        </w:tc>
      </w:tr>
      <w:tr w:rsidR="00180D58" w14:paraId="369CF1DC" w14:textId="765896A9" w:rsidTr="00197550">
        <w:trPr>
          <w:tblHeader/>
          <w:jc w:val="center"/>
        </w:trPr>
        <w:tc>
          <w:tcPr>
            <w:tcW w:w="1589" w:type="dxa"/>
            <w:shd w:val="clear" w:color="auto" w:fill="auto"/>
          </w:tcPr>
          <w:p w14:paraId="71220099" w14:textId="738C9671" w:rsidR="00E4091F" w:rsidRDefault="00E4091F" w:rsidP="00482F99">
            <w:pPr>
              <w:pStyle w:val="TableText"/>
            </w:pPr>
            <w:r>
              <w:t>Latitude</w:t>
            </w:r>
          </w:p>
        </w:tc>
        <w:tc>
          <w:tcPr>
            <w:tcW w:w="1466" w:type="dxa"/>
            <w:shd w:val="clear" w:color="auto" w:fill="auto"/>
          </w:tcPr>
          <w:p w14:paraId="407DD68F" w14:textId="737450C7" w:rsidR="00E4091F" w:rsidRDefault="00E4091F" w:rsidP="00482F99">
            <w:pPr>
              <w:pStyle w:val="TableText"/>
            </w:pPr>
            <w:r>
              <w:t>Number</w:t>
            </w:r>
          </w:p>
        </w:tc>
        <w:tc>
          <w:tcPr>
            <w:tcW w:w="1800" w:type="dxa"/>
          </w:tcPr>
          <w:p w14:paraId="602200FF" w14:textId="504BD981" w:rsidR="00E4091F" w:rsidRPr="00DA2284" w:rsidRDefault="00E4091F" w:rsidP="00482F99">
            <w:pPr>
              <w:pStyle w:val="TableText"/>
            </w:pPr>
            <w:r w:rsidRPr="00DA2284">
              <w:t>latitude</w:t>
            </w:r>
          </w:p>
        </w:tc>
        <w:tc>
          <w:tcPr>
            <w:tcW w:w="450" w:type="dxa"/>
          </w:tcPr>
          <w:p w14:paraId="5DE84E42" w14:textId="08E40368" w:rsidR="00E4091F" w:rsidRDefault="00E4091F" w:rsidP="00482F99">
            <w:pPr>
              <w:pStyle w:val="TableText"/>
            </w:pPr>
            <w:r>
              <w:t>No</w:t>
            </w:r>
          </w:p>
        </w:tc>
        <w:tc>
          <w:tcPr>
            <w:tcW w:w="3767" w:type="dxa"/>
          </w:tcPr>
          <w:p w14:paraId="3F98B75F" w14:textId="2E636295" w:rsidR="00E4091F" w:rsidRDefault="00E4091F" w:rsidP="00482F99">
            <w:pPr>
              <w:pStyle w:val="TableText"/>
            </w:pPr>
            <w:r>
              <w:t>WGS84 latitude. (If Location is True and this is absent then the latitude is zero).</w:t>
            </w:r>
          </w:p>
        </w:tc>
      </w:tr>
      <w:tr w:rsidR="00E4091F" w14:paraId="132E1587" w14:textId="77777777" w:rsidTr="00197550">
        <w:trPr>
          <w:tblHeader/>
          <w:jc w:val="center"/>
        </w:trPr>
        <w:tc>
          <w:tcPr>
            <w:tcW w:w="1589" w:type="dxa"/>
            <w:shd w:val="clear" w:color="auto" w:fill="auto"/>
          </w:tcPr>
          <w:p w14:paraId="59FD6BED" w14:textId="1ECED945" w:rsidR="00E4091F" w:rsidRDefault="00E4091F" w:rsidP="00482F99">
            <w:pPr>
              <w:pStyle w:val="TableText"/>
            </w:pPr>
            <w:r>
              <w:t>Longitude</w:t>
            </w:r>
          </w:p>
        </w:tc>
        <w:tc>
          <w:tcPr>
            <w:tcW w:w="1466" w:type="dxa"/>
            <w:shd w:val="clear" w:color="auto" w:fill="auto"/>
          </w:tcPr>
          <w:p w14:paraId="6A225104" w14:textId="0071F427" w:rsidR="00E4091F" w:rsidRDefault="00E4091F" w:rsidP="00482F99">
            <w:pPr>
              <w:pStyle w:val="TableText"/>
            </w:pPr>
            <w:r>
              <w:t>Number</w:t>
            </w:r>
          </w:p>
        </w:tc>
        <w:tc>
          <w:tcPr>
            <w:tcW w:w="1800" w:type="dxa"/>
          </w:tcPr>
          <w:p w14:paraId="418AF233" w14:textId="2EB0259B" w:rsidR="00E4091F" w:rsidRPr="00DA2284" w:rsidRDefault="00E4091F" w:rsidP="00482F99">
            <w:pPr>
              <w:pStyle w:val="TableText"/>
            </w:pPr>
            <w:r w:rsidRPr="00DA2284">
              <w:t>longitude</w:t>
            </w:r>
          </w:p>
        </w:tc>
        <w:tc>
          <w:tcPr>
            <w:tcW w:w="450" w:type="dxa"/>
          </w:tcPr>
          <w:p w14:paraId="0A7A7003" w14:textId="369F6FF2" w:rsidR="00E4091F" w:rsidRDefault="00E4091F" w:rsidP="00482F99">
            <w:pPr>
              <w:pStyle w:val="TableText"/>
            </w:pPr>
            <w:r>
              <w:t>No</w:t>
            </w:r>
          </w:p>
        </w:tc>
        <w:tc>
          <w:tcPr>
            <w:tcW w:w="3767" w:type="dxa"/>
          </w:tcPr>
          <w:p w14:paraId="1627E2A2" w14:textId="1D966494" w:rsidR="00E4091F" w:rsidRDefault="00E4091F" w:rsidP="00482F99">
            <w:pPr>
              <w:pStyle w:val="TableText"/>
            </w:pPr>
            <w:r>
              <w:t>WGS84 longitude. (If Location is True and this is absent then the longitude is zero).</w:t>
            </w:r>
          </w:p>
        </w:tc>
      </w:tr>
      <w:tr w:rsidR="00E4091F" w14:paraId="25E83E9C" w14:textId="77777777" w:rsidTr="00197550">
        <w:trPr>
          <w:tblHeader/>
          <w:jc w:val="center"/>
        </w:trPr>
        <w:tc>
          <w:tcPr>
            <w:tcW w:w="1589" w:type="dxa"/>
            <w:shd w:val="clear" w:color="auto" w:fill="auto"/>
          </w:tcPr>
          <w:p w14:paraId="2CC746EC" w14:textId="2D9D52D7" w:rsidR="00E4091F" w:rsidRDefault="00E4091F" w:rsidP="00482F99">
            <w:pPr>
              <w:pStyle w:val="TableText"/>
            </w:pPr>
            <w:r>
              <w:t>On Scan</w:t>
            </w:r>
          </w:p>
        </w:tc>
        <w:tc>
          <w:tcPr>
            <w:tcW w:w="1466" w:type="dxa"/>
            <w:shd w:val="clear" w:color="auto" w:fill="auto"/>
          </w:tcPr>
          <w:p w14:paraId="73F89310" w14:textId="077FCA1E" w:rsidR="00E4091F" w:rsidRDefault="00E4091F" w:rsidP="00482F99">
            <w:pPr>
              <w:pStyle w:val="TableText"/>
            </w:pPr>
            <w:r>
              <w:t>Boolean</w:t>
            </w:r>
          </w:p>
        </w:tc>
        <w:tc>
          <w:tcPr>
            <w:tcW w:w="1800" w:type="dxa"/>
          </w:tcPr>
          <w:p w14:paraId="222ECA05" w14:textId="4C79835D" w:rsidR="00E4091F" w:rsidRPr="00DA2284" w:rsidRDefault="00E4091F" w:rsidP="00482F99">
            <w:pPr>
              <w:pStyle w:val="TableText"/>
            </w:pPr>
            <w:r w:rsidRPr="00DA2284">
              <w:t>scan</w:t>
            </w:r>
          </w:p>
        </w:tc>
        <w:tc>
          <w:tcPr>
            <w:tcW w:w="450" w:type="dxa"/>
          </w:tcPr>
          <w:p w14:paraId="7808E95F" w14:textId="6CB175E7" w:rsidR="00E4091F" w:rsidRDefault="00E4091F" w:rsidP="00482F99">
            <w:pPr>
              <w:pStyle w:val="TableText"/>
            </w:pPr>
            <w:r>
              <w:t>Yes</w:t>
            </w:r>
          </w:p>
        </w:tc>
        <w:tc>
          <w:tcPr>
            <w:tcW w:w="3767" w:type="dxa"/>
          </w:tcPr>
          <w:p w14:paraId="08EDCD43" w14:textId="6F050711" w:rsidR="00E4091F" w:rsidRDefault="00E4091F" w:rsidP="00482F99">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lastRenderedPageBreak/>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35FBADD9"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r w:rsidR="0040669E" w:rsidRPr="0040669E">
        <w:rPr>
          <w:rStyle w:val="Crossreference"/>
        </w:rPr>
        <w:t>Table 2</w:t>
      </w:r>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6BBCFAA3" w:rsidR="004313A4" w:rsidRDefault="004313A4" w:rsidP="009F3044">
      <w:pPr>
        <w:pStyle w:val="Caption"/>
      </w:pPr>
      <w:bookmarkStart w:id="46" w:name="_Ref160537695"/>
      <w:bookmarkStart w:id="47" w:name="_Toc160543308"/>
      <w:bookmarkStart w:id="48" w:name="_Toc169774954"/>
      <w:r>
        <w:t xml:space="preserve">Table </w:t>
      </w:r>
      <w:fldSimple w:instr=" SEQ Table \* ARABIC ">
        <w:r w:rsidR="0040669E">
          <w:rPr>
            <w:noProof/>
          </w:rPr>
          <w:t>2</w:t>
        </w:r>
      </w:fldSimple>
      <w:bookmarkEnd w:id="46"/>
      <w:r>
        <w:tab/>
      </w:r>
      <w:r w:rsidRPr="004313A4">
        <w:t>Channel elements</w:t>
      </w:r>
      <w:bookmarkEnd w:id="47"/>
      <w:bookmarkEnd w:id="48"/>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482F99">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482F99">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482F99">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482F99">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482F99">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482F99">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482F99">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482F99">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482F99">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482F99">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482F99">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482F99">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482F99">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482F99">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482F99">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482F99">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482F99">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482F99">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482F99">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482F99">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05EBFF2A"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r w:rsidR="0040669E" w:rsidRPr="0040669E">
        <w:rPr>
          <w:rStyle w:val="Crossreference"/>
        </w:rPr>
        <w:t>Table 3</w:t>
      </w:r>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091A6A4E" w:rsidR="00B14B69" w:rsidRDefault="00B14B69" w:rsidP="00537F2E">
      <w:pPr>
        <w:pStyle w:val="Caption"/>
        <w:keepNext/>
      </w:pPr>
      <w:bookmarkStart w:id="49" w:name="_Ref160457959"/>
      <w:bookmarkStart w:id="50" w:name="_Toc160543309"/>
      <w:bookmarkStart w:id="51" w:name="_Toc169774955"/>
      <w:r>
        <w:t xml:space="preserve">Table </w:t>
      </w:r>
      <w:fldSimple w:instr=" SEQ Table \* ARABIC ">
        <w:r w:rsidR="0040669E">
          <w:rPr>
            <w:noProof/>
          </w:rPr>
          <w:t>3</w:t>
        </w:r>
      </w:fldSimple>
      <w:bookmarkEnd w:id="49"/>
      <w:r>
        <w:tab/>
      </w:r>
      <w:r w:rsidR="005A587D">
        <w:t>Connection</w:t>
      </w:r>
      <w:r w:rsidRPr="00B14B69">
        <w:t xml:space="preserve"> elements</w:t>
      </w:r>
      <w:bookmarkEnd w:id="50"/>
      <w:bookmarkEnd w:id="51"/>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482F99">
            <w:pPr>
              <w:pStyle w:val="TableText"/>
            </w:pPr>
            <w:r w:rsidRPr="00DA2284">
              <w:t>Connection Number</w:t>
            </w:r>
          </w:p>
        </w:tc>
        <w:tc>
          <w:tcPr>
            <w:tcW w:w="1019" w:type="dxa"/>
          </w:tcPr>
          <w:p w14:paraId="2CE52BFD" w14:textId="72616A97" w:rsidR="00B14B69" w:rsidRPr="00DA2284" w:rsidRDefault="00B14B69" w:rsidP="00482F99">
            <w:pPr>
              <w:pStyle w:val="TableText"/>
            </w:pPr>
            <w:r w:rsidRPr="00DA2284">
              <w:t>Integer</w:t>
            </w:r>
          </w:p>
        </w:tc>
        <w:tc>
          <w:tcPr>
            <w:tcW w:w="1101" w:type="dxa"/>
          </w:tcPr>
          <w:p w14:paraId="6ED55782" w14:textId="0CE1D373" w:rsidR="00B14B69" w:rsidRPr="00AA06A1" w:rsidRDefault="00B14B69" w:rsidP="00482F99">
            <w:pPr>
              <w:pStyle w:val="TableText"/>
            </w:pPr>
            <w:r w:rsidRPr="00AA06A1">
              <w:t>num</w:t>
            </w:r>
          </w:p>
        </w:tc>
        <w:tc>
          <w:tcPr>
            <w:tcW w:w="1355" w:type="dxa"/>
          </w:tcPr>
          <w:p w14:paraId="098B04D3" w14:textId="2960AEF8" w:rsidR="00B14B69" w:rsidRPr="00DA2284" w:rsidRDefault="00B14B69" w:rsidP="00482F99">
            <w:pPr>
              <w:pStyle w:val="TableText"/>
            </w:pPr>
            <w:r w:rsidRPr="00DA2284">
              <w:t>Yes</w:t>
            </w:r>
          </w:p>
        </w:tc>
        <w:tc>
          <w:tcPr>
            <w:tcW w:w="4019" w:type="dxa"/>
          </w:tcPr>
          <w:p w14:paraId="3544CA06" w14:textId="16FFE3C4" w:rsidR="00B14B69" w:rsidRPr="00DA2284" w:rsidRDefault="00B14B69" w:rsidP="00482F99">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482F99">
            <w:pPr>
              <w:pStyle w:val="TableText"/>
            </w:pPr>
            <w:r w:rsidRPr="00DA2284">
              <w:t>Connection Name</w:t>
            </w:r>
          </w:p>
        </w:tc>
        <w:tc>
          <w:tcPr>
            <w:tcW w:w="1019" w:type="dxa"/>
          </w:tcPr>
          <w:p w14:paraId="20022CCA" w14:textId="0C4817F2" w:rsidR="00B14B69" w:rsidRPr="00DA2284" w:rsidRDefault="00B14B69" w:rsidP="00482F99">
            <w:pPr>
              <w:pStyle w:val="TableText"/>
            </w:pPr>
            <w:r w:rsidRPr="00DA2284">
              <w:t>String</w:t>
            </w:r>
          </w:p>
        </w:tc>
        <w:tc>
          <w:tcPr>
            <w:tcW w:w="1101" w:type="dxa"/>
          </w:tcPr>
          <w:p w14:paraId="0E7D15D5" w14:textId="457B2B24" w:rsidR="00B14B69" w:rsidRPr="00AA06A1" w:rsidRDefault="00B14B69" w:rsidP="00482F99">
            <w:pPr>
              <w:pStyle w:val="TableText"/>
            </w:pPr>
            <w:r w:rsidRPr="00AA06A1">
              <w:t>name</w:t>
            </w:r>
          </w:p>
        </w:tc>
        <w:tc>
          <w:tcPr>
            <w:tcW w:w="1355" w:type="dxa"/>
          </w:tcPr>
          <w:p w14:paraId="6FBB34B0" w14:textId="36D1998B" w:rsidR="00B14B69" w:rsidRPr="00DA2284" w:rsidRDefault="00B14B69" w:rsidP="00482F99">
            <w:pPr>
              <w:pStyle w:val="TableText"/>
            </w:pPr>
            <w:r w:rsidRPr="00DA2284">
              <w:t>Yes</w:t>
            </w:r>
          </w:p>
        </w:tc>
        <w:tc>
          <w:tcPr>
            <w:tcW w:w="4019" w:type="dxa"/>
          </w:tcPr>
          <w:p w14:paraId="7BE1397F" w14:textId="66F1FD6D" w:rsidR="00B14B69" w:rsidRPr="00DA2284" w:rsidRDefault="00B14B69" w:rsidP="00482F99">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482F99">
            <w:pPr>
              <w:pStyle w:val="TableText"/>
            </w:pPr>
            <w:r w:rsidRPr="00DA2284">
              <w:t>Channel Number</w:t>
            </w:r>
          </w:p>
        </w:tc>
        <w:tc>
          <w:tcPr>
            <w:tcW w:w="1019" w:type="dxa"/>
          </w:tcPr>
          <w:p w14:paraId="32707D46" w14:textId="5C8AB924" w:rsidR="00B14B69" w:rsidRPr="00DA2284" w:rsidRDefault="00B14B69" w:rsidP="00482F99">
            <w:pPr>
              <w:pStyle w:val="TableText"/>
            </w:pPr>
            <w:r w:rsidRPr="00DA2284">
              <w:t>Integer</w:t>
            </w:r>
          </w:p>
        </w:tc>
        <w:tc>
          <w:tcPr>
            <w:tcW w:w="1101" w:type="dxa"/>
          </w:tcPr>
          <w:p w14:paraId="2082AFC9" w14:textId="4444E4D9" w:rsidR="00B14B69" w:rsidRPr="00AA06A1" w:rsidRDefault="00B14B69" w:rsidP="00482F99">
            <w:pPr>
              <w:pStyle w:val="TableText"/>
            </w:pPr>
            <w:r w:rsidRPr="00AA06A1">
              <w:t>channel</w:t>
            </w:r>
          </w:p>
        </w:tc>
        <w:tc>
          <w:tcPr>
            <w:tcW w:w="1355" w:type="dxa"/>
          </w:tcPr>
          <w:p w14:paraId="509E8530" w14:textId="49A1BAEA" w:rsidR="00B14B69" w:rsidRPr="00DA2284" w:rsidRDefault="00B14B69" w:rsidP="00482F99">
            <w:pPr>
              <w:pStyle w:val="TableText"/>
            </w:pPr>
            <w:r w:rsidRPr="00DA2284">
              <w:t>Yes</w:t>
            </w:r>
          </w:p>
        </w:tc>
        <w:tc>
          <w:tcPr>
            <w:tcW w:w="4019" w:type="dxa"/>
          </w:tcPr>
          <w:p w14:paraId="6C68741A" w14:textId="14762451" w:rsidR="00B14B69" w:rsidRPr="00DA2284" w:rsidRDefault="00B14B69" w:rsidP="00482F99">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482F99">
            <w:pPr>
              <w:pStyle w:val="TableText"/>
            </w:pPr>
            <w:r w:rsidRPr="00DA2284">
              <w:t>Network Protocol</w:t>
            </w:r>
          </w:p>
        </w:tc>
        <w:tc>
          <w:tcPr>
            <w:tcW w:w="1019" w:type="dxa"/>
          </w:tcPr>
          <w:p w14:paraId="779F218A" w14:textId="36013D36" w:rsidR="00B14B69" w:rsidRPr="00DA2284" w:rsidRDefault="00B14B69" w:rsidP="00482F99">
            <w:pPr>
              <w:pStyle w:val="TableText"/>
            </w:pPr>
            <w:r w:rsidRPr="00DA2284">
              <w:t>Integer</w:t>
            </w:r>
          </w:p>
        </w:tc>
        <w:tc>
          <w:tcPr>
            <w:tcW w:w="1101" w:type="dxa"/>
          </w:tcPr>
          <w:p w14:paraId="2ED69CE0" w14:textId="5EA1ED48" w:rsidR="00B14B69" w:rsidRPr="00AA06A1" w:rsidRDefault="00B14B69" w:rsidP="00482F99">
            <w:pPr>
              <w:pStyle w:val="TableText"/>
            </w:pPr>
            <w:r w:rsidRPr="00AA06A1">
              <w:t>prot</w:t>
            </w:r>
          </w:p>
        </w:tc>
        <w:tc>
          <w:tcPr>
            <w:tcW w:w="1355" w:type="dxa"/>
          </w:tcPr>
          <w:p w14:paraId="7A4D0D05" w14:textId="23E5F3FB" w:rsidR="00B14B69" w:rsidRPr="00DA2284" w:rsidRDefault="00B14B69" w:rsidP="00482F99">
            <w:pPr>
              <w:pStyle w:val="TableText"/>
            </w:pPr>
            <w:r w:rsidRPr="00DA2284">
              <w:t>Yes</w:t>
            </w:r>
          </w:p>
        </w:tc>
        <w:tc>
          <w:tcPr>
            <w:tcW w:w="4019" w:type="dxa"/>
          </w:tcPr>
          <w:p w14:paraId="07291B35" w14:textId="77777777" w:rsidR="004313A4" w:rsidRPr="003E2427" w:rsidRDefault="00B14B69" w:rsidP="00482F99">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482F99">
            <w:pPr>
              <w:pStyle w:val="TableText"/>
            </w:pPr>
            <w:r w:rsidRPr="003E2427">
              <w:lastRenderedPageBreak/>
              <w:t>0 – IPv4 (TCP)</w:t>
            </w:r>
          </w:p>
          <w:p w14:paraId="78F97C3D" w14:textId="51CD3FC2" w:rsidR="00B14B69" w:rsidRPr="003E2427" w:rsidRDefault="004313A4" w:rsidP="00482F99">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482F99">
            <w:pPr>
              <w:pStyle w:val="TableText"/>
            </w:pPr>
            <w:r w:rsidRPr="00DA2284">
              <w:lastRenderedPageBreak/>
              <w:t>Network Information</w:t>
            </w:r>
          </w:p>
        </w:tc>
        <w:tc>
          <w:tcPr>
            <w:tcW w:w="1019" w:type="dxa"/>
          </w:tcPr>
          <w:p w14:paraId="7F18AD11" w14:textId="0B193E1A" w:rsidR="00B14B69" w:rsidRPr="00DA2284" w:rsidRDefault="00B14B69" w:rsidP="00482F99">
            <w:pPr>
              <w:pStyle w:val="TableText"/>
            </w:pPr>
            <w:r w:rsidRPr="00DA2284">
              <w:t>String</w:t>
            </w:r>
          </w:p>
        </w:tc>
        <w:tc>
          <w:tcPr>
            <w:tcW w:w="1101" w:type="dxa"/>
          </w:tcPr>
          <w:p w14:paraId="70B455F1" w14:textId="0544B40B" w:rsidR="00B14B69" w:rsidRPr="00AA06A1" w:rsidRDefault="00B14B69" w:rsidP="00482F99">
            <w:pPr>
              <w:pStyle w:val="TableText"/>
            </w:pPr>
            <w:r w:rsidRPr="00AA06A1">
              <w:t>net</w:t>
            </w:r>
          </w:p>
        </w:tc>
        <w:tc>
          <w:tcPr>
            <w:tcW w:w="1355" w:type="dxa"/>
          </w:tcPr>
          <w:p w14:paraId="5151E6A0" w14:textId="39F30A86" w:rsidR="00B14B69" w:rsidRPr="00DA2284" w:rsidRDefault="00B14B69" w:rsidP="00482F99">
            <w:pPr>
              <w:pStyle w:val="TableText"/>
            </w:pPr>
            <w:r w:rsidRPr="00DA2284">
              <w:t>Yes</w:t>
            </w:r>
          </w:p>
        </w:tc>
        <w:tc>
          <w:tcPr>
            <w:tcW w:w="4019" w:type="dxa"/>
          </w:tcPr>
          <w:p w14:paraId="4E096D81" w14:textId="133212C9" w:rsidR="00B14B69" w:rsidRPr="00DA2284" w:rsidRDefault="00B14B69" w:rsidP="00482F99">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482F99">
            <w:pPr>
              <w:pStyle w:val="TableText"/>
            </w:pPr>
            <w:r w:rsidRPr="00DA2284">
              <w:t>Retries</w:t>
            </w:r>
          </w:p>
        </w:tc>
        <w:tc>
          <w:tcPr>
            <w:tcW w:w="1019" w:type="dxa"/>
          </w:tcPr>
          <w:p w14:paraId="4A396196" w14:textId="4B156D6D" w:rsidR="00B14B69" w:rsidRPr="00DA2284" w:rsidRDefault="00B14B69" w:rsidP="00482F99">
            <w:pPr>
              <w:pStyle w:val="TableText"/>
            </w:pPr>
            <w:r w:rsidRPr="00DA2284">
              <w:t>Integer</w:t>
            </w:r>
          </w:p>
        </w:tc>
        <w:tc>
          <w:tcPr>
            <w:tcW w:w="1101" w:type="dxa"/>
          </w:tcPr>
          <w:p w14:paraId="16619322" w14:textId="1013CEE3" w:rsidR="00B14B69" w:rsidRPr="00AA06A1" w:rsidRDefault="00B14B69" w:rsidP="00482F99">
            <w:pPr>
              <w:pStyle w:val="TableText"/>
            </w:pPr>
            <w:r w:rsidRPr="00AA06A1">
              <w:t>retries</w:t>
            </w:r>
          </w:p>
        </w:tc>
        <w:tc>
          <w:tcPr>
            <w:tcW w:w="1355" w:type="dxa"/>
          </w:tcPr>
          <w:p w14:paraId="38563873" w14:textId="62F482B3" w:rsidR="00B14B69" w:rsidRPr="00DA2284" w:rsidRDefault="00B14B69" w:rsidP="00482F99">
            <w:pPr>
              <w:pStyle w:val="TableText"/>
            </w:pPr>
            <w:r w:rsidRPr="00DA2284">
              <w:t>No</w:t>
            </w:r>
          </w:p>
        </w:tc>
        <w:tc>
          <w:tcPr>
            <w:tcW w:w="4019" w:type="dxa"/>
          </w:tcPr>
          <w:p w14:paraId="5EC056FD" w14:textId="5946FB9F" w:rsidR="00B14B69" w:rsidRPr="00DA2284" w:rsidRDefault="00B14B69" w:rsidP="00482F99">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482F99">
            <w:pPr>
              <w:pStyle w:val="TableText"/>
            </w:pPr>
            <w:r w:rsidRPr="00DA2284">
              <w:t>Backoff</w:t>
            </w:r>
          </w:p>
        </w:tc>
        <w:tc>
          <w:tcPr>
            <w:tcW w:w="1019" w:type="dxa"/>
          </w:tcPr>
          <w:p w14:paraId="61E3EDFF" w14:textId="2EC44AE5" w:rsidR="00B14B69" w:rsidRPr="00DA2284" w:rsidRDefault="00B14B69" w:rsidP="00482F99">
            <w:pPr>
              <w:pStyle w:val="TableText"/>
            </w:pPr>
            <w:r w:rsidRPr="00DA2284">
              <w:t>Integer</w:t>
            </w:r>
          </w:p>
        </w:tc>
        <w:tc>
          <w:tcPr>
            <w:tcW w:w="1101" w:type="dxa"/>
          </w:tcPr>
          <w:p w14:paraId="002E32FF" w14:textId="3B79F61A" w:rsidR="00B14B69" w:rsidRPr="00AA06A1" w:rsidRDefault="00B14B69" w:rsidP="00482F99">
            <w:pPr>
              <w:pStyle w:val="TableText"/>
            </w:pPr>
            <w:r w:rsidRPr="00AA06A1">
              <w:t>backoff</w:t>
            </w:r>
          </w:p>
        </w:tc>
        <w:tc>
          <w:tcPr>
            <w:tcW w:w="1355" w:type="dxa"/>
          </w:tcPr>
          <w:p w14:paraId="07670E92" w14:textId="50E32527" w:rsidR="00B14B69" w:rsidRPr="00DA2284" w:rsidRDefault="00B14B69" w:rsidP="00482F99">
            <w:pPr>
              <w:pStyle w:val="TableText"/>
            </w:pPr>
            <w:r w:rsidRPr="00DA2284">
              <w:t>No</w:t>
            </w:r>
          </w:p>
        </w:tc>
        <w:tc>
          <w:tcPr>
            <w:tcW w:w="4019" w:type="dxa"/>
          </w:tcPr>
          <w:p w14:paraId="17A6B7C8" w14:textId="35151D9D" w:rsidR="00B14B69" w:rsidRPr="00DA2284" w:rsidRDefault="00B14B69" w:rsidP="00482F99">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w:t>
      </w:r>
      <w:r>
        <w:lastRenderedPageBreak/>
        <w:t xml:space="preserve">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52" w:name="_Toc169774872"/>
      <w:r w:rsidRPr="005A587D">
        <w:t xml:space="preserve">Connection </w:t>
      </w:r>
      <w:r w:rsidR="006B0494" w:rsidRPr="005A587D">
        <w:t>scheduling</w:t>
      </w:r>
      <w:bookmarkEnd w:id="52"/>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77777777" w:rsidR="005A587D" w:rsidRDefault="005A587D" w:rsidP="005A587D">
      <w:pPr>
        <w:pStyle w:val="BodyText"/>
      </w:pPr>
      <w:r>
        <w:t>The scheduled connection entry defines when these scheduled connections should occur. There is only ever one scheduled connection entry and the fields for that entry are as follows:</w:t>
      </w:r>
    </w:p>
    <w:p w14:paraId="1645E89C" w14:textId="295B87B6"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r w:rsidR="0040669E" w:rsidRPr="0040669E">
        <w:rPr>
          <w:rStyle w:val="Crossreference"/>
        </w:rPr>
        <w:t>Table 4</w:t>
      </w:r>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5FFD7D37" w:rsidR="005A587D" w:rsidRDefault="00732C0C" w:rsidP="009F3044">
      <w:pPr>
        <w:pStyle w:val="Caption"/>
      </w:pPr>
      <w:bookmarkStart w:id="53" w:name="_Ref160460276"/>
      <w:bookmarkStart w:id="54" w:name="_Toc160543310"/>
      <w:bookmarkStart w:id="55" w:name="_Toc169774956"/>
      <w:r>
        <w:t xml:space="preserve">Table </w:t>
      </w:r>
      <w:fldSimple w:instr=" SEQ Table \* ARABIC ">
        <w:r w:rsidR="0040669E">
          <w:rPr>
            <w:noProof/>
          </w:rPr>
          <w:t>4</w:t>
        </w:r>
      </w:fldSimple>
      <w:bookmarkEnd w:id="53"/>
      <w:r>
        <w:tab/>
      </w:r>
      <w:r w:rsidRPr="00732C0C">
        <w:t xml:space="preserve">Information used in defining </w:t>
      </w:r>
      <w:r w:rsidR="00F14026">
        <w:t>s</w:t>
      </w:r>
      <w:r w:rsidRPr="00732C0C">
        <w:t xml:space="preserve">cheduled </w:t>
      </w:r>
      <w:r w:rsidR="00F14026">
        <w:t>c</w:t>
      </w:r>
      <w:r w:rsidRPr="00732C0C">
        <w:t>onnections</w:t>
      </w:r>
      <w:bookmarkEnd w:id="54"/>
      <w:bookmarkEnd w:id="55"/>
    </w:p>
    <w:tbl>
      <w:tblPr>
        <w:tblStyle w:val="LucidTable2"/>
        <w:tblW w:w="9072" w:type="dxa"/>
        <w:jc w:val="center"/>
        <w:tblLook w:val="04A0" w:firstRow="1" w:lastRow="0" w:firstColumn="1" w:lastColumn="0" w:noHBand="0" w:noVBand="1"/>
      </w:tblPr>
      <w:tblGrid>
        <w:gridCol w:w="1982"/>
        <w:gridCol w:w="978"/>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482F99">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482F99">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482F99">
            <w:pPr>
              <w:pStyle w:val="TableText"/>
              <w:rPr>
                <w:rFonts w:eastAsia="DengXian"/>
              </w:rPr>
            </w:pPr>
            <w:r w:rsidRPr="00AA06A1">
              <w:rPr>
                <w:rFonts w:eastAsia="DengXian"/>
              </w:rPr>
              <w:t>num</w:t>
            </w:r>
          </w:p>
        </w:tc>
        <w:tc>
          <w:tcPr>
            <w:tcW w:w="0" w:type="auto"/>
          </w:tcPr>
          <w:p w14:paraId="4BD5DC64" w14:textId="77777777" w:rsidR="005A587D" w:rsidRPr="00AA06A1" w:rsidRDefault="005A587D" w:rsidP="00482F99">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482F99">
            <w:pPr>
              <w:pStyle w:val="TableText"/>
              <w:rPr>
                <w:rFonts w:eastAsia="DengXian"/>
              </w:rPr>
            </w:pPr>
            <w:r w:rsidRPr="0095636A">
              <w:rPr>
                <w:rFonts w:eastAsia="DengXian"/>
              </w:rPr>
              <w:t>Storage Index</w:t>
            </w:r>
          </w:p>
        </w:tc>
      </w:tr>
      <w:tr w:rsidR="00732C0C" w:rsidRPr="005A587D" w14:paraId="7AEF8996" w14:textId="77777777" w:rsidTr="00265A9F">
        <w:trPr>
          <w:jc w:val="center"/>
        </w:trPr>
        <w:tc>
          <w:tcPr>
            <w:tcW w:w="0" w:type="auto"/>
          </w:tcPr>
          <w:p w14:paraId="266D4B51" w14:textId="77777777" w:rsidR="005A587D" w:rsidRPr="00AA06A1" w:rsidRDefault="005A587D" w:rsidP="00482F99">
            <w:pPr>
              <w:pStyle w:val="TableText"/>
              <w:rPr>
                <w:rFonts w:eastAsia="DengXian"/>
              </w:rPr>
            </w:pPr>
            <w:r w:rsidRPr="00AA06A1">
              <w:rPr>
                <w:rFonts w:eastAsia="DengXian"/>
              </w:rPr>
              <w:t>Connection Number</w:t>
            </w:r>
          </w:p>
        </w:tc>
        <w:tc>
          <w:tcPr>
            <w:tcW w:w="0" w:type="auto"/>
          </w:tcPr>
          <w:p w14:paraId="49EF39F1" w14:textId="77777777" w:rsidR="005A587D" w:rsidRPr="00AA06A1" w:rsidRDefault="005A587D" w:rsidP="00482F99">
            <w:pPr>
              <w:pStyle w:val="TableText"/>
              <w:rPr>
                <w:rFonts w:eastAsia="DengXian"/>
              </w:rPr>
            </w:pPr>
            <w:r w:rsidRPr="00AA06A1">
              <w:rPr>
                <w:rFonts w:eastAsia="DengXian"/>
              </w:rPr>
              <w:t>Integer</w:t>
            </w:r>
          </w:p>
        </w:tc>
        <w:tc>
          <w:tcPr>
            <w:tcW w:w="0" w:type="auto"/>
          </w:tcPr>
          <w:p w14:paraId="798EB262" w14:textId="77777777" w:rsidR="005A587D" w:rsidRPr="00AA06A1" w:rsidRDefault="005A587D" w:rsidP="00482F99">
            <w:pPr>
              <w:pStyle w:val="TableText"/>
              <w:rPr>
                <w:rFonts w:eastAsia="DengXian"/>
              </w:rPr>
            </w:pPr>
            <w:r w:rsidRPr="00AA06A1">
              <w:rPr>
                <w:rFonts w:eastAsia="DengXian"/>
              </w:rPr>
              <w:t>conn</w:t>
            </w:r>
          </w:p>
        </w:tc>
        <w:tc>
          <w:tcPr>
            <w:tcW w:w="0" w:type="auto"/>
          </w:tcPr>
          <w:p w14:paraId="725E3FA7" w14:textId="77777777" w:rsidR="005A587D" w:rsidRPr="00AA06A1" w:rsidRDefault="005A587D" w:rsidP="00482F99">
            <w:pPr>
              <w:pStyle w:val="TableText"/>
              <w:rPr>
                <w:rFonts w:eastAsia="DengXian"/>
              </w:rPr>
            </w:pPr>
            <w:r w:rsidRPr="00AA06A1">
              <w:rPr>
                <w:rFonts w:eastAsia="DengXian"/>
              </w:rPr>
              <w:t>Yes</w:t>
            </w:r>
          </w:p>
        </w:tc>
        <w:tc>
          <w:tcPr>
            <w:tcW w:w="3238" w:type="dxa"/>
          </w:tcPr>
          <w:p w14:paraId="24BCD2CB" w14:textId="77777777" w:rsidR="005A587D" w:rsidRPr="00AA06A1" w:rsidRDefault="005A587D" w:rsidP="00482F99">
            <w:pPr>
              <w:pStyle w:val="TableText"/>
              <w:rPr>
                <w:rFonts w:eastAsia="DengXian"/>
              </w:rPr>
            </w:pPr>
            <w:r w:rsidRPr="00AA06A1">
              <w:rPr>
                <w:rFonts w:eastAsia="DengXian"/>
              </w:rPr>
              <w:t>The connection to use</w:t>
            </w:r>
          </w:p>
        </w:tc>
      </w:tr>
      <w:tr w:rsidR="00732C0C" w:rsidRPr="005A587D" w14:paraId="09959047" w14:textId="77777777" w:rsidTr="00265A9F">
        <w:trPr>
          <w:jc w:val="center"/>
        </w:trPr>
        <w:tc>
          <w:tcPr>
            <w:tcW w:w="0" w:type="auto"/>
          </w:tcPr>
          <w:p w14:paraId="527E4982" w14:textId="77777777" w:rsidR="005A587D" w:rsidRPr="00AA06A1" w:rsidRDefault="005A587D" w:rsidP="00482F99">
            <w:pPr>
              <w:pStyle w:val="TableText"/>
              <w:rPr>
                <w:rFonts w:eastAsia="DengXian"/>
              </w:rPr>
            </w:pPr>
            <w:r w:rsidRPr="00AA06A1">
              <w:rPr>
                <w:rFonts w:eastAsia="DengXian"/>
              </w:rPr>
              <w:t>Mode</w:t>
            </w:r>
          </w:p>
        </w:tc>
        <w:tc>
          <w:tcPr>
            <w:tcW w:w="0" w:type="auto"/>
          </w:tcPr>
          <w:p w14:paraId="51D6F08B" w14:textId="77777777" w:rsidR="005A587D" w:rsidRPr="00AA06A1" w:rsidRDefault="005A587D" w:rsidP="00482F99">
            <w:pPr>
              <w:pStyle w:val="TableText"/>
              <w:rPr>
                <w:rFonts w:eastAsia="DengXian"/>
              </w:rPr>
            </w:pPr>
            <w:r w:rsidRPr="00AA06A1">
              <w:rPr>
                <w:rFonts w:eastAsia="DengXian"/>
              </w:rPr>
              <w:t>Integer</w:t>
            </w:r>
          </w:p>
        </w:tc>
        <w:tc>
          <w:tcPr>
            <w:tcW w:w="0" w:type="auto"/>
          </w:tcPr>
          <w:p w14:paraId="3DD6E90D" w14:textId="77777777" w:rsidR="005A587D" w:rsidRPr="00AA06A1" w:rsidRDefault="005A587D" w:rsidP="00482F99">
            <w:pPr>
              <w:pStyle w:val="TableText"/>
              <w:rPr>
                <w:rFonts w:eastAsia="DengXian"/>
              </w:rPr>
            </w:pPr>
            <w:r w:rsidRPr="00AA06A1">
              <w:rPr>
                <w:rFonts w:eastAsia="DengXian"/>
              </w:rPr>
              <w:t>mode</w:t>
            </w:r>
          </w:p>
        </w:tc>
        <w:tc>
          <w:tcPr>
            <w:tcW w:w="0" w:type="auto"/>
          </w:tcPr>
          <w:p w14:paraId="78B7686B" w14:textId="77777777" w:rsidR="005A587D" w:rsidRPr="00AA06A1" w:rsidRDefault="005A587D" w:rsidP="00482F99">
            <w:pPr>
              <w:pStyle w:val="TableText"/>
              <w:rPr>
                <w:rFonts w:eastAsia="DengXian"/>
              </w:rPr>
            </w:pPr>
            <w:r w:rsidRPr="00AA06A1">
              <w:rPr>
                <w:rFonts w:eastAsia="DengXian"/>
              </w:rPr>
              <w:t>Yes</w:t>
            </w:r>
          </w:p>
        </w:tc>
        <w:tc>
          <w:tcPr>
            <w:tcW w:w="3238" w:type="dxa"/>
          </w:tcPr>
          <w:p w14:paraId="2F2DC2C3" w14:textId="7F3539A1" w:rsidR="005A587D" w:rsidRPr="00AA06A1" w:rsidRDefault="005A587D" w:rsidP="00482F99">
            <w:pPr>
              <w:pStyle w:val="TableText"/>
              <w:rPr>
                <w:rFonts w:eastAsia="DengXian"/>
              </w:rPr>
            </w:pPr>
            <w:r w:rsidRPr="00AA06A1">
              <w:rPr>
                <w:rFonts w:eastAsia="DengXian"/>
              </w:rPr>
              <w:t>The connection mode, 0=On Demand (default), 1=Permanent.</w:t>
            </w:r>
          </w:p>
        </w:tc>
      </w:tr>
      <w:tr w:rsidR="00732C0C" w:rsidRPr="005A587D" w14:paraId="70052CA6" w14:textId="77777777" w:rsidTr="00265A9F">
        <w:trPr>
          <w:jc w:val="center"/>
        </w:trPr>
        <w:tc>
          <w:tcPr>
            <w:tcW w:w="0" w:type="auto"/>
          </w:tcPr>
          <w:p w14:paraId="49CCBAAD" w14:textId="77777777" w:rsidR="005A587D" w:rsidRPr="00AA06A1" w:rsidRDefault="005A587D" w:rsidP="00482F99">
            <w:pPr>
              <w:pStyle w:val="TableText"/>
              <w:rPr>
                <w:rFonts w:eastAsia="DengXian"/>
              </w:rPr>
            </w:pPr>
            <w:r w:rsidRPr="00AA06A1">
              <w:rPr>
                <w:rFonts w:eastAsia="DengXian"/>
              </w:rPr>
              <w:t>Start Time</w:t>
            </w:r>
          </w:p>
        </w:tc>
        <w:tc>
          <w:tcPr>
            <w:tcW w:w="0" w:type="auto"/>
          </w:tcPr>
          <w:p w14:paraId="4E22523E" w14:textId="77777777" w:rsidR="005A587D" w:rsidRPr="00AA06A1" w:rsidRDefault="005A587D" w:rsidP="00482F99">
            <w:pPr>
              <w:pStyle w:val="TableText"/>
              <w:rPr>
                <w:rFonts w:eastAsia="DengXian"/>
              </w:rPr>
            </w:pPr>
            <w:r w:rsidRPr="00AA06A1">
              <w:rPr>
                <w:rFonts w:eastAsia="DengXian"/>
              </w:rPr>
              <w:t>Number</w:t>
            </w:r>
          </w:p>
        </w:tc>
        <w:tc>
          <w:tcPr>
            <w:tcW w:w="0" w:type="auto"/>
          </w:tcPr>
          <w:p w14:paraId="15B9F4BC" w14:textId="77777777" w:rsidR="005A587D" w:rsidRPr="00AA06A1" w:rsidRDefault="005A587D" w:rsidP="00482F99">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482F99">
            <w:pPr>
              <w:pStyle w:val="TableText"/>
              <w:rPr>
                <w:rFonts w:eastAsia="DengXian"/>
              </w:rPr>
            </w:pPr>
            <w:r w:rsidRPr="00AA06A1">
              <w:rPr>
                <w:rFonts w:eastAsia="DengXian"/>
              </w:rPr>
              <w:t>No</w:t>
            </w:r>
          </w:p>
        </w:tc>
        <w:tc>
          <w:tcPr>
            <w:tcW w:w="3238" w:type="dxa"/>
          </w:tcPr>
          <w:p w14:paraId="6F8F8599" w14:textId="77777777" w:rsidR="005A587D" w:rsidRPr="00AA06A1" w:rsidRDefault="005A587D" w:rsidP="00482F99">
            <w:pPr>
              <w:pStyle w:val="TableText"/>
              <w:rPr>
                <w:rFonts w:eastAsia="DengXian"/>
              </w:rPr>
            </w:pPr>
            <w:r w:rsidRPr="00AA06A1">
              <w:rPr>
                <w:rFonts w:eastAsia="DengXian"/>
              </w:rPr>
              <w:t>The start time for the scheduled connection, as an offset in milliseconds from the start of the week (or month if startBoundary is 1).</w:t>
            </w:r>
          </w:p>
        </w:tc>
      </w:tr>
      <w:tr w:rsidR="00732C0C" w:rsidRPr="005A587D" w14:paraId="1F2FEEEC" w14:textId="77777777" w:rsidTr="00265A9F">
        <w:trPr>
          <w:jc w:val="center"/>
        </w:trPr>
        <w:tc>
          <w:tcPr>
            <w:tcW w:w="0" w:type="auto"/>
          </w:tcPr>
          <w:p w14:paraId="118ED611" w14:textId="77777777" w:rsidR="005A587D" w:rsidRPr="00AA06A1" w:rsidRDefault="005A587D" w:rsidP="00482F99">
            <w:pPr>
              <w:pStyle w:val="TableText"/>
              <w:rPr>
                <w:rFonts w:eastAsia="DengXian"/>
              </w:rPr>
            </w:pPr>
            <w:r w:rsidRPr="00AA06A1">
              <w:rPr>
                <w:rFonts w:eastAsia="DengXian"/>
              </w:rPr>
              <w:t>Repeat Interval</w:t>
            </w:r>
          </w:p>
        </w:tc>
        <w:tc>
          <w:tcPr>
            <w:tcW w:w="0" w:type="auto"/>
          </w:tcPr>
          <w:p w14:paraId="2FB70419" w14:textId="77777777" w:rsidR="005A587D" w:rsidRPr="00AA06A1" w:rsidRDefault="005A587D" w:rsidP="00482F99">
            <w:pPr>
              <w:pStyle w:val="TableText"/>
              <w:rPr>
                <w:rFonts w:eastAsia="DengXian"/>
              </w:rPr>
            </w:pPr>
            <w:r w:rsidRPr="00AA06A1">
              <w:rPr>
                <w:rFonts w:eastAsia="DengXian"/>
              </w:rPr>
              <w:t>Number</w:t>
            </w:r>
          </w:p>
        </w:tc>
        <w:tc>
          <w:tcPr>
            <w:tcW w:w="0" w:type="auto"/>
          </w:tcPr>
          <w:p w14:paraId="1B24F638" w14:textId="77777777" w:rsidR="005A587D" w:rsidRPr="00AA06A1" w:rsidRDefault="005A587D" w:rsidP="00482F99">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482F99">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482F99">
            <w:pPr>
              <w:pStyle w:val="TableText"/>
              <w:rPr>
                <w:rFonts w:eastAsia="DengXian"/>
              </w:rPr>
            </w:pPr>
            <w:r w:rsidRPr="00AA06A1">
              <w:rPr>
                <w:rFonts w:eastAsia="DengXian"/>
              </w:rPr>
              <w:t>The number of milliseconds between the start of each connection attempt.</w:t>
            </w:r>
          </w:p>
        </w:tc>
      </w:tr>
      <w:tr w:rsidR="00732C0C" w:rsidRPr="005A587D" w14:paraId="3F084052" w14:textId="77777777" w:rsidTr="00265A9F">
        <w:trPr>
          <w:jc w:val="center"/>
        </w:trPr>
        <w:tc>
          <w:tcPr>
            <w:tcW w:w="0" w:type="auto"/>
          </w:tcPr>
          <w:p w14:paraId="0CEDA64F" w14:textId="77777777" w:rsidR="005A587D" w:rsidRPr="00AA06A1" w:rsidRDefault="005A587D" w:rsidP="00482F99">
            <w:pPr>
              <w:pStyle w:val="TableText"/>
              <w:rPr>
                <w:rFonts w:eastAsia="DengXian"/>
              </w:rPr>
            </w:pPr>
            <w:r w:rsidRPr="00AA06A1">
              <w:rPr>
                <w:rFonts w:eastAsia="DengXian"/>
              </w:rPr>
              <w:t>Start Time Boundary</w:t>
            </w:r>
          </w:p>
        </w:tc>
        <w:tc>
          <w:tcPr>
            <w:tcW w:w="0" w:type="auto"/>
          </w:tcPr>
          <w:p w14:paraId="1411DE9F" w14:textId="77777777" w:rsidR="005A587D" w:rsidRPr="00AA06A1" w:rsidRDefault="005A587D" w:rsidP="00482F99">
            <w:pPr>
              <w:pStyle w:val="TableText"/>
              <w:rPr>
                <w:rFonts w:eastAsia="DengXian"/>
              </w:rPr>
            </w:pPr>
            <w:r w:rsidRPr="00AA06A1">
              <w:rPr>
                <w:rFonts w:eastAsia="DengXian"/>
              </w:rPr>
              <w:t>Number</w:t>
            </w:r>
          </w:p>
        </w:tc>
        <w:tc>
          <w:tcPr>
            <w:tcW w:w="0" w:type="auto"/>
          </w:tcPr>
          <w:p w14:paraId="0C963CE7" w14:textId="77777777" w:rsidR="005A587D" w:rsidRPr="00AA06A1" w:rsidRDefault="005A587D" w:rsidP="00482F99">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482F99">
            <w:pPr>
              <w:pStyle w:val="TableText"/>
              <w:rPr>
                <w:rFonts w:eastAsia="DengXian"/>
              </w:rPr>
            </w:pPr>
            <w:r w:rsidRPr="00AA06A1">
              <w:rPr>
                <w:rFonts w:eastAsia="DengXian"/>
              </w:rPr>
              <w:t>No</w:t>
            </w:r>
          </w:p>
        </w:tc>
        <w:tc>
          <w:tcPr>
            <w:tcW w:w="3238" w:type="dxa"/>
          </w:tcPr>
          <w:p w14:paraId="10238DEC" w14:textId="77777777" w:rsidR="005A587D" w:rsidRPr="00AA06A1" w:rsidRDefault="005A587D" w:rsidP="00482F99">
            <w:pPr>
              <w:pStyle w:val="TableText"/>
              <w:rPr>
                <w:rFonts w:eastAsia="DengXian"/>
              </w:rPr>
            </w:pPr>
            <w:r w:rsidRPr="00AA06A1">
              <w:rPr>
                <w:rFonts w:eastAsia="DengXian"/>
              </w:rPr>
              <w:t>If 0 (default) the start boundary is a week. If 1 the start boundary is a month.</w:t>
            </w:r>
          </w:p>
        </w:tc>
      </w:tr>
    </w:tbl>
    <w:p w14:paraId="1F651518" w14:textId="77777777" w:rsidR="005A587D" w:rsidRDefault="005A587D" w:rsidP="005A587D">
      <w:pPr>
        <w:pStyle w:val="BodyText"/>
      </w:pPr>
    </w:p>
    <w:p w14:paraId="6DE48B0D" w14:textId="77777777" w:rsidR="00732C0C" w:rsidRPr="00732C0C" w:rsidRDefault="00732C0C" w:rsidP="00732C0C">
      <w:pPr>
        <w:pStyle w:val="BodyText"/>
        <w:rPr>
          <w:b/>
          <w:bCs/>
        </w:rPr>
      </w:pPr>
      <w:r w:rsidRPr="00732C0C">
        <w:rPr>
          <w:b/>
          <w:bCs/>
        </w:rPr>
        <w:t>Mode</w:t>
      </w:r>
    </w:p>
    <w:p w14:paraId="73B752FA" w14:textId="23F3F2E9" w:rsidR="00732C0C" w:rsidRDefault="00732C0C" w:rsidP="00732C0C">
      <w:pPr>
        <w:pStyle w:val="BodyText"/>
      </w:pPr>
      <w:r>
        <w:t>When 0, On Demand, the FD connect</w:t>
      </w:r>
      <w:r w:rsidR="002E20FB">
        <w:t>s</w:t>
      </w:r>
      <w:r>
        <w:t xml:space="preserve"> to the </w:t>
      </w:r>
      <w:r w:rsidR="00FB1382">
        <w:t>Broker</w:t>
      </w:r>
      <w:r>
        <w:t xml:space="preserve"> on </w:t>
      </w:r>
      <w:r w:rsidR="00F6073B">
        <w:t>a</w:t>
      </w:r>
      <w:r>
        <w:t xml:space="preserve"> schedule of start time and repeat interval, with additional connections for when events call for connections. </w:t>
      </w:r>
    </w:p>
    <w:p w14:paraId="5AF73854" w14:textId="6F6F3A25" w:rsidR="00732C0C" w:rsidRDefault="00732C0C" w:rsidP="00732C0C">
      <w:pPr>
        <w:pStyle w:val="BodyText"/>
      </w:pPr>
      <w:r>
        <w:t>When 1, Permanent, the FD connect</w:t>
      </w:r>
      <w:r w:rsidR="002E20FB">
        <w:t>s</w:t>
      </w:r>
      <w:r>
        <w:t xml:space="preserve"> continuously to the </w:t>
      </w:r>
      <w:r w:rsidR="00FB1382">
        <w:t>Broker</w:t>
      </w:r>
      <w:r>
        <w:t xml:space="preserve"> and update it with data as and when it has data</w:t>
      </w:r>
      <w:r w:rsidR="00F6073B">
        <w:t>.</w:t>
      </w:r>
      <w:r>
        <w:t xml:space="preserve"> </w:t>
      </w:r>
      <w:r w:rsidR="00F6073B">
        <w:t>T</w:t>
      </w:r>
      <w:r>
        <w:t>he start time and repeat interval are unnecessary.</w:t>
      </w: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5A5A8EBB"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40669E">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r w:rsidR="0040669E" w:rsidRPr="0040669E">
        <w:rPr>
          <w:rStyle w:val="Crossreference"/>
        </w:rPr>
        <w:t>Time formats</w:t>
      </w:r>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lastRenderedPageBreak/>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864F5A8" w14:textId="77777777" w:rsidR="00732C0C" w:rsidRPr="00732C0C" w:rsidRDefault="00732C0C" w:rsidP="00732C0C">
      <w:pPr>
        <w:pStyle w:val="BodyText"/>
        <w:rPr>
          <w:b/>
          <w:bCs/>
        </w:rPr>
      </w:pPr>
      <w:r w:rsidRPr="00732C0C">
        <w:rPr>
          <w:b/>
          <w:bCs/>
        </w:rPr>
        <w:t>Start Boundary</w:t>
      </w:r>
    </w:p>
    <w:p w14:paraId="3F172C9C" w14:textId="5A5F0B1F" w:rsidR="00732C0C" w:rsidRDefault="00732C0C" w:rsidP="00732C0C">
      <w:pPr>
        <w:pStyle w:val="BodyText"/>
      </w:pPr>
      <w:r>
        <w:t>By default, the start time is relative to a week boundary, but by specifying 1</w:t>
      </w:r>
      <w:r w:rsidR="00F6073B">
        <w:t>,</w:t>
      </w:r>
      <w:r>
        <w:t xml:space="preserve"> a start boundary of the beginning of a month is used.</w:t>
      </w:r>
    </w:p>
    <w:p w14:paraId="5B5768C5" w14:textId="77777777" w:rsidR="0007620E" w:rsidRDefault="0007620E" w:rsidP="001725CA">
      <w:pPr>
        <w:pStyle w:val="Heading3"/>
      </w:pPr>
      <w:bookmarkStart w:id="56" w:name="_Ref160538894"/>
      <w:bookmarkStart w:id="57" w:name="_Ref160538900"/>
      <w:bookmarkStart w:id="58" w:name="_Toc169774873"/>
      <w:r>
        <w:t>Time formats</w:t>
      </w:r>
      <w:bookmarkEnd w:id="56"/>
      <w:bookmarkEnd w:id="57"/>
      <w:bookmarkEnd w:id="58"/>
    </w:p>
    <w:p w14:paraId="435B32B8" w14:textId="236AFED7"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r w:rsidR="0040669E" w:rsidRPr="0040669E">
        <w:rPr>
          <w:rStyle w:val="Crossreference"/>
        </w:rPr>
        <w:t>Table 5</w:t>
      </w:r>
      <w:r w:rsidRPr="0066388B">
        <w:rPr>
          <w:rStyle w:val="Crossreference"/>
        </w:rPr>
        <w:fldChar w:fldCharType="end"/>
      </w:r>
      <w:r w:rsidR="000B4273">
        <w:t xml:space="preserve"> describes the time formats used within the protocol.</w:t>
      </w:r>
    </w:p>
    <w:p w14:paraId="1CB59EED" w14:textId="6EC97FC4" w:rsidR="0007620E" w:rsidRPr="00AE3465" w:rsidRDefault="0007620E" w:rsidP="000B4273">
      <w:pPr>
        <w:pStyle w:val="Caption"/>
        <w:keepNext/>
      </w:pPr>
      <w:bookmarkStart w:id="59" w:name="_Ref160532049"/>
      <w:bookmarkStart w:id="60" w:name="_Toc169774957"/>
      <w:r>
        <w:t xml:space="preserve">Table </w:t>
      </w:r>
      <w:fldSimple w:instr=" SEQ Table \* ARABIC ">
        <w:r w:rsidR="0040669E">
          <w:rPr>
            <w:noProof/>
          </w:rPr>
          <w:t>5</w:t>
        </w:r>
      </w:fldSimple>
      <w:bookmarkEnd w:id="59"/>
      <w:r w:rsidRPr="00AE3465">
        <w:tab/>
        <w:t>Time formats</w:t>
      </w:r>
      <w:bookmarkEnd w:id="6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482F99">
            <w:pPr>
              <w:pStyle w:val="TableText"/>
            </w:pPr>
            <w:r w:rsidRPr="00C16A60">
              <w:t>Absolute time</w:t>
            </w:r>
          </w:p>
        </w:tc>
        <w:tc>
          <w:tcPr>
            <w:tcW w:w="6734" w:type="dxa"/>
            <w:shd w:val="clear" w:color="auto" w:fill="auto"/>
          </w:tcPr>
          <w:p w14:paraId="304A229E" w14:textId="77777777" w:rsidR="0007620E" w:rsidRPr="00524662" w:rsidRDefault="0007620E" w:rsidP="00482F99">
            <w:pPr>
              <w:pStyle w:val="TableText"/>
            </w:pPr>
            <w:r w:rsidRPr="00524662">
              <w:t xml:space="preserve">All times are specified in UTC. </w:t>
            </w:r>
          </w:p>
          <w:p w14:paraId="271ED088" w14:textId="4379400E" w:rsidR="0007620E" w:rsidRDefault="0007620E" w:rsidP="00482F99">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482F99">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482F99">
            <w:pPr>
              <w:pStyle w:val="TableText"/>
            </w:pPr>
            <w:r w:rsidRPr="00524662">
              <w:t>(</w:t>
            </w:r>
            <w:hyperlink r:id="rId35">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482F99">
            <w:pPr>
              <w:pStyle w:val="TableText"/>
            </w:pPr>
            <w:r>
              <w:t>Relative time</w:t>
            </w:r>
          </w:p>
        </w:tc>
        <w:tc>
          <w:tcPr>
            <w:tcW w:w="6734" w:type="dxa"/>
            <w:shd w:val="clear" w:color="auto" w:fill="auto"/>
          </w:tcPr>
          <w:p w14:paraId="45BCFE57" w14:textId="77777777" w:rsidR="0007620E" w:rsidRDefault="0007620E" w:rsidP="00482F99">
            <w:pPr>
              <w:pStyle w:val="TableText"/>
            </w:pPr>
            <w:r>
              <w:t>All durations are specified in milliseconds as a number.</w:t>
            </w:r>
          </w:p>
          <w:p w14:paraId="7E7634C1" w14:textId="77777777" w:rsidR="0007620E" w:rsidRPr="008A325B" w:rsidRDefault="0007620E" w:rsidP="00482F99">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482F99">
            <w:pPr>
              <w:pStyle w:val="TableText"/>
            </w:pPr>
            <w:r>
              <w:t>Weeks</w:t>
            </w:r>
          </w:p>
        </w:tc>
        <w:tc>
          <w:tcPr>
            <w:tcW w:w="6734" w:type="dxa"/>
            <w:shd w:val="clear" w:color="auto" w:fill="auto"/>
          </w:tcPr>
          <w:p w14:paraId="11D94951" w14:textId="77777777" w:rsidR="0007620E" w:rsidRPr="00BB4BBA" w:rsidRDefault="0007620E" w:rsidP="00482F99">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61" w:name="_Toc169774874"/>
      <w:r>
        <w:t>Events</w:t>
      </w:r>
      <w:bookmarkEnd w:id="61"/>
    </w:p>
    <w:p w14:paraId="1E9023B2" w14:textId="7CCF23F8"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40669E">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r w:rsidR="0040669E" w:rsidRPr="0040669E">
        <w:rPr>
          <w:rStyle w:val="Crossreference"/>
        </w:rPr>
        <w:t>Points</w:t>
      </w:r>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62" w:name="_Toc169774875"/>
      <w:r>
        <w:t>Actions</w:t>
      </w:r>
      <w:bookmarkEnd w:id="62"/>
    </w:p>
    <w:p w14:paraId="4C058027" w14:textId="093BDE9D"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r w:rsidR="0040669E" w:rsidRPr="0040669E">
        <w:rPr>
          <w:rStyle w:val="Crossreference"/>
        </w:rPr>
        <w:t>Table 6</w:t>
      </w:r>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126EE082" w:rsidR="00910BE0" w:rsidRDefault="00910BE0" w:rsidP="009F3044">
      <w:pPr>
        <w:pStyle w:val="Caption"/>
      </w:pPr>
      <w:bookmarkStart w:id="63" w:name="_Ref160614062"/>
      <w:bookmarkStart w:id="64" w:name="_Toc169774958"/>
      <w:r>
        <w:t xml:space="preserve">Table </w:t>
      </w:r>
      <w:fldSimple w:instr=" SEQ Table \* ARABIC ">
        <w:r w:rsidR="0040669E">
          <w:rPr>
            <w:noProof/>
          </w:rPr>
          <w:t>6</w:t>
        </w:r>
      </w:fldSimple>
      <w:bookmarkEnd w:id="63"/>
      <w:r>
        <w:tab/>
        <w:t>Actions</w:t>
      </w:r>
      <w:bookmarkEnd w:id="6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482F99">
            <w:pPr>
              <w:pStyle w:val="TableText"/>
            </w:pPr>
            <w:r w:rsidRPr="00910BE0">
              <w:t>0</w:t>
            </w:r>
          </w:p>
        </w:tc>
        <w:tc>
          <w:tcPr>
            <w:tcW w:w="7863" w:type="dxa"/>
            <w:shd w:val="clear" w:color="auto" w:fill="auto"/>
          </w:tcPr>
          <w:p w14:paraId="4422D1D1" w14:textId="339A099E" w:rsidR="00910BE0" w:rsidRPr="008A325B" w:rsidRDefault="00910BE0" w:rsidP="00482F99">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482F99">
            <w:pPr>
              <w:pStyle w:val="TableText"/>
            </w:pPr>
            <w:r w:rsidRPr="00910BE0">
              <w:t>1</w:t>
            </w:r>
          </w:p>
        </w:tc>
        <w:tc>
          <w:tcPr>
            <w:tcW w:w="7863" w:type="dxa"/>
            <w:shd w:val="clear" w:color="auto" w:fill="auto"/>
          </w:tcPr>
          <w:p w14:paraId="27D64D8F" w14:textId="4B7EDA72" w:rsidR="00910BE0" w:rsidRPr="008A325B" w:rsidRDefault="00910BE0" w:rsidP="00482F99">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482F99">
            <w:pPr>
              <w:pStyle w:val="TableText"/>
            </w:pPr>
            <w:r>
              <w:t>2</w:t>
            </w:r>
          </w:p>
        </w:tc>
        <w:tc>
          <w:tcPr>
            <w:tcW w:w="7863" w:type="dxa"/>
            <w:shd w:val="clear" w:color="auto" w:fill="auto"/>
          </w:tcPr>
          <w:p w14:paraId="7BFCE09C" w14:textId="7CE9CA87" w:rsidR="00910BE0" w:rsidRPr="00910BE0" w:rsidRDefault="00910BE0" w:rsidP="00482F99">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lastRenderedPageBreak/>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6C8F6878"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r w:rsidR="0040669E" w:rsidRPr="0040669E">
        <w:rPr>
          <w:rStyle w:val="Crossreference"/>
        </w:rPr>
        <w:t>Table 8</w:t>
      </w:r>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65" w:name="_Ref160616879"/>
      <w:bookmarkStart w:id="66" w:name="_Toc169774876"/>
      <w:r>
        <w:t>Points</w:t>
      </w:r>
      <w:bookmarkEnd w:id="65"/>
      <w:bookmarkEnd w:id="66"/>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327E8F48"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r w:rsidR="0040669E" w:rsidRPr="0040669E">
        <w:rPr>
          <w:rStyle w:val="Crossreference"/>
        </w:rPr>
        <w:t>Table 7</w:t>
      </w:r>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285EF6D1" w:rsidR="00212C02" w:rsidRPr="00212C02" w:rsidRDefault="00BB5A05" w:rsidP="009F3044">
      <w:pPr>
        <w:pStyle w:val="Caption"/>
      </w:pPr>
      <w:bookmarkStart w:id="67" w:name="_Ref161139195"/>
      <w:bookmarkStart w:id="68" w:name="_Toc169774959"/>
      <w:r>
        <w:t xml:space="preserve">Table </w:t>
      </w:r>
      <w:fldSimple w:instr=" SEQ Table \* ARABIC ">
        <w:r w:rsidR="0040669E">
          <w:rPr>
            <w:noProof/>
          </w:rPr>
          <w:t>7</w:t>
        </w:r>
      </w:fldSimple>
      <w:bookmarkEnd w:id="67"/>
      <w:r>
        <w:tab/>
      </w:r>
      <w:r w:rsidRPr="00BB5A05">
        <w:t xml:space="preserve">Configuration structure for a </w:t>
      </w:r>
      <w:r w:rsidR="00994C7D">
        <w:t>d</w:t>
      </w:r>
      <w:r w:rsidRPr="00BB5A05">
        <w:t xml:space="preserve">evice </w:t>
      </w:r>
      <w:r w:rsidR="00994C7D">
        <w:t>l</w:t>
      </w:r>
      <w:r w:rsidRPr="00BB5A05">
        <w:t>ink</w:t>
      </w:r>
      <w:bookmarkEnd w:id="6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539"/>
        <w:gridCol w:w="1661"/>
        <w:gridCol w:w="1414"/>
        <w:gridCol w:w="2502"/>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lastRenderedPageBreak/>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482F99">
            <w:pPr>
              <w:pStyle w:val="TableText"/>
            </w:pPr>
            <w:r>
              <w:t>Device Link Number</w:t>
            </w:r>
          </w:p>
        </w:tc>
        <w:tc>
          <w:tcPr>
            <w:tcW w:w="1566" w:type="dxa"/>
          </w:tcPr>
          <w:p w14:paraId="291F232C" w14:textId="380A2EDF" w:rsidR="00BB5A05" w:rsidRPr="008A325B" w:rsidRDefault="00BB5A05" w:rsidP="00482F99">
            <w:pPr>
              <w:pStyle w:val="TableText"/>
            </w:pPr>
            <w:r>
              <w:t>Number</w:t>
            </w:r>
          </w:p>
        </w:tc>
        <w:tc>
          <w:tcPr>
            <w:tcW w:w="1700" w:type="dxa"/>
          </w:tcPr>
          <w:p w14:paraId="2D63A720" w14:textId="79B4F8E6" w:rsidR="00BB5A05" w:rsidRPr="008A325B" w:rsidRDefault="00BB5A05" w:rsidP="00482F99">
            <w:pPr>
              <w:pStyle w:val="TableText"/>
            </w:pPr>
            <w:r w:rsidRPr="000B1489">
              <w:t>num</w:t>
            </w:r>
          </w:p>
        </w:tc>
        <w:tc>
          <w:tcPr>
            <w:tcW w:w="1417" w:type="dxa"/>
          </w:tcPr>
          <w:p w14:paraId="3DE5E5E6" w14:textId="2EBD923B" w:rsidR="00BB5A05" w:rsidRPr="008A325B" w:rsidRDefault="00BB5A05" w:rsidP="00482F99">
            <w:pPr>
              <w:pStyle w:val="TableText"/>
            </w:pPr>
            <w:r>
              <w:t>Yes</w:t>
            </w:r>
          </w:p>
        </w:tc>
        <w:tc>
          <w:tcPr>
            <w:tcW w:w="2552" w:type="dxa"/>
            <w:shd w:val="clear" w:color="auto" w:fill="auto"/>
          </w:tcPr>
          <w:p w14:paraId="37ED784C" w14:textId="399FB2E2" w:rsidR="00BB5A05" w:rsidRPr="008A325B" w:rsidRDefault="00BB5A05" w:rsidP="00482F99">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482F99">
            <w:pPr>
              <w:pStyle w:val="TableText"/>
            </w:pPr>
            <w:r>
              <w:t>Name</w:t>
            </w:r>
          </w:p>
        </w:tc>
        <w:tc>
          <w:tcPr>
            <w:tcW w:w="1566" w:type="dxa"/>
          </w:tcPr>
          <w:p w14:paraId="349A175D" w14:textId="59ECF114" w:rsidR="00BB5A05" w:rsidRPr="008A325B" w:rsidRDefault="00BB5A05" w:rsidP="00482F99">
            <w:pPr>
              <w:pStyle w:val="TableText"/>
            </w:pPr>
            <w:r>
              <w:t>String</w:t>
            </w:r>
          </w:p>
        </w:tc>
        <w:tc>
          <w:tcPr>
            <w:tcW w:w="1700" w:type="dxa"/>
          </w:tcPr>
          <w:p w14:paraId="59084B05" w14:textId="71E97D41" w:rsidR="00BB5A05" w:rsidRPr="008A325B" w:rsidRDefault="00BB5A05" w:rsidP="00482F99">
            <w:pPr>
              <w:pStyle w:val="TableText"/>
            </w:pPr>
            <w:r w:rsidRPr="000B1489">
              <w:t>name</w:t>
            </w:r>
          </w:p>
        </w:tc>
        <w:tc>
          <w:tcPr>
            <w:tcW w:w="1417" w:type="dxa"/>
          </w:tcPr>
          <w:p w14:paraId="2FBBF02D" w14:textId="25772385" w:rsidR="00BB5A05" w:rsidRPr="008A325B" w:rsidRDefault="00BB5A05" w:rsidP="00482F99">
            <w:pPr>
              <w:pStyle w:val="TableText"/>
            </w:pPr>
            <w:r>
              <w:t>Yes</w:t>
            </w:r>
          </w:p>
        </w:tc>
        <w:tc>
          <w:tcPr>
            <w:tcW w:w="2552" w:type="dxa"/>
            <w:shd w:val="clear" w:color="auto" w:fill="auto"/>
          </w:tcPr>
          <w:p w14:paraId="3287F9C5" w14:textId="53A94585" w:rsidR="00BB5A05" w:rsidRPr="008A325B" w:rsidRDefault="00BB5A05" w:rsidP="00482F99">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482F99">
            <w:pPr>
              <w:pStyle w:val="TableText"/>
            </w:pPr>
            <w:r>
              <w:t>Device Link Connection String</w:t>
            </w:r>
          </w:p>
        </w:tc>
        <w:tc>
          <w:tcPr>
            <w:tcW w:w="1566" w:type="dxa"/>
          </w:tcPr>
          <w:p w14:paraId="3F0C5D99" w14:textId="4F3FE6A7" w:rsidR="00BB5A05" w:rsidRPr="008A325B" w:rsidRDefault="00BB5A05" w:rsidP="00482F99">
            <w:pPr>
              <w:pStyle w:val="TableText"/>
            </w:pPr>
            <w:r>
              <w:t>String</w:t>
            </w:r>
          </w:p>
        </w:tc>
        <w:tc>
          <w:tcPr>
            <w:tcW w:w="1700" w:type="dxa"/>
          </w:tcPr>
          <w:p w14:paraId="586F99B6" w14:textId="6180624B" w:rsidR="00BB5A05" w:rsidRPr="008A325B" w:rsidRDefault="00BB5A05" w:rsidP="00482F99">
            <w:pPr>
              <w:pStyle w:val="TableText"/>
            </w:pPr>
            <w:r w:rsidRPr="000B1489">
              <w:t>conn</w:t>
            </w:r>
          </w:p>
        </w:tc>
        <w:tc>
          <w:tcPr>
            <w:tcW w:w="1417" w:type="dxa"/>
          </w:tcPr>
          <w:p w14:paraId="4C68C0DF" w14:textId="1547B7FB" w:rsidR="00BB5A05" w:rsidRPr="008A325B" w:rsidRDefault="00BB5A05" w:rsidP="00482F99">
            <w:pPr>
              <w:pStyle w:val="TableText"/>
            </w:pPr>
            <w:r>
              <w:t>No</w:t>
            </w:r>
          </w:p>
        </w:tc>
        <w:tc>
          <w:tcPr>
            <w:tcW w:w="2552" w:type="dxa"/>
            <w:shd w:val="clear" w:color="auto" w:fill="auto"/>
          </w:tcPr>
          <w:p w14:paraId="69BBF81C" w14:textId="7B69DEC3" w:rsidR="00BB5A05" w:rsidRPr="008A325B" w:rsidRDefault="00BB5A05" w:rsidP="00482F99">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46C215A4"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40669E">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r w:rsidR="0040669E" w:rsidRPr="0040669E">
        <w:rPr>
          <w:rStyle w:val="Crossreference"/>
        </w:rPr>
        <w:t>Calculated points</w:t>
      </w:r>
      <w:r w:rsidR="006C34B5" w:rsidRPr="00BA7567">
        <w:rPr>
          <w:rStyle w:val="Crossreference"/>
        </w:rPr>
        <w:fldChar w:fldCharType="end"/>
      </w:r>
      <w:r w:rsidRPr="00BA7567">
        <w:t>.</w:t>
      </w:r>
    </w:p>
    <w:p w14:paraId="3B8A64C0" w14:textId="7A6A449B"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r w:rsidR="0040669E" w:rsidRPr="0040669E">
        <w:rPr>
          <w:rStyle w:val="Crossreference"/>
        </w:rPr>
        <w:t>Table 8</w:t>
      </w:r>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32A0D5B9" w:rsidR="009F3044" w:rsidRDefault="009F3044" w:rsidP="00FC378E">
      <w:pPr>
        <w:pStyle w:val="Caption"/>
        <w:keepNext/>
      </w:pPr>
      <w:bookmarkStart w:id="69" w:name="_Ref161048279"/>
      <w:bookmarkStart w:id="70" w:name="_Toc169774960"/>
      <w:r>
        <w:t xml:space="preserve">Table </w:t>
      </w:r>
      <w:fldSimple w:instr=" SEQ Table \* ARABIC ">
        <w:r w:rsidR="0040669E">
          <w:rPr>
            <w:noProof/>
          </w:rPr>
          <w:t>8</w:t>
        </w:r>
      </w:fldSimple>
      <w:bookmarkEnd w:id="69"/>
      <w:r>
        <w:tab/>
      </w:r>
      <w:r w:rsidRPr="009F3044">
        <w:t xml:space="preserve">Configuration structure for a </w:t>
      </w:r>
      <w:r w:rsidR="0071041B">
        <w:t>p</w:t>
      </w:r>
      <w:r w:rsidR="004B4EE1">
        <w:t>oint</w:t>
      </w:r>
      <w:bookmarkEnd w:id="70"/>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482F99">
            <w:pPr>
              <w:pStyle w:val="TableText"/>
              <w:rPr>
                <w:rFonts w:eastAsia="DengXian"/>
              </w:rPr>
            </w:pPr>
            <w:r w:rsidRPr="00B50947">
              <w:rPr>
                <w:rFonts w:eastAsia="DengXian"/>
              </w:rPr>
              <w:t>Device Link</w:t>
            </w:r>
          </w:p>
        </w:tc>
        <w:tc>
          <w:tcPr>
            <w:tcW w:w="1080" w:type="dxa"/>
          </w:tcPr>
          <w:p w14:paraId="65985082" w14:textId="77777777" w:rsidR="00D359EE" w:rsidRPr="00B50947" w:rsidRDefault="00D359EE" w:rsidP="00482F99">
            <w:pPr>
              <w:pStyle w:val="TableText"/>
              <w:rPr>
                <w:rFonts w:eastAsia="DengXian"/>
              </w:rPr>
            </w:pPr>
            <w:r w:rsidRPr="00B50947">
              <w:rPr>
                <w:rFonts w:eastAsia="DengXian"/>
              </w:rPr>
              <w:t>Number</w:t>
            </w:r>
          </w:p>
        </w:tc>
        <w:tc>
          <w:tcPr>
            <w:tcW w:w="2160" w:type="dxa"/>
          </w:tcPr>
          <w:p w14:paraId="1F55697D" w14:textId="77777777" w:rsidR="00D359EE" w:rsidRPr="00B50947" w:rsidRDefault="00D359EE" w:rsidP="00482F99">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482F99">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482F99">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482F99">
            <w:pPr>
              <w:pStyle w:val="TableText"/>
              <w:rPr>
                <w:rFonts w:eastAsia="DengXian"/>
              </w:rPr>
            </w:pPr>
            <w:r w:rsidRPr="00B50947">
              <w:rPr>
                <w:rFonts w:eastAsia="DengXian"/>
              </w:rPr>
              <w:t>Point Number</w:t>
            </w:r>
          </w:p>
        </w:tc>
        <w:tc>
          <w:tcPr>
            <w:tcW w:w="1080" w:type="dxa"/>
          </w:tcPr>
          <w:p w14:paraId="47C26D39" w14:textId="77777777" w:rsidR="00D359EE" w:rsidRPr="00B50947" w:rsidRDefault="00D359EE" w:rsidP="00482F99">
            <w:pPr>
              <w:pStyle w:val="TableText"/>
              <w:rPr>
                <w:rFonts w:eastAsia="DengXian"/>
              </w:rPr>
            </w:pPr>
            <w:r w:rsidRPr="00B50947">
              <w:rPr>
                <w:rFonts w:eastAsia="DengXian"/>
              </w:rPr>
              <w:t>Number</w:t>
            </w:r>
          </w:p>
        </w:tc>
        <w:tc>
          <w:tcPr>
            <w:tcW w:w="2160" w:type="dxa"/>
          </w:tcPr>
          <w:p w14:paraId="08E50006" w14:textId="77777777" w:rsidR="00D359EE" w:rsidRPr="00B50947" w:rsidRDefault="00D359EE" w:rsidP="00482F99">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482F99">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482F99">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482F99">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482F99">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482F99">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482F99">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482F99">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482F99">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482F99">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482F99">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482F99">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482F99">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482F99">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482F99">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482F99">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482F99">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482F99">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482F99">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482F99">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482F99">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482F99">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482F99">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482F99">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482F99">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482F99">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482F99">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482F99">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482F99">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482F99">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482F99">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482F99">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482F99">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482F99">
            <w:pPr>
              <w:pStyle w:val="TableText"/>
              <w:rPr>
                <w:rFonts w:eastAsia="DengXian"/>
              </w:rPr>
            </w:pPr>
            <w:r w:rsidRPr="00B50947">
              <w:rPr>
                <w:rFonts w:eastAsia="DengXian"/>
              </w:rPr>
              <w:lastRenderedPageBreak/>
              <w:t>Scan Offset</w:t>
            </w:r>
          </w:p>
        </w:tc>
        <w:tc>
          <w:tcPr>
            <w:tcW w:w="1080" w:type="dxa"/>
          </w:tcPr>
          <w:p w14:paraId="2682BA21" w14:textId="77777777" w:rsidR="00D359EE" w:rsidRPr="00B50947" w:rsidRDefault="00D359EE" w:rsidP="00482F99">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482F99">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482F99">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482F99">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482F99">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482F99">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482F99">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482F99">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482F99">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482F99">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482F99">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482F99">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482F99">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482F99">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482F99">
            <w:pPr>
              <w:pStyle w:val="TableText"/>
              <w:rPr>
                <w:lang w:bidi="he-IL"/>
              </w:rPr>
            </w:pPr>
            <w:r w:rsidRPr="00B50947">
              <w:rPr>
                <w:lang w:bidi="he-IL"/>
              </w:rPr>
              <w:t>When Connected</w:t>
            </w:r>
          </w:p>
        </w:tc>
        <w:tc>
          <w:tcPr>
            <w:tcW w:w="1080" w:type="dxa"/>
            <w:noWrap/>
            <w:hideMark/>
          </w:tcPr>
          <w:p w14:paraId="5B6CD958"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9DAECBE" w14:textId="77777777" w:rsidR="00D359EE" w:rsidRPr="00B50947" w:rsidRDefault="00D359EE" w:rsidP="00482F99">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482F99">
            <w:pPr>
              <w:pStyle w:val="TableText"/>
              <w:rPr>
                <w:lang w:bidi="he-IL"/>
              </w:rPr>
            </w:pPr>
            <w:r w:rsidRPr="00B50947">
              <w:rPr>
                <w:lang w:bidi="he-IL"/>
              </w:rPr>
              <w:t>No</w:t>
            </w:r>
          </w:p>
        </w:tc>
        <w:tc>
          <w:tcPr>
            <w:tcW w:w="3767" w:type="dxa"/>
            <w:noWrap/>
            <w:hideMark/>
          </w:tcPr>
          <w:p w14:paraId="7FC64010" w14:textId="1CE84DFC" w:rsidR="00D359EE" w:rsidRPr="009F3044" w:rsidRDefault="00D359EE" w:rsidP="00482F99">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482F99">
            <w:pPr>
              <w:pStyle w:val="TableText"/>
              <w:rPr>
                <w:lang w:bidi="he-IL"/>
              </w:rPr>
            </w:pPr>
            <w:r w:rsidRPr="00B50947">
              <w:rPr>
                <w:lang w:bidi="he-IL"/>
              </w:rPr>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482F99">
            <w:pPr>
              <w:pStyle w:val="TableText"/>
              <w:rPr>
                <w:lang w:bidi="he-IL"/>
              </w:rPr>
            </w:pPr>
            <w:r w:rsidRPr="00B50947">
              <w:rPr>
                <w:lang w:bidi="he-IL"/>
              </w:rPr>
              <w:t>When Online</w:t>
            </w:r>
          </w:p>
        </w:tc>
        <w:tc>
          <w:tcPr>
            <w:tcW w:w="1080" w:type="dxa"/>
            <w:noWrap/>
          </w:tcPr>
          <w:p w14:paraId="66694AD7" w14:textId="77777777" w:rsidR="00D359EE" w:rsidRPr="00B50947" w:rsidRDefault="00D359EE" w:rsidP="00482F99">
            <w:pPr>
              <w:pStyle w:val="TableText"/>
              <w:rPr>
                <w:lang w:bidi="he-IL"/>
              </w:rPr>
            </w:pPr>
            <w:r w:rsidRPr="00B50947">
              <w:rPr>
                <w:lang w:bidi="he-IL"/>
              </w:rPr>
              <w:t>number</w:t>
            </w:r>
          </w:p>
        </w:tc>
        <w:tc>
          <w:tcPr>
            <w:tcW w:w="2160" w:type="dxa"/>
            <w:noWrap/>
          </w:tcPr>
          <w:p w14:paraId="70690361" w14:textId="77777777" w:rsidR="00D359EE" w:rsidRPr="00B50947" w:rsidRDefault="00D359EE" w:rsidP="00482F99">
            <w:pPr>
              <w:pStyle w:val="TableText"/>
              <w:rPr>
                <w:lang w:bidi="he-IL"/>
              </w:rPr>
            </w:pPr>
            <w:r w:rsidRPr="00B50947">
              <w:rPr>
                <w:lang w:bidi="he-IL"/>
              </w:rPr>
              <w:t>whenOnline</w:t>
            </w:r>
          </w:p>
        </w:tc>
        <w:tc>
          <w:tcPr>
            <w:tcW w:w="810" w:type="dxa"/>
            <w:noWrap/>
          </w:tcPr>
          <w:p w14:paraId="07B398F4" w14:textId="77777777" w:rsidR="00D359EE" w:rsidRPr="00B50947" w:rsidRDefault="00D359EE" w:rsidP="00482F99">
            <w:pPr>
              <w:pStyle w:val="TableText"/>
              <w:rPr>
                <w:lang w:bidi="he-IL"/>
              </w:rPr>
            </w:pPr>
            <w:r w:rsidRPr="00B50947">
              <w:rPr>
                <w:lang w:bidi="he-IL"/>
              </w:rPr>
              <w:t>No</w:t>
            </w:r>
          </w:p>
        </w:tc>
        <w:tc>
          <w:tcPr>
            <w:tcW w:w="3767" w:type="dxa"/>
            <w:noWrap/>
          </w:tcPr>
          <w:p w14:paraId="0FFF6DBC" w14:textId="1CC097EC" w:rsidR="00D359EE" w:rsidRPr="00BA7567" w:rsidRDefault="00D359EE" w:rsidP="00482F99">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482F99">
            <w:pPr>
              <w:pStyle w:val="TableText"/>
              <w:rPr>
                <w:lang w:bidi="he-IL"/>
              </w:rPr>
            </w:pPr>
            <w:r w:rsidRPr="00B50947">
              <w:rPr>
                <w:lang w:bidi="he-IL"/>
              </w:rPr>
              <w:t>When Restarted</w:t>
            </w:r>
          </w:p>
        </w:tc>
        <w:tc>
          <w:tcPr>
            <w:tcW w:w="1080" w:type="dxa"/>
            <w:noWrap/>
            <w:hideMark/>
          </w:tcPr>
          <w:p w14:paraId="7A9FF140"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64F72E57" w14:textId="77777777" w:rsidR="00D359EE" w:rsidRPr="00B50947" w:rsidRDefault="00D359EE" w:rsidP="00482F99">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482F99">
            <w:pPr>
              <w:pStyle w:val="TableText"/>
              <w:rPr>
                <w:lang w:bidi="he-IL"/>
              </w:rPr>
            </w:pPr>
            <w:r w:rsidRPr="00B50947">
              <w:rPr>
                <w:lang w:bidi="he-IL"/>
              </w:rPr>
              <w:t>No</w:t>
            </w:r>
          </w:p>
        </w:tc>
        <w:tc>
          <w:tcPr>
            <w:tcW w:w="3767" w:type="dxa"/>
            <w:noWrap/>
            <w:hideMark/>
          </w:tcPr>
          <w:p w14:paraId="64A74963" w14:textId="1ABB86B5" w:rsidR="00D359EE" w:rsidRPr="00BA7567" w:rsidRDefault="002677DB" w:rsidP="00482F99">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482F99">
            <w:pPr>
              <w:pStyle w:val="TableText"/>
              <w:rPr>
                <w:lang w:bidi="he-IL"/>
              </w:rPr>
            </w:pPr>
            <w:r w:rsidRPr="00B50947">
              <w:rPr>
                <w:lang w:bidi="he-IL"/>
              </w:rPr>
              <w:t>When Communications Lost</w:t>
            </w:r>
          </w:p>
        </w:tc>
        <w:tc>
          <w:tcPr>
            <w:tcW w:w="1080" w:type="dxa"/>
            <w:noWrap/>
            <w:hideMark/>
          </w:tcPr>
          <w:p w14:paraId="47AE0F32"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B89DAC6" w14:textId="77777777" w:rsidR="00D359EE" w:rsidRPr="00B50947" w:rsidRDefault="00D359EE" w:rsidP="00482F99">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482F99">
            <w:pPr>
              <w:pStyle w:val="TableText"/>
              <w:rPr>
                <w:lang w:bidi="he-IL"/>
              </w:rPr>
            </w:pPr>
            <w:r w:rsidRPr="00B50947">
              <w:rPr>
                <w:lang w:bidi="he-IL"/>
              </w:rPr>
              <w:t>No</w:t>
            </w:r>
          </w:p>
        </w:tc>
        <w:tc>
          <w:tcPr>
            <w:tcW w:w="3767" w:type="dxa"/>
            <w:noWrap/>
            <w:hideMark/>
          </w:tcPr>
          <w:p w14:paraId="37884FDC" w14:textId="5C922FD6" w:rsidR="00D359EE" w:rsidRPr="00BA7567" w:rsidRDefault="00D359EE" w:rsidP="00482F99">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482F99">
            <w:pPr>
              <w:pStyle w:val="TableText"/>
              <w:rPr>
                <w:lang w:bidi="he-IL"/>
              </w:rPr>
            </w:pPr>
            <w:r w:rsidRPr="00B50947">
              <w:rPr>
                <w:lang w:bidi="he-IL"/>
              </w:rPr>
              <w:t>When Remotely Forced</w:t>
            </w:r>
          </w:p>
        </w:tc>
        <w:tc>
          <w:tcPr>
            <w:tcW w:w="1080" w:type="dxa"/>
            <w:noWrap/>
            <w:hideMark/>
          </w:tcPr>
          <w:p w14:paraId="2254435A"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15A8896C" w14:textId="77777777" w:rsidR="00D359EE" w:rsidRPr="00B50947" w:rsidRDefault="00D359EE" w:rsidP="00482F99">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482F99">
            <w:pPr>
              <w:pStyle w:val="TableText"/>
              <w:rPr>
                <w:lang w:bidi="he-IL"/>
              </w:rPr>
            </w:pPr>
            <w:r w:rsidRPr="00B50947">
              <w:rPr>
                <w:lang w:bidi="he-IL"/>
              </w:rPr>
              <w:t>No</w:t>
            </w:r>
          </w:p>
        </w:tc>
        <w:tc>
          <w:tcPr>
            <w:tcW w:w="3767" w:type="dxa"/>
            <w:noWrap/>
            <w:hideMark/>
          </w:tcPr>
          <w:p w14:paraId="65069323" w14:textId="4D4E2BFB" w:rsidR="00D359EE" w:rsidRPr="00BA7567" w:rsidRDefault="00D359EE" w:rsidP="00482F99">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482F99">
            <w:pPr>
              <w:pStyle w:val="TableText"/>
              <w:rPr>
                <w:lang w:bidi="he-IL"/>
              </w:rPr>
            </w:pPr>
            <w:r w:rsidRPr="00B50947">
              <w:rPr>
                <w:lang w:bidi="he-IL"/>
              </w:rPr>
              <w:t>When Locally Forced</w:t>
            </w:r>
          </w:p>
        </w:tc>
        <w:tc>
          <w:tcPr>
            <w:tcW w:w="1080" w:type="dxa"/>
            <w:noWrap/>
            <w:hideMark/>
          </w:tcPr>
          <w:p w14:paraId="23CFA9D3"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0B2D074" w14:textId="77777777" w:rsidR="00D359EE" w:rsidRPr="00B50947" w:rsidRDefault="00D359EE" w:rsidP="00482F99">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482F99">
            <w:pPr>
              <w:pStyle w:val="TableText"/>
              <w:rPr>
                <w:lang w:bidi="he-IL"/>
              </w:rPr>
            </w:pPr>
            <w:r w:rsidRPr="00B50947">
              <w:rPr>
                <w:lang w:bidi="he-IL"/>
              </w:rPr>
              <w:t>No</w:t>
            </w:r>
          </w:p>
        </w:tc>
        <w:tc>
          <w:tcPr>
            <w:tcW w:w="3767" w:type="dxa"/>
            <w:noWrap/>
            <w:hideMark/>
          </w:tcPr>
          <w:p w14:paraId="22F081D5" w14:textId="78D522B5" w:rsidR="00D359EE" w:rsidRPr="00BA7567" w:rsidRDefault="00D359EE" w:rsidP="00482F99">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482F99">
            <w:pPr>
              <w:pStyle w:val="TableText"/>
              <w:rPr>
                <w:lang w:bidi="he-IL"/>
              </w:rPr>
            </w:pPr>
            <w:r w:rsidRPr="00B50947">
              <w:rPr>
                <w:lang w:bidi="he-IL"/>
              </w:rPr>
              <w:t>When Chatter</w:t>
            </w:r>
          </w:p>
        </w:tc>
        <w:tc>
          <w:tcPr>
            <w:tcW w:w="1080" w:type="dxa"/>
            <w:noWrap/>
            <w:hideMark/>
          </w:tcPr>
          <w:p w14:paraId="61BE1101"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539F4E8B" w14:textId="77777777" w:rsidR="00D359EE" w:rsidRPr="00B50947" w:rsidRDefault="00D359EE" w:rsidP="00482F99">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482F99">
            <w:pPr>
              <w:pStyle w:val="TableText"/>
              <w:rPr>
                <w:lang w:bidi="he-IL"/>
              </w:rPr>
            </w:pPr>
            <w:r w:rsidRPr="00B50947">
              <w:rPr>
                <w:lang w:bidi="he-IL"/>
              </w:rPr>
              <w:t>No</w:t>
            </w:r>
          </w:p>
        </w:tc>
        <w:tc>
          <w:tcPr>
            <w:tcW w:w="3767" w:type="dxa"/>
            <w:noWrap/>
            <w:hideMark/>
          </w:tcPr>
          <w:p w14:paraId="7060800B" w14:textId="255430BD" w:rsidR="00D359EE" w:rsidRPr="00BA7567" w:rsidRDefault="00D359EE" w:rsidP="00482F99">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482F99">
            <w:pPr>
              <w:pStyle w:val="TableText"/>
              <w:rPr>
                <w:lang w:bidi="he-IL"/>
              </w:rPr>
            </w:pPr>
            <w:r w:rsidRPr="00B50947">
              <w:rPr>
                <w:lang w:bidi="he-IL"/>
              </w:rPr>
              <w:t>When Overrange</w:t>
            </w:r>
          </w:p>
        </w:tc>
        <w:tc>
          <w:tcPr>
            <w:tcW w:w="1080" w:type="dxa"/>
            <w:noWrap/>
            <w:hideMark/>
          </w:tcPr>
          <w:p w14:paraId="74082B61"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87520F2" w14:textId="77777777" w:rsidR="00D359EE" w:rsidRPr="00B50947" w:rsidRDefault="00D359EE" w:rsidP="00482F99">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482F99">
            <w:pPr>
              <w:pStyle w:val="TableText"/>
              <w:rPr>
                <w:lang w:bidi="he-IL"/>
              </w:rPr>
            </w:pPr>
            <w:r w:rsidRPr="00B50947">
              <w:rPr>
                <w:lang w:bidi="he-IL"/>
              </w:rPr>
              <w:t>No</w:t>
            </w:r>
          </w:p>
        </w:tc>
        <w:tc>
          <w:tcPr>
            <w:tcW w:w="3767" w:type="dxa"/>
            <w:noWrap/>
            <w:hideMark/>
          </w:tcPr>
          <w:p w14:paraId="367D3D7A" w14:textId="5F1B4206" w:rsidR="00D359EE" w:rsidRPr="00BA7567" w:rsidRDefault="00D359EE" w:rsidP="00482F99">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482F99">
            <w:pPr>
              <w:pStyle w:val="TableText"/>
              <w:rPr>
                <w:lang w:bidi="he-IL"/>
              </w:rPr>
            </w:pPr>
            <w:r w:rsidRPr="00B50947">
              <w:rPr>
                <w:lang w:bidi="he-IL"/>
              </w:rPr>
              <w:t>When Discontinuity</w:t>
            </w:r>
          </w:p>
        </w:tc>
        <w:tc>
          <w:tcPr>
            <w:tcW w:w="1080" w:type="dxa"/>
            <w:noWrap/>
            <w:hideMark/>
          </w:tcPr>
          <w:p w14:paraId="5B4E669F"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69C3B5FB" w14:textId="77777777" w:rsidR="00D359EE" w:rsidRPr="00B50947" w:rsidRDefault="00D359EE" w:rsidP="00482F99">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482F99">
            <w:pPr>
              <w:pStyle w:val="TableText"/>
              <w:rPr>
                <w:lang w:bidi="he-IL"/>
              </w:rPr>
            </w:pPr>
            <w:r w:rsidRPr="00B50947">
              <w:rPr>
                <w:lang w:bidi="he-IL"/>
              </w:rPr>
              <w:t>No</w:t>
            </w:r>
          </w:p>
        </w:tc>
        <w:tc>
          <w:tcPr>
            <w:tcW w:w="3767" w:type="dxa"/>
            <w:noWrap/>
            <w:hideMark/>
          </w:tcPr>
          <w:p w14:paraId="0D4884FE" w14:textId="08280FE4" w:rsidR="00D359EE" w:rsidRPr="00BA7567" w:rsidRDefault="00D359EE" w:rsidP="00482F99">
            <w:pPr>
              <w:pStyle w:val="TableText"/>
              <w:rPr>
                <w:lang w:bidi="he-IL"/>
              </w:rPr>
            </w:pPr>
            <w:r w:rsidRPr="00BA7567">
              <w:rPr>
                <w:lang w:bidi="he-IL"/>
              </w:rPr>
              <w:t xml:space="preserve">The </w:t>
            </w:r>
            <w:r w:rsidR="00900EF7">
              <w:rPr>
                <w:lang w:bidi="he-IL"/>
              </w:rPr>
              <w:t>D</w:t>
            </w:r>
            <w:r w:rsidRPr="00BA7567">
              <w:rPr>
                <w:lang w:bidi="he-IL"/>
              </w:rPr>
              <w:t xml:space="preserve">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482F99">
            <w:pPr>
              <w:pStyle w:val="TableText"/>
              <w:rPr>
                <w:lang w:bidi="he-IL"/>
              </w:rPr>
            </w:pPr>
            <w:r w:rsidRPr="00B50947">
              <w:rPr>
                <w:lang w:bidi="he-IL"/>
              </w:rPr>
              <w:lastRenderedPageBreak/>
              <w:t>When Reference Error</w:t>
            </w:r>
          </w:p>
        </w:tc>
        <w:tc>
          <w:tcPr>
            <w:tcW w:w="1080" w:type="dxa"/>
            <w:noWrap/>
            <w:hideMark/>
          </w:tcPr>
          <w:p w14:paraId="6C0C2097"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284B2EC7" w14:textId="77777777" w:rsidR="00D359EE" w:rsidRPr="00B50947" w:rsidRDefault="00D359EE" w:rsidP="00482F99">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482F99">
            <w:pPr>
              <w:pStyle w:val="TableText"/>
              <w:rPr>
                <w:lang w:bidi="he-IL"/>
              </w:rPr>
            </w:pPr>
            <w:r w:rsidRPr="00B50947">
              <w:rPr>
                <w:lang w:bidi="he-IL"/>
              </w:rPr>
              <w:t>No</w:t>
            </w:r>
          </w:p>
        </w:tc>
        <w:tc>
          <w:tcPr>
            <w:tcW w:w="3767" w:type="dxa"/>
            <w:noWrap/>
            <w:hideMark/>
          </w:tcPr>
          <w:p w14:paraId="4209A733" w14:textId="0AAFAFDF" w:rsidR="00D359EE" w:rsidRPr="00BA7567" w:rsidRDefault="00D359EE" w:rsidP="00482F99">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482F99">
            <w:pPr>
              <w:pStyle w:val="TableText"/>
              <w:rPr>
                <w:lang w:bidi="he-IL"/>
              </w:rPr>
            </w:pPr>
            <w:r w:rsidRPr="00B50947">
              <w:rPr>
                <w:lang w:bidi="he-IL"/>
              </w:rPr>
              <w:t>When Changed</w:t>
            </w:r>
          </w:p>
        </w:tc>
        <w:tc>
          <w:tcPr>
            <w:tcW w:w="1080" w:type="dxa"/>
            <w:noWrap/>
            <w:hideMark/>
          </w:tcPr>
          <w:p w14:paraId="7B294616" w14:textId="77777777" w:rsidR="00D359EE" w:rsidRPr="00B50947" w:rsidRDefault="00D359EE" w:rsidP="00482F99">
            <w:pPr>
              <w:pStyle w:val="TableText"/>
              <w:rPr>
                <w:lang w:bidi="he-IL"/>
              </w:rPr>
            </w:pPr>
            <w:r w:rsidRPr="00B50947">
              <w:rPr>
                <w:lang w:bidi="he-IL"/>
              </w:rPr>
              <w:t>number</w:t>
            </w:r>
          </w:p>
        </w:tc>
        <w:tc>
          <w:tcPr>
            <w:tcW w:w="2160" w:type="dxa"/>
            <w:noWrap/>
            <w:hideMark/>
          </w:tcPr>
          <w:p w14:paraId="7972AFED" w14:textId="77777777" w:rsidR="00D359EE" w:rsidRPr="00B50947" w:rsidRDefault="00D359EE" w:rsidP="00482F99">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482F99">
            <w:pPr>
              <w:pStyle w:val="TableText"/>
              <w:rPr>
                <w:lang w:bidi="he-IL"/>
              </w:rPr>
            </w:pPr>
            <w:r w:rsidRPr="00B50947">
              <w:rPr>
                <w:lang w:bidi="he-IL"/>
              </w:rPr>
              <w:t>No</w:t>
            </w:r>
          </w:p>
        </w:tc>
        <w:tc>
          <w:tcPr>
            <w:tcW w:w="3767" w:type="dxa"/>
            <w:noWrap/>
            <w:hideMark/>
          </w:tcPr>
          <w:p w14:paraId="4604BCED" w14:textId="37442BC9" w:rsidR="00D359EE" w:rsidRPr="00B50947" w:rsidRDefault="00D359EE" w:rsidP="00482F99">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482F99">
            <w:pPr>
              <w:pStyle w:val="TableText"/>
              <w:rPr>
                <w:lang w:bidi="he-IL"/>
              </w:rPr>
            </w:pPr>
            <w:r w:rsidRPr="00B50947">
              <w:rPr>
                <w:lang w:bidi="he-IL"/>
              </w:rPr>
              <w:t>Behaviour varies slightly with type:</w:t>
            </w:r>
          </w:p>
          <w:p w14:paraId="67F43843" w14:textId="77777777" w:rsidR="00D359EE" w:rsidRPr="00B50947" w:rsidRDefault="00D359EE" w:rsidP="00482F99">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482F99">
            <w:pPr>
              <w:pStyle w:val="TableText"/>
              <w:rPr>
                <w:lang w:bidi="he-IL"/>
              </w:rPr>
            </w:pPr>
            <w:r w:rsidRPr="00B50947">
              <w:rPr>
                <w:lang w:bidi="he-IL"/>
              </w:rPr>
              <w:t>Strings can include any change.</w:t>
            </w:r>
          </w:p>
          <w:p w14:paraId="0C9C5F27" w14:textId="4D507C96" w:rsidR="00D359EE" w:rsidRPr="00B50947" w:rsidRDefault="00D359EE" w:rsidP="00482F99">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32E0A06F"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r w:rsidR="0040669E" w:rsidRPr="0040669E">
        <w:rPr>
          <w:rStyle w:val="Crossreference"/>
        </w:rPr>
        <w:t>Table 9</w:t>
      </w:r>
      <w:r w:rsidR="00896295" w:rsidRPr="00896295">
        <w:rPr>
          <w:rStyle w:val="Crossreference"/>
        </w:rPr>
        <w:fldChar w:fldCharType="end"/>
      </w:r>
      <w:r w:rsidR="00896295">
        <w:t xml:space="preserve"> for further information.</w:t>
      </w:r>
    </w:p>
    <w:p w14:paraId="4E380CB1" w14:textId="45A90999" w:rsidR="009F3044" w:rsidRDefault="009F3044" w:rsidP="00896295">
      <w:pPr>
        <w:pStyle w:val="Caption"/>
        <w:keepNext/>
      </w:pPr>
      <w:bookmarkStart w:id="71" w:name="_Ref161149864"/>
      <w:bookmarkStart w:id="72" w:name="_Toc169774961"/>
      <w:r>
        <w:t xml:space="preserve">Table </w:t>
      </w:r>
      <w:fldSimple w:instr=" SEQ Table \* ARABIC ">
        <w:r w:rsidR="0040669E">
          <w:rPr>
            <w:noProof/>
          </w:rPr>
          <w:t>9</w:t>
        </w:r>
      </w:fldSimple>
      <w:bookmarkEnd w:id="71"/>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7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482F99">
            <w:pPr>
              <w:pStyle w:val="TableText"/>
            </w:pPr>
            <w:r>
              <w:t>Analogue input</w:t>
            </w:r>
          </w:p>
        </w:tc>
        <w:tc>
          <w:tcPr>
            <w:tcW w:w="3260" w:type="dxa"/>
          </w:tcPr>
          <w:p w14:paraId="03144484" w14:textId="1F5AA0A8" w:rsidR="00803AF4" w:rsidRPr="008A325B" w:rsidRDefault="00803AF4" w:rsidP="00482F99">
            <w:pPr>
              <w:pStyle w:val="TableText"/>
            </w:pPr>
            <w:r>
              <w:t>analogue</w:t>
            </w:r>
          </w:p>
        </w:tc>
        <w:tc>
          <w:tcPr>
            <w:tcW w:w="2684" w:type="dxa"/>
            <w:shd w:val="clear" w:color="auto" w:fill="auto"/>
          </w:tcPr>
          <w:p w14:paraId="555DAB56" w14:textId="004A2BCC" w:rsidR="00803AF4" w:rsidRPr="008A325B" w:rsidRDefault="00803AF4" w:rsidP="00482F99">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482F99">
            <w:pPr>
              <w:pStyle w:val="TableText"/>
            </w:pPr>
            <w:r>
              <w:t>Analogue output</w:t>
            </w:r>
          </w:p>
        </w:tc>
        <w:tc>
          <w:tcPr>
            <w:tcW w:w="3260" w:type="dxa"/>
          </w:tcPr>
          <w:p w14:paraId="666313F6" w14:textId="7428C1CA" w:rsidR="00803AF4" w:rsidRPr="008A325B" w:rsidRDefault="00803AF4" w:rsidP="00482F99">
            <w:pPr>
              <w:pStyle w:val="TableText"/>
            </w:pPr>
            <w:r>
              <w:t>analogue</w:t>
            </w:r>
          </w:p>
        </w:tc>
        <w:tc>
          <w:tcPr>
            <w:tcW w:w="2684" w:type="dxa"/>
            <w:shd w:val="clear" w:color="auto" w:fill="auto"/>
          </w:tcPr>
          <w:p w14:paraId="07D5B06F" w14:textId="2B85550E" w:rsidR="00803AF4" w:rsidRPr="008A325B" w:rsidRDefault="00803AF4" w:rsidP="00482F99">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482F99">
            <w:pPr>
              <w:pStyle w:val="TableText"/>
            </w:pPr>
            <w:r>
              <w:t>Binary input</w:t>
            </w:r>
          </w:p>
        </w:tc>
        <w:tc>
          <w:tcPr>
            <w:tcW w:w="3260" w:type="dxa"/>
          </w:tcPr>
          <w:p w14:paraId="137844EB" w14:textId="2E4E5905" w:rsidR="00803AF4" w:rsidRPr="008A325B" w:rsidRDefault="00803AF4" w:rsidP="00482F99">
            <w:pPr>
              <w:pStyle w:val="TableText"/>
            </w:pPr>
            <w:r>
              <w:t>binary</w:t>
            </w:r>
          </w:p>
        </w:tc>
        <w:tc>
          <w:tcPr>
            <w:tcW w:w="2684" w:type="dxa"/>
            <w:shd w:val="clear" w:color="auto" w:fill="auto"/>
          </w:tcPr>
          <w:p w14:paraId="16864113" w14:textId="0D4A9D1D" w:rsidR="00803AF4" w:rsidRPr="008A325B" w:rsidRDefault="00803AF4" w:rsidP="00482F99">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482F99">
            <w:pPr>
              <w:pStyle w:val="TableText"/>
            </w:pPr>
            <w:r>
              <w:t>Binary output</w:t>
            </w:r>
          </w:p>
        </w:tc>
        <w:tc>
          <w:tcPr>
            <w:tcW w:w="3260" w:type="dxa"/>
          </w:tcPr>
          <w:p w14:paraId="6BBB87EC" w14:textId="2059C7B4" w:rsidR="00803AF4" w:rsidRPr="008A325B" w:rsidRDefault="00803AF4" w:rsidP="00482F99">
            <w:pPr>
              <w:pStyle w:val="TableText"/>
            </w:pPr>
            <w:r>
              <w:t>binary</w:t>
            </w:r>
          </w:p>
        </w:tc>
        <w:tc>
          <w:tcPr>
            <w:tcW w:w="2684" w:type="dxa"/>
            <w:shd w:val="clear" w:color="auto" w:fill="auto"/>
          </w:tcPr>
          <w:p w14:paraId="373453F8" w14:textId="06FA60A0" w:rsidR="00803AF4" w:rsidRPr="008A325B" w:rsidRDefault="00803AF4" w:rsidP="00482F99">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482F99">
            <w:pPr>
              <w:pStyle w:val="TableText"/>
            </w:pPr>
            <w:r>
              <w:t>Counter</w:t>
            </w:r>
          </w:p>
        </w:tc>
        <w:tc>
          <w:tcPr>
            <w:tcW w:w="3260" w:type="dxa"/>
          </w:tcPr>
          <w:p w14:paraId="68E36EAD" w14:textId="5B4CAD9E" w:rsidR="00803AF4" w:rsidRPr="008A325B" w:rsidRDefault="00803AF4" w:rsidP="00482F99">
            <w:pPr>
              <w:pStyle w:val="TableText"/>
            </w:pPr>
            <w:r>
              <w:t>counter</w:t>
            </w:r>
          </w:p>
        </w:tc>
        <w:tc>
          <w:tcPr>
            <w:tcW w:w="2684" w:type="dxa"/>
            <w:shd w:val="clear" w:color="auto" w:fill="auto"/>
          </w:tcPr>
          <w:p w14:paraId="0FC42310" w14:textId="43E6F816" w:rsidR="00803AF4" w:rsidRPr="008A325B" w:rsidRDefault="00803AF4" w:rsidP="00482F99">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482F99">
            <w:pPr>
              <w:pStyle w:val="TableText"/>
            </w:pPr>
            <w:r>
              <w:t>String</w:t>
            </w:r>
          </w:p>
        </w:tc>
        <w:tc>
          <w:tcPr>
            <w:tcW w:w="3260" w:type="dxa"/>
          </w:tcPr>
          <w:p w14:paraId="1373238C" w14:textId="3496D36E" w:rsidR="00803AF4" w:rsidRPr="008A325B" w:rsidRDefault="00803AF4" w:rsidP="00482F99">
            <w:pPr>
              <w:pStyle w:val="TableText"/>
            </w:pPr>
            <w:r>
              <w:t>string</w:t>
            </w:r>
          </w:p>
        </w:tc>
        <w:tc>
          <w:tcPr>
            <w:tcW w:w="2684" w:type="dxa"/>
            <w:shd w:val="clear" w:color="auto" w:fill="auto"/>
          </w:tcPr>
          <w:p w14:paraId="5B198489" w14:textId="5DE0F5F5" w:rsidR="00803AF4" w:rsidRPr="008A325B" w:rsidRDefault="00803AF4" w:rsidP="00482F99">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482F99">
            <w:pPr>
              <w:pStyle w:val="TableText"/>
            </w:pPr>
            <w:r>
              <w:t xml:space="preserve">Extended </w:t>
            </w:r>
            <w:r w:rsidR="005425A5">
              <w:t>point</w:t>
            </w:r>
          </w:p>
        </w:tc>
        <w:tc>
          <w:tcPr>
            <w:tcW w:w="3260" w:type="dxa"/>
          </w:tcPr>
          <w:p w14:paraId="5802F5F3" w14:textId="6F7141B9" w:rsidR="00803AF4" w:rsidRPr="008A325B" w:rsidRDefault="00803AF4" w:rsidP="00482F99">
            <w:pPr>
              <w:pStyle w:val="TableText"/>
            </w:pPr>
            <w:r>
              <w:t>extPoint</w:t>
            </w:r>
          </w:p>
        </w:tc>
        <w:tc>
          <w:tcPr>
            <w:tcW w:w="2684" w:type="dxa"/>
            <w:shd w:val="clear" w:color="auto" w:fill="auto"/>
          </w:tcPr>
          <w:p w14:paraId="404E6947" w14:textId="1BC33FE2" w:rsidR="00803AF4" w:rsidRPr="008A325B" w:rsidRDefault="00803AF4" w:rsidP="00482F99">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lastRenderedPageBreak/>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73" w:name="_Toc169774877"/>
      <w:r w:rsidRPr="00982CA0">
        <w:t xml:space="preserve">Point </w:t>
      </w:r>
      <w:r w:rsidR="006B0494" w:rsidRPr="00982CA0">
        <w:t>quality flags</w:t>
      </w:r>
      <w:bookmarkEnd w:id="73"/>
    </w:p>
    <w:p w14:paraId="1020421F" w14:textId="65D17476"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r w:rsidR="0040669E" w:rsidRPr="0040669E">
        <w:rPr>
          <w:rStyle w:val="Crossreference"/>
        </w:rPr>
        <w:t>Table 10</w:t>
      </w:r>
      <w:r w:rsidR="00896295" w:rsidRPr="00896295">
        <w:rPr>
          <w:rStyle w:val="Crossreference"/>
        </w:rPr>
        <w:fldChar w:fldCharType="end"/>
      </w:r>
      <w:r w:rsidR="00896295">
        <w:t>.</w:t>
      </w:r>
    </w:p>
    <w:p w14:paraId="2FF81EEA" w14:textId="38A23A09" w:rsidR="00893D2D" w:rsidRDefault="00893D2D" w:rsidP="00896295">
      <w:pPr>
        <w:pStyle w:val="Caption"/>
        <w:keepNext/>
      </w:pPr>
      <w:bookmarkStart w:id="74" w:name="_Ref161150038"/>
      <w:bookmarkStart w:id="75" w:name="_Toc169774962"/>
      <w:r>
        <w:t xml:space="preserve">Table </w:t>
      </w:r>
      <w:fldSimple w:instr=" SEQ Table \* ARABIC ">
        <w:r w:rsidR="0040669E">
          <w:rPr>
            <w:noProof/>
          </w:rPr>
          <w:t>10</w:t>
        </w:r>
      </w:fldSimple>
      <w:bookmarkEnd w:id="74"/>
      <w:r>
        <w:tab/>
      </w:r>
      <w:r w:rsidRPr="00893D2D">
        <w:t xml:space="preserve">Point </w:t>
      </w:r>
      <w:r w:rsidR="000104B4">
        <w:t>q</w:t>
      </w:r>
      <w:r w:rsidRPr="00893D2D">
        <w:t xml:space="preserve">uality </w:t>
      </w:r>
      <w:r w:rsidR="000104B4">
        <w:t>f</w:t>
      </w:r>
      <w:r w:rsidRPr="00893D2D">
        <w:t>lags</w:t>
      </w:r>
      <w:bookmarkEnd w:id="75"/>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482F99">
            <w:pPr>
              <w:pStyle w:val="TableText"/>
            </w:pPr>
            <w:r w:rsidRPr="00B97174">
              <w:t>Offline</w:t>
            </w:r>
          </w:p>
        </w:tc>
        <w:tc>
          <w:tcPr>
            <w:tcW w:w="0" w:type="auto"/>
          </w:tcPr>
          <w:p w14:paraId="568C4AB0" w14:textId="77777777" w:rsidR="00B97174" w:rsidRPr="00B50947" w:rsidRDefault="00B97174" w:rsidP="00482F99">
            <w:pPr>
              <w:pStyle w:val="TableText"/>
            </w:pPr>
            <w:r w:rsidRPr="00B50947">
              <w:t>0</w:t>
            </w:r>
          </w:p>
        </w:tc>
        <w:tc>
          <w:tcPr>
            <w:tcW w:w="6524" w:type="dxa"/>
          </w:tcPr>
          <w:p w14:paraId="5F1A193A" w14:textId="5B890365" w:rsidR="00B97174" w:rsidRPr="00B97174" w:rsidRDefault="00B97174" w:rsidP="00482F99">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482F99">
            <w:pPr>
              <w:pStyle w:val="TableText"/>
            </w:pPr>
            <w:r w:rsidRPr="00B97174">
              <w:t>Restart</w:t>
            </w:r>
          </w:p>
        </w:tc>
        <w:tc>
          <w:tcPr>
            <w:tcW w:w="0" w:type="auto"/>
          </w:tcPr>
          <w:p w14:paraId="60459797" w14:textId="77777777" w:rsidR="00B97174" w:rsidRPr="00B50947" w:rsidRDefault="00B97174" w:rsidP="00482F99">
            <w:pPr>
              <w:pStyle w:val="TableText"/>
            </w:pPr>
            <w:r w:rsidRPr="00B50947">
              <w:t>1</w:t>
            </w:r>
          </w:p>
        </w:tc>
        <w:tc>
          <w:tcPr>
            <w:tcW w:w="6524" w:type="dxa"/>
          </w:tcPr>
          <w:p w14:paraId="68D5729D" w14:textId="6061045A" w:rsidR="00B97174" w:rsidRPr="00B97174" w:rsidRDefault="00B97174" w:rsidP="00482F99">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482F99">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482F99">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482F99">
            <w:pPr>
              <w:pStyle w:val="TableText"/>
            </w:pPr>
            <w:r w:rsidRPr="00B97174">
              <w:t>Comms Lost</w:t>
            </w:r>
          </w:p>
        </w:tc>
        <w:tc>
          <w:tcPr>
            <w:tcW w:w="0" w:type="auto"/>
          </w:tcPr>
          <w:p w14:paraId="30F7E4AF" w14:textId="77777777" w:rsidR="00B97174" w:rsidRPr="00B50947" w:rsidRDefault="00B97174" w:rsidP="00482F99">
            <w:pPr>
              <w:pStyle w:val="TableText"/>
            </w:pPr>
            <w:r w:rsidRPr="00B50947">
              <w:t>2</w:t>
            </w:r>
          </w:p>
        </w:tc>
        <w:tc>
          <w:tcPr>
            <w:tcW w:w="6524" w:type="dxa"/>
          </w:tcPr>
          <w:p w14:paraId="310CCFE3" w14:textId="44A49AFE" w:rsidR="00B97174" w:rsidRPr="00B97174" w:rsidRDefault="00B97174" w:rsidP="00482F99">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482F99">
            <w:pPr>
              <w:pStyle w:val="TableText"/>
            </w:pPr>
            <w:r w:rsidRPr="00B97174">
              <w:t>Remote Forced</w:t>
            </w:r>
          </w:p>
        </w:tc>
        <w:tc>
          <w:tcPr>
            <w:tcW w:w="0" w:type="auto"/>
          </w:tcPr>
          <w:p w14:paraId="08FC3101" w14:textId="77777777" w:rsidR="00B97174" w:rsidRPr="00B50947" w:rsidRDefault="00B97174" w:rsidP="00482F99">
            <w:pPr>
              <w:pStyle w:val="TableText"/>
            </w:pPr>
            <w:r w:rsidRPr="00B50947">
              <w:t>3</w:t>
            </w:r>
          </w:p>
        </w:tc>
        <w:tc>
          <w:tcPr>
            <w:tcW w:w="6524" w:type="dxa"/>
          </w:tcPr>
          <w:p w14:paraId="4DF0B85F" w14:textId="30202ABC" w:rsidR="00B97174" w:rsidRPr="00B97174" w:rsidRDefault="00B97174" w:rsidP="00482F99">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482F99">
            <w:pPr>
              <w:pStyle w:val="TableText"/>
            </w:pPr>
            <w:r w:rsidRPr="00B97174">
              <w:t>Local Forced</w:t>
            </w:r>
          </w:p>
        </w:tc>
        <w:tc>
          <w:tcPr>
            <w:tcW w:w="0" w:type="auto"/>
          </w:tcPr>
          <w:p w14:paraId="792EC53E" w14:textId="77777777" w:rsidR="00B97174" w:rsidRPr="00B50947" w:rsidRDefault="00B97174" w:rsidP="00482F99">
            <w:pPr>
              <w:pStyle w:val="TableText"/>
            </w:pPr>
            <w:r w:rsidRPr="00B50947">
              <w:t>4</w:t>
            </w:r>
          </w:p>
        </w:tc>
        <w:tc>
          <w:tcPr>
            <w:tcW w:w="6524" w:type="dxa"/>
          </w:tcPr>
          <w:p w14:paraId="1251E193" w14:textId="5A1BCEA6" w:rsidR="00B97174" w:rsidRPr="00B97174" w:rsidRDefault="00B97174" w:rsidP="00482F99">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482F99">
            <w:pPr>
              <w:pStyle w:val="TableText"/>
            </w:pPr>
            <w:r w:rsidRPr="00B97174">
              <w:t>Chatter</w:t>
            </w:r>
          </w:p>
        </w:tc>
        <w:tc>
          <w:tcPr>
            <w:tcW w:w="0" w:type="auto"/>
          </w:tcPr>
          <w:p w14:paraId="6744AFF0" w14:textId="77777777" w:rsidR="00B97174" w:rsidRPr="00B50947" w:rsidRDefault="00B97174" w:rsidP="00482F99">
            <w:pPr>
              <w:pStyle w:val="TableText"/>
            </w:pPr>
            <w:r w:rsidRPr="00B50947">
              <w:t>5</w:t>
            </w:r>
          </w:p>
        </w:tc>
        <w:tc>
          <w:tcPr>
            <w:tcW w:w="6524" w:type="dxa"/>
          </w:tcPr>
          <w:p w14:paraId="511E7688" w14:textId="309A4AC7" w:rsidR="00B97174" w:rsidRPr="00B97174" w:rsidRDefault="008B29E1" w:rsidP="00482F99">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w:t>
            </w:r>
            <w:r w:rsidR="00B97174" w:rsidRPr="00B97174">
              <w:lastRenderedPageBreak/>
              <w:t>exact definition of what changing quickly means is device dependant and not something that can be changed by the protocol.</w:t>
            </w:r>
          </w:p>
          <w:p w14:paraId="18B63246" w14:textId="4BBD4F96" w:rsidR="00B97174" w:rsidRPr="00B97174" w:rsidRDefault="00B97174" w:rsidP="00482F99">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482F99">
            <w:pPr>
              <w:pStyle w:val="TableText"/>
            </w:pPr>
            <w:r w:rsidRPr="00B97174">
              <w:lastRenderedPageBreak/>
              <w:t>Range Error</w:t>
            </w:r>
          </w:p>
        </w:tc>
        <w:tc>
          <w:tcPr>
            <w:tcW w:w="0" w:type="auto"/>
          </w:tcPr>
          <w:p w14:paraId="25F2958E" w14:textId="77777777" w:rsidR="00B97174" w:rsidRPr="00B50947" w:rsidRDefault="00B97174" w:rsidP="00482F99">
            <w:pPr>
              <w:pStyle w:val="TableText"/>
            </w:pPr>
            <w:r w:rsidRPr="00B50947">
              <w:t>6</w:t>
            </w:r>
          </w:p>
        </w:tc>
        <w:tc>
          <w:tcPr>
            <w:tcW w:w="6524" w:type="dxa"/>
          </w:tcPr>
          <w:p w14:paraId="66604160" w14:textId="742A870A" w:rsidR="00B97174" w:rsidRPr="00B97174" w:rsidRDefault="00B97174" w:rsidP="00482F99">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482F99">
            <w:pPr>
              <w:pStyle w:val="TableText"/>
            </w:pPr>
            <w:r w:rsidRPr="00B97174">
              <w:t>Discontinuity</w:t>
            </w:r>
          </w:p>
        </w:tc>
        <w:tc>
          <w:tcPr>
            <w:tcW w:w="0" w:type="auto"/>
          </w:tcPr>
          <w:p w14:paraId="379E4CE4" w14:textId="77777777" w:rsidR="00B97174" w:rsidRPr="00B50947" w:rsidRDefault="00B97174" w:rsidP="00482F99">
            <w:pPr>
              <w:pStyle w:val="TableText"/>
            </w:pPr>
            <w:r w:rsidRPr="00B50947">
              <w:t>7</w:t>
            </w:r>
          </w:p>
        </w:tc>
        <w:tc>
          <w:tcPr>
            <w:tcW w:w="6524" w:type="dxa"/>
          </w:tcPr>
          <w:p w14:paraId="4EF89DAB" w14:textId="4913B242" w:rsidR="00B97174" w:rsidRPr="00B97174" w:rsidRDefault="00B97174" w:rsidP="00482F99">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482F99">
            <w:pPr>
              <w:pStyle w:val="TableText"/>
            </w:pPr>
            <w:r w:rsidRPr="00B97174">
              <w:t>Reference Error</w:t>
            </w:r>
          </w:p>
        </w:tc>
        <w:tc>
          <w:tcPr>
            <w:tcW w:w="0" w:type="auto"/>
          </w:tcPr>
          <w:p w14:paraId="0B926ED5" w14:textId="77777777" w:rsidR="00B97174" w:rsidRPr="00B50947" w:rsidRDefault="00B97174" w:rsidP="00482F99">
            <w:pPr>
              <w:pStyle w:val="TableText"/>
            </w:pPr>
            <w:r w:rsidRPr="00B50947">
              <w:t>8</w:t>
            </w:r>
          </w:p>
        </w:tc>
        <w:tc>
          <w:tcPr>
            <w:tcW w:w="6524" w:type="dxa"/>
          </w:tcPr>
          <w:p w14:paraId="0BB2A08C" w14:textId="6754C85A" w:rsidR="00B97174" w:rsidRPr="00B97174" w:rsidRDefault="00B97174" w:rsidP="00482F9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482F99">
            <w:pPr>
              <w:pStyle w:val="TableText"/>
            </w:pPr>
            <w:r w:rsidRPr="00B97174">
              <w:t>Unable to Read</w:t>
            </w:r>
          </w:p>
        </w:tc>
        <w:tc>
          <w:tcPr>
            <w:tcW w:w="0" w:type="auto"/>
          </w:tcPr>
          <w:p w14:paraId="0BF71B83" w14:textId="77777777" w:rsidR="00B97174" w:rsidRPr="00B50947" w:rsidRDefault="00B97174" w:rsidP="00482F99">
            <w:pPr>
              <w:pStyle w:val="TableText"/>
            </w:pPr>
            <w:r w:rsidRPr="00B50947">
              <w:t>9</w:t>
            </w:r>
          </w:p>
        </w:tc>
        <w:tc>
          <w:tcPr>
            <w:tcW w:w="6524" w:type="dxa"/>
          </w:tcPr>
          <w:p w14:paraId="21E7300E" w14:textId="4F1CAF04" w:rsidR="00B97174" w:rsidRPr="00B97174" w:rsidRDefault="00B97174" w:rsidP="00482F9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71C9D030"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r w:rsidR="0040669E" w:rsidRPr="0040669E">
        <w:rPr>
          <w:rStyle w:val="Crossreference"/>
        </w:rPr>
        <w:t>Table 8</w:t>
      </w:r>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76" w:name="_Toc169774878"/>
      <w:r w:rsidRPr="00A513E2">
        <w:t xml:space="preserve">Binary </w:t>
      </w:r>
      <w:r w:rsidR="006B0494" w:rsidRPr="00A513E2">
        <w:t>points</w:t>
      </w:r>
      <w:bookmarkEnd w:id="76"/>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515F65C6"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r w:rsidR="0040669E" w:rsidRPr="0040669E">
        <w:rPr>
          <w:rStyle w:val="Crossreference"/>
        </w:rPr>
        <w:t>Table</w:t>
      </w:r>
      <w:r w:rsidR="0040669E">
        <w:t xml:space="preserve"> </w:t>
      </w:r>
      <w:r w:rsidR="0040669E">
        <w:rPr>
          <w:noProof/>
        </w:rPr>
        <w:t>11</w:t>
      </w:r>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1EEC3B14" w:rsidR="00D014F9" w:rsidRDefault="00D014F9" w:rsidP="00D014F9">
      <w:pPr>
        <w:pStyle w:val="Caption"/>
      </w:pPr>
      <w:bookmarkStart w:id="77" w:name="_Ref161299982"/>
      <w:bookmarkStart w:id="78" w:name="_Toc169774963"/>
      <w:r>
        <w:t xml:space="preserve">Table </w:t>
      </w:r>
      <w:fldSimple w:instr=" SEQ Table \* ARABIC ">
        <w:r w:rsidR="0040669E">
          <w:rPr>
            <w:noProof/>
          </w:rPr>
          <w:t>11</w:t>
        </w:r>
      </w:fldSimple>
      <w:bookmarkEnd w:id="77"/>
      <w:r>
        <w:tab/>
        <w:t xml:space="preserve">Configuration structure for a binary </w:t>
      </w:r>
      <w:r w:rsidR="000104B4">
        <w:t>p</w:t>
      </w:r>
      <w:r>
        <w:t>oint</w:t>
      </w:r>
      <w:bookmarkEnd w:id="78"/>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482F99">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482F99">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482F99">
            <w:pPr>
              <w:pStyle w:val="TableText"/>
              <w:rPr>
                <w:lang w:bidi="he-IL"/>
              </w:rPr>
            </w:pPr>
            <w:r w:rsidRPr="00B50947">
              <w:rPr>
                <w:lang w:bidi="he-IL"/>
              </w:rPr>
              <w:t>Yes</w:t>
            </w:r>
          </w:p>
        </w:tc>
        <w:tc>
          <w:tcPr>
            <w:tcW w:w="4113" w:type="dxa"/>
            <w:noWrap/>
            <w:hideMark/>
          </w:tcPr>
          <w:p w14:paraId="13C744FE" w14:textId="32EB66F5" w:rsidR="00D014F9" w:rsidRPr="00B50947" w:rsidRDefault="00D014F9" w:rsidP="00482F99">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482F9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482F99">
            <w:pPr>
              <w:pStyle w:val="TableText"/>
              <w:rPr>
                <w:lang w:bidi="he-IL"/>
              </w:rPr>
            </w:pPr>
            <w:r w:rsidRPr="00B50947">
              <w:rPr>
                <w:lang w:bidi="he-IL"/>
              </w:rPr>
              <w:t>string</w:t>
            </w:r>
          </w:p>
        </w:tc>
        <w:tc>
          <w:tcPr>
            <w:tcW w:w="1530" w:type="dxa"/>
            <w:noWrap/>
          </w:tcPr>
          <w:p w14:paraId="48BA3396" w14:textId="77777777" w:rsidR="00D014F9" w:rsidRPr="00B50947" w:rsidRDefault="00D014F9" w:rsidP="00482F99">
            <w:pPr>
              <w:pStyle w:val="TableText"/>
              <w:rPr>
                <w:lang w:bidi="he-IL"/>
              </w:rPr>
            </w:pPr>
            <w:r w:rsidRPr="00B50947">
              <w:rPr>
                <w:lang w:bidi="he-IL"/>
              </w:rPr>
              <w:t>parentType</w:t>
            </w:r>
          </w:p>
        </w:tc>
        <w:tc>
          <w:tcPr>
            <w:tcW w:w="914" w:type="dxa"/>
            <w:noWrap/>
          </w:tcPr>
          <w:p w14:paraId="2A59D4D0" w14:textId="77777777" w:rsidR="00D014F9" w:rsidRPr="00B50947" w:rsidRDefault="00D014F9" w:rsidP="00482F99">
            <w:pPr>
              <w:pStyle w:val="TableText"/>
              <w:rPr>
                <w:lang w:bidi="he-IL"/>
              </w:rPr>
            </w:pPr>
            <w:r w:rsidRPr="00B50947">
              <w:rPr>
                <w:lang w:bidi="he-IL"/>
              </w:rPr>
              <w:t>Yes</w:t>
            </w:r>
          </w:p>
        </w:tc>
        <w:tc>
          <w:tcPr>
            <w:tcW w:w="4113" w:type="dxa"/>
            <w:noWrap/>
          </w:tcPr>
          <w:p w14:paraId="534608CD" w14:textId="77777777" w:rsidR="00D014F9" w:rsidRPr="00B50947" w:rsidRDefault="00D014F9" w:rsidP="00482F99">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482F99">
            <w:pPr>
              <w:pStyle w:val="TableText"/>
              <w:rPr>
                <w:lang w:bidi="he-IL"/>
              </w:rPr>
            </w:pPr>
            <w:r w:rsidRPr="00B50947">
              <w:rPr>
                <w:lang w:bidi="he-IL"/>
              </w:rPr>
              <w:t>Bit Count</w:t>
            </w:r>
          </w:p>
        </w:tc>
        <w:tc>
          <w:tcPr>
            <w:tcW w:w="990" w:type="dxa"/>
            <w:noWrap/>
          </w:tcPr>
          <w:p w14:paraId="276660FE" w14:textId="77777777" w:rsidR="00D014F9" w:rsidRPr="00B50947" w:rsidRDefault="00D014F9" w:rsidP="00482F99">
            <w:pPr>
              <w:pStyle w:val="TableText"/>
              <w:rPr>
                <w:lang w:bidi="he-IL"/>
              </w:rPr>
            </w:pPr>
            <w:r w:rsidRPr="00B50947">
              <w:rPr>
                <w:lang w:bidi="he-IL"/>
              </w:rPr>
              <w:t>integer</w:t>
            </w:r>
          </w:p>
        </w:tc>
        <w:tc>
          <w:tcPr>
            <w:tcW w:w="1530" w:type="dxa"/>
            <w:noWrap/>
          </w:tcPr>
          <w:p w14:paraId="1DA3B1D7" w14:textId="77777777" w:rsidR="00D014F9" w:rsidRPr="00B50947" w:rsidRDefault="00D014F9" w:rsidP="00482F99">
            <w:pPr>
              <w:pStyle w:val="TableText"/>
              <w:rPr>
                <w:lang w:bidi="he-IL"/>
              </w:rPr>
            </w:pPr>
            <w:r w:rsidRPr="00B50947">
              <w:rPr>
                <w:lang w:bidi="he-IL"/>
              </w:rPr>
              <w:t>bits</w:t>
            </w:r>
          </w:p>
        </w:tc>
        <w:tc>
          <w:tcPr>
            <w:tcW w:w="914" w:type="dxa"/>
            <w:noWrap/>
          </w:tcPr>
          <w:p w14:paraId="2BEA419D" w14:textId="77777777" w:rsidR="00D014F9" w:rsidRPr="00B50947" w:rsidRDefault="00D014F9" w:rsidP="00482F99">
            <w:pPr>
              <w:pStyle w:val="TableText"/>
              <w:rPr>
                <w:lang w:bidi="he-IL"/>
              </w:rPr>
            </w:pPr>
            <w:r w:rsidRPr="00B50947">
              <w:rPr>
                <w:lang w:bidi="he-IL"/>
              </w:rPr>
              <w:t>No</w:t>
            </w:r>
          </w:p>
        </w:tc>
        <w:tc>
          <w:tcPr>
            <w:tcW w:w="4113" w:type="dxa"/>
            <w:noWrap/>
          </w:tcPr>
          <w:p w14:paraId="54E3DE37" w14:textId="77777777" w:rsidR="00D014F9" w:rsidRPr="00B50947" w:rsidRDefault="00D014F9" w:rsidP="00482F99">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482F99">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482F99">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482F99">
            <w:pPr>
              <w:pStyle w:val="TableText"/>
              <w:rPr>
                <w:lang w:bidi="he-IL"/>
              </w:rPr>
            </w:pPr>
            <w:r w:rsidRPr="00B50947">
              <w:rPr>
                <w:lang w:bidi="he-IL"/>
              </w:rPr>
              <w:t>No</w:t>
            </w:r>
          </w:p>
        </w:tc>
        <w:tc>
          <w:tcPr>
            <w:tcW w:w="4113" w:type="dxa"/>
            <w:noWrap/>
            <w:hideMark/>
          </w:tcPr>
          <w:p w14:paraId="74AD462D"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482F99">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482F99">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482F99">
            <w:pPr>
              <w:pStyle w:val="TableText"/>
              <w:rPr>
                <w:lang w:bidi="he-IL"/>
              </w:rPr>
            </w:pPr>
            <w:r w:rsidRPr="00B50947">
              <w:rPr>
                <w:lang w:bidi="he-IL"/>
              </w:rPr>
              <w:t>No</w:t>
            </w:r>
          </w:p>
        </w:tc>
        <w:tc>
          <w:tcPr>
            <w:tcW w:w="4113" w:type="dxa"/>
            <w:noWrap/>
            <w:hideMark/>
          </w:tcPr>
          <w:p w14:paraId="45F57A6D" w14:textId="0BD98752"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482F99">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482F99">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482F99">
            <w:pPr>
              <w:pStyle w:val="TableText"/>
              <w:rPr>
                <w:lang w:bidi="he-IL"/>
              </w:rPr>
            </w:pPr>
            <w:r w:rsidRPr="00B50947">
              <w:rPr>
                <w:lang w:bidi="he-IL"/>
              </w:rPr>
              <w:t>No</w:t>
            </w:r>
          </w:p>
        </w:tc>
        <w:tc>
          <w:tcPr>
            <w:tcW w:w="4113" w:type="dxa"/>
            <w:noWrap/>
            <w:hideMark/>
          </w:tcPr>
          <w:p w14:paraId="6D186EDB"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482F99">
            <w:pPr>
              <w:pStyle w:val="TableText"/>
              <w:rPr>
                <w:lang w:bidi="he-IL"/>
              </w:rPr>
            </w:pPr>
            <w:r w:rsidRPr="00B50947">
              <w:rPr>
                <w:lang w:bidi="he-IL"/>
              </w:rPr>
              <w:lastRenderedPageBreak/>
              <w:t>State 1 Action</w:t>
            </w:r>
          </w:p>
        </w:tc>
        <w:tc>
          <w:tcPr>
            <w:tcW w:w="990" w:type="dxa"/>
            <w:noWrap/>
            <w:hideMark/>
          </w:tcPr>
          <w:p w14:paraId="596EE1DC"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482F99">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482F99">
            <w:pPr>
              <w:pStyle w:val="TableText"/>
              <w:rPr>
                <w:lang w:bidi="he-IL"/>
              </w:rPr>
            </w:pPr>
            <w:r w:rsidRPr="00B50947">
              <w:rPr>
                <w:lang w:bidi="he-IL"/>
              </w:rPr>
              <w:t>No</w:t>
            </w:r>
          </w:p>
        </w:tc>
        <w:tc>
          <w:tcPr>
            <w:tcW w:w="4113" w:type="dxa"/>
            <w:noWrap/>
            <w:hideMark/>
          </w:tcPr>
          <w:p w14:paraId="4B427364"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482F99">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482F99">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482F99">
            <w:pPr>
              <w:pStyle w:val="TableText"/>
              <w:rPr>
                <w:lang w:bidi="he-IL"/>
              </w:rPr>
            </w:pPr>
            <w:r w:rsidRPr="00B50947">
              <w:rPr>
                <w:lang w:bidi="he-IL"/>
              </w:rPr>
              <w:t>No</w:t>
            </w:r>
          </w:p>
        </w:tc>
        <w:tc>
          <w:tcPr>
            <w:tcW w:w="4113" w:type="dxa"/>
            <w:noWrap/>
            <w:hideMark/>
          </w:tcPr>
          <w:p w14:paraId="3AD91B94" w14:textId="3328FEC0"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482F99">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482F99">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482F99">
            <w:pPr>
              <w:pStyle w:val="TableText"/>
              <w:rPr>
                <w:lang w:bidi="he-IL"/>
              </w:rPr>
            </w:pPr>
            <w:r w:rsidRPr="00B50947">
              <w:rPr>
                <w:lang w:bidi="he-IL"/>
              </w:rPr>
              <w:t>No</w:t>
            </w:r>
          </w:p>
        </w:tc>
        <w:tc>
          <w:tcPr>
            <w:tcW w:w="4113" w:type="dxa"/>
            <w:noWrap/>
            <w:hideMark/>
          </w:tcPr>
          <w:p w14:paraId="30FBF716"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482F99">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482F99">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482F99">
            <w:pPr>
              <w:pStyle w:val="TableText"/>
              <w:rPr>
                <w:lang w:bidi="he-IL"/>
              </w:rPr>
            </w:pPr>
            <w:r w:rsidRPr="00B50947">
              <w:rPr>
                <w:lang w:bidi="he-IL"/>
              </w:rPr>
              <w:t>No</w:t>
            </w:r>
          </w:p>
        </w:tc>
        <w:tc>
          <w:tcPr>
            <w:tcW w:w="4113" w:type="dxa"/>
            <w:noWrap/>
            <w:hideMark/>
          </w:tcPr>
          <w:p w14:paraId="04E9C6F5" w14:textId="77777777" w:rsidR="00D014F9" w:rsidRPr="00B50947" w:rsidRDefault="00D014F9" w:rsidP="00482F99">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482F99">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482F99">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482F99">
            <w:pPr>
              <w:pStyle w:val="TableText"/>
              <w:rPr>
                <w:lang w:bidi="he-IL"/>
              </w:rPr>
            </w:pPr>
            <w:r w:rsidRPr="00B50947">
              <w:rPr>
                <w:lang w:bidi="he-IL"/>
              </w:rPr>
              <w:t>No</w:t>
            </w:r>
          </w:p>
        </w:tc>
        <w:tc>
          <w:tcPr>
            <w:tcW w:w="4113" w:type="dxa"/>
            <w:noWrap/>
            <w:hideMark/>
          </w:tcPr>
          <w:p w14:paraId="539FE249" w14:textId="46C1DACD"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482F99">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482F99">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482F99">
            <w:pPr>
              <w:pStyle w:val="TableText"/>
              <w:rPr>
                <w:lang w:bidi="he-IL"/>
              </w:rPr>
            </w:pPr>
            <w:r w:rsidRPr="00B50947">
              <w:rPr>
                <w:lang w:bidi="he-IL"/>
              </w:rPr>
              <w:t>No</w:t>
            </w:r>
          </w:p>
        </w:tc>
        <w:tc>
          <w:tcPr>
            <w:tcW w:w="4113" w:type="dxa"/>
            <w:noWrap/>
            <w:hideMark/>
          </w:tcPr>
          <w:p w14:paraId="7593CA5D"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482F99">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482F99">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482F99">
            <w:pPr>
              <w:pStyle w:val="TableText"/>
              <w:rPr>
                <w:lang w:bidi="he-IL"/>
              </w:rPr>
            </w:pPr>
            <w:r w:rsidRPr="00B50947">
              <w:rPr>
                <w:lang w:bidi="he-IL"/>
              </w:rPr>
              <w:t>No</w:t>
            </w:r>
          </w:p>
        </w:tc>
        <w:tc>
          <w:tcPr>
            <w:tcW w:w="4113" w:type="dxa"/>
            <w:noWrap/>
            <w:hideMark/>
          </w:tcPr>
          <w:p w14:paraId="04BEBFE4"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482F99">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482F99">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482F99">
            <w:pPr>
              <w:pStyle w:val="TableText"/>
              <w:rPr>
                <w:lang w:bidi="he-IL"/>
              </w:rPr>
            </w:pPr>
            <w:r w:rsidRPr="00B50947">
              <w:rPr>
                <w:lang w:bidi="he-IL"/>
              </w:rPr>
              <w:t>No</w:t>
            </w:r>
          </w:p>
        </w:tc>
        <w:tc>
          <w:tcPr>
            <w:tcW w:w="4113" w:type="dxa"/>
            <w:noWrap/>
            <w:hideMark/>
          </w:tcPr>
          <w:p w14:paraId="43B83FAD" w14:textId="15F3B627"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482F99">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482F99">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482F99">
            <w:pPr>
              <w:pStyle w:val="TableText"/>
              <w:rPr>
                <w:lang w:bidi="he-IL"/>
              </w:rPr>
            </w:pPr>
            <w:r w:rsidRPr="00B50947">
              <w:rPr>
                <w:lang w:bidi="he-IL"/>
              </w:rPr>
              <w:t>No</w:t>
            </w:r>
          </w:p>
        </w:tc>
        <w:tc>
          <w:tcPr>
            <w:tcW w:w="4113" w:type="dxa"/>
            <w:noWrap/>
            <w:hideMark/>
          </w:tcPr>
          <w:p w14:paraId="5B4119C4"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482F99">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482F99">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482F99">
            <w:pPr>
              <w:pStyle w:val="TableText"/>
              <w:rPr>
                <w:lang w:bidi="he-IL"/>
              </w:rPr>
            </w:pPr>
            <w:r w:rsidRPr="00B50947">
              <w:rPr>
                <w:lang w:bidi="he-IL"/>
              </w:rPr>
              <w:t>No</w:t>
            </w:r>
          </w:p>
        </w:tc>
        <w:tc>
          <w:tcPr>
            <w:tcW w:w="4113" w:type="dxa"/>
            <w:noWrap/>
            <w:hideMark/>
          </w:tcPr>
          <w:p w14:paraId="7BFCF29D"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482F99">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482F99">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482F99">
            <w:pPr>
              <w:pStyle w:val="TableText"/>
              <w:rPr>
                <w:lang w:bidi="he-IL"/>
              </w:rPr>
            </w:pPr>
            <w:r w:rsidRPr="00B50947">
              <w:rPr>
                <w:lang w:bidi="he-IL"/>
              </w:rPr>
              <w:t>No</w:t>
            </w:r>
          </w:p>
        </w:tc>
        <w:tc>
          <w:tcPr>
            <w:tcW w:w="4113" w:type="dxa"/>
            <w:noWrap/>
            <w:hideMark/>
          </w:tcPr>
          <w:p w14:paraId="6162CB51" w14:textId="419FBB2D"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482F99">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482F99">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482F99">
            <w:pPr>
              <w:pStyle w:val="TableText"/>
              <w:rPr>
                <w:lang w:bidi="he-IL"/>
              </w:rPr>
            </w:pPr>
            <w:r w:rsidRPr="00B50947">
              <w:rPr>
                <w:lang w:bidi="he-IL"/>
              </w:rPr>
              <w:t>No</w:t>
            </w:r>
          </w:p>
        </w:tc>
        <w:tc>
          <w:tcPr>
            <w:tcW w:w="4113" w:type="dxa"/>
            <w:noWrap/>
            <w:hideMark/>
          </w:tcPr>
          <w:p w14:paraId="0A21635D"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482F99">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482F99">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482F99">
            <w:pPr>
              <w:pStyle w:val="TableText"/>
              <w:rPr>
                <w:lang w:bidi="he-IL"/>
              </w:rPr>
            </w:pPr>
            <w:r w:rsidRPr="00B50947">
              <w:rPr>
                <w:lang w:bidi="he-IL"/>
              </w:rPr>
              <w:t>No</w:t>
            </w:r>
          </w:p>
        </w:tc>
        <w:tc>
          <w:tcPr>
            <w:tcW w:w="4113" w:type="dxa"/>
            <w:noWrap/>
            <w:hideMark/>
          </w:tcPr>
          <w:p w14:paraId="3FBC8D52"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482F99">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482F99">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482F99">
            <w:pPr>
              <w:pStyle w:val="TableText"/>
              <w:rPr>
                <w:lang w:bidi="he-IL"/>
              </w:rPr>
            </w:pPr>
            <w:r w:rsidRPr="00B50947">
              <w:rPr>
                <w:lang w:bidi="he-IL"/>
              </w:rPr>
              <w:t>No</w:t>
            </w:r>
          </w:p>
        </w:tc>
        <w:tc>
          <w:tcPr>
            <w:tcW w:w="4113" w:type="dxa"/>
            <w:noWrap/>
            <w:hideMark/>
          </w:tcPr>
          <w:p w14:paraId="35505E3C" w14:textId="27DC925A"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482F99">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482F99">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482F99">
            <w:pPr>
              <w:pStyle w:val="TableText"/>
              <w:rPr>
                <w:lang w:bidi="he-IL"/>
              </w:rPr>
            </w:pPr>
            <w:r w:rsidRPr="00B50947">
              <w:rPr>
                <w:lang w:bidi="he-IL"/>
              </w:rPr>
              <w:t>No</w:t>
            </w:r>
          </w:p>
        </w:tc>
        <w:tc>
          <w:tcPr>
            <w:tcW w:w="4113" w:type="dxa"/>
            <w:noWrap/>
            <w:hideMark/>
          </w:tcPr>
          <w:p w14:paraId="71839B73"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482F99">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482F99">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482F99">
            <w:pPr>
              <w:pStyle w:val="TableText"/>
              <w:rPr>
                <w:lang w:bidi="he-IL"/>
              </w:rPr>
            </w:pPr>
            <w:r w:rsidRPr="00B50947">
              <w:rPr>
                <w:lang w:bidi="he-IL"/>
              </w:rPr>
              <w:t>No</w:t>
            </w:r>
          </w:p>
        </w:tc>
        <w:tc>
          <w:tcPr>
            <w:tcW w:w="4113" w:type="dxa"/>
            <w:noWrap/>
            <w:hideMark/>
          </w:tcPr>
          <w:p w14:paraId="072D6E71"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482F99">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482F99">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482F99">
            <w:pPr>
              <w:pStyle w:val="TableText"/>
              <w:rPr>
                <w:lang w:bidi="he-IL"/>
              </w:rPr>
            </w:pPr>
            <w:r w:rsidRPr="00B50947">
              <w:rPr>
                <w:lang w:bidi="he-IL"/>
              </w:rPr>
              <w:t>No</w:t>
            </w:r>
          </w:p>
        </w:tc>
        <w:tc>
          <w:tcPr>
            <w:tcW w:w="4113" w:type="dxa"/>
            <w:noWrap/>
            <w:hideMark/>
          </w:tcPr>
          <w:p w14:paraId="3F907E00" w14:textId="53E75AD7"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482F99">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482F99">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482F99">
            <w:pPr>
              <w:pStyle w:val="TableText"/>
              <w:rPr>
                <w:lang w:bidi="he-IL"/>
              </w:rPr>
            </w:pPr>
            <w:r w:rsidRPr="00B50947">
              <w:rPr>
                <w:lang w:bidi="he-IL"/>
              </w:rPr>
              <w:t>No</w:t>
            </w:r>
          </w:p>
        </w:tc>
        <w:tc>
          <w:tcPr>
            <w:tcW w:w="4113" w:type="dxa"/>
            <w:noWrap/>
            <w:hideMark/>
          </w:tcPr>
          <w:p w14:paraId="1ED512C6"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482F99">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482F99">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482F99">
            <w:pPr>
              <w:pStyle w:val="TableText"/>
              <w:rPr>
                <w:lang w:bidi="he-IL"/>
              </w:rPr>
            </w:pPr>
            <w:r w:rsidRPr="00B50947">
              <w:rPr>
                <w:lang w:bidi="he-IL"/>
              </w:rPr>
              <w:t>No</w:t>
            </w:r>
          </w:p>
        </w:tc>
        <w:tc>
          <w:tcPr>
            <w:tcW w:w="4113" w:type="dxa"/>
            <w:noWrap/>
            <w:hideMark/>
          </w:tcPr>
          <w:p w14:paraId="298F57CD" w14:textId="77777777" w:rsidR="00D014F9" w:rsidRPr="00B50947" w:rsidRDefault="00D014F9" w:rsidP="00482F99">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482F99">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482F99">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482F99">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482F99">
            <w:pPr>
              <w:pStyle w:val="TableText"/>
              <w:rPr>
                <w:lang w:bidi="he-IL"/>
              </w:rPr>
            </w:pPr>
            <w:r w:rsidRPr="00B50947">
              <w:rPr>
                <w:lang w:bidi="he-IL"/>
              </w:rPr>
              <w:t>No</w:t>
            </w:r>
          </w:p>
        </w:tc>
        <w:tc>
          <w:tcPr>
            <w:tcW w:w="4113" w:type="dxa"/>
            <w:noWrap/>
            <w:hideMark/>
          </w:tcPr>
          <w:p w14:paraId="07A38944" w14:textId="6D94C345" w:rsidR="00D014F9" w:rsidRPr="00B50947" w:rsidRDefault="00D014F9" w:rsidP="00482F9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482F99">
            <w:pPr>
              <w:pStyle w:val="TableText"/>
              <w:rPr>
                <w:lang w:bidi="he-IL"/>
              </w:rPr>
            </w:pPr>
            <w:r w:rsidRPr="00B50947">
              <w:rPr>
                <w:lang w:bidi="he-IL"/>
              </w:rPr>
              <w:lastRenderedPageBreak/>
              <w:t>State 7 Name</w:t>
            </w:r>
          </w:p>
        </w:tc>
        <w:tc>
          <w:tcPr>
            <w:tcW w:w="990" w:type="dxa"/>
            <w:noWrap/>
            <w:hideMark/>
          </w:tcPr>
          <w:p w14:paraId="0D127AD9" w14:textId="77777777" w:rsidR="00D014F9" w:rsidRPr="00B50947" w:rsidRDefault="00D014F9" w:rsidP="00482F99">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482F99">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482F99">
            <w:pPr>
              <w:pStyle w:val="TableText"/>
              <w:rPr>
                <w:lang w:bidi="he-IL"/>
              </w:rPr>
            </w:pPr>
            <w:r w:rsidRPr="00B50947">
              <w:rPr>
                <w:lang w:bidi="he-IL"/>
              </w:rPr>
              <w:t>No</w:t>
            </w:r>
          </w:p>
        </w:tc>
        <w:tc>
          <w:tcPr>
            <w:tcW w:w="4113" w:type="dxa"/>
            <w:noWrap/>
            <w:hideMark/>
          </w:tcPr>
          <w:p w14:paraId="5D8B7912" w14:textId="77777777" w:rsidR="00D014F9" w:rsidRPr="00B50947" w:rsidRDefault="00D014F9" w:rsidP="00482F99">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482F99">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482F99">
            <w:pPr>
              <w:pStyle w:val="TableText"/>
              <w:rPr>
                <w:lang w:bidi="he-IL"/>
              </w:rPr>
            </w:pPr>
            <w:r w:rsidRPr="00B50947">
              <w:rPr>
                <w:lang w:bidi="he-IL"/>
              </w:rPr>
              <w:t>integer</w:t>
            </w:r>
          </w:p>
        </w:tc>
        <w:tc>
          <w:tcPr>
            <w:tcW w:w="1530" w:type="dxa"/>
            <w:noWrap/>
          </w:tcPr>
          <w:p w14:paraId="1AD8F58F" w14:textId="77777777" w:rsidR="00D014F9" w:rsidRPr="00B50947" w:rsidRDefault="00D014F9" w:rsidP="00482F99">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482F99">
            <w:pPr>
              <w:pStyle w:val="TableText"/>
              <w:rPr>
                <w:lang w:bidi="he-IL"/>
              </w:rPr>
            </w:pPr>
            <w:r w:rsidRPr="00B50947">
              <w:rPr>
                <w:lang w:bidi="he-IL"/>
              </w:rPr>
              <w:t>No</w:t>
            </w:r>
          </w:p>
        </w:tc>
        <w:tc>
          <w:tcPr>
            <w:tcW w:w="4113" w:type="dxa"/>
            <w:noWrap/>
          </w:tcPr>
          <w:p w14:paraId="15AAC9DD" w14:textId="7F140DBF" w:rsidR="00D014F9" w:rsidRPr="00B50947" w:rsidRDefault="00D014F9" w:rsidP="00482F99">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482F99">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482F99">
            <w:pPr>
              <w:pStyle w:val="TableText"/>
              <w:rPr>
                <w:lang w:bidi="he-IL"/>
              </w:rPr>
            </w:pPr>
            <w:r w:rsidRPr="00B50947">
              <w:rPr>
                <w:lang w:bidi="he-IL"/>
              </w:rPr>
              <w:t>boolean</w:t>
            </w:r>
          </w:p>
        </w:tc>
        <w:tc>
          <w:tcPr>
            <w:tcW w:w="1530" w:type="dxa"/>
            <w:noWrap/>
          </w:tcPr>
          <w:p w14:paraId="51242DFB" w14:textId="77777777" w:rsidR="00D014F9" w:rsidRPr="00B50947" w:rsidRDefault="00D014F9" w:rsidP="00482F99">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482F99">
            <w:pPr>
              <w:pStyle w:val="TableText"/>
              <w:rPr>
                <w:lang w:bidi="he-IL"/>
              </w:rPr>
            </w:pPr>
            <w:r w:rsidRPr="00B50947">
              <w:rPr>
                <w:lang w:bidi="he-IL"/>
              </w:rPr>
              <w:t>No</w:t>
            </w:r>
          </w:p>
        </w:tc>
        <w:tc>
          <w:tcPr>
            <w:tcW w:w="4113" w:type="dxa"/>
            <w:noWrap/>
          </w:tcPr>
          <w:p w14:paraId="77CCFD6E" w14:textId="3F6056F1" w:rsidR="00D014F9" w:rsidRPr="00B50947" w:rsidRDefault="00D014F9" w:rsidP="00482F99">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62897AE5" w:rsidR="00D014F9" w:rsidRDefault="00B5685B" w:rsidP="00B50947">
      <w:pPr>
        <w:pStyle w:val="BodyText"/>
        <w:keepNext/>
      </w:pPr>
      <w:r>
        <w:rPr>
          <w:rStyle w:val="Crossreference"/>
        </w:rPr>
        <w:lastRenderedPageBreak/>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r w:rsidR="0040669E" w:rsidRPr="0040669E">
        <w:rPr>
          <w:rStyle w:val="Crossreference"/>
        </w:rPr>
        <w:t>Figure 4</w:t>
      </w:r>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12A39A6F">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2ABE18F8" w:rsidR="00A20075" w:rsidRDefault="00A20075" w:rsidP="00A20075">
      <w:pPr>
        <w:pStyle w:val="Caption"/>
      </w:pPr>
      <w:bookmarkStart w:id="79" w:name="_Ref161910224"/>
      <w:bookmarkStart w:id="80" w:name="_Toc169774944"/>
      <w:r>
        <w:t xml:space="preserve">Figure </w:t>
      </w:r>
      <w:fldSimple w:instr=" SEQ Figure \* ARABIC ">
        <w:r w:rsidR="0040669E">
          <w:rPr>
            <w:noProof/>
          </w:rPr>
          <w:t>4</w:t>
        </w:r>
      </w:fldSimple>
      <w:bookmarkEnd w:id="79"/>
      <w:r>
        <w:tab/>
      </w:r>
      <w:r w:rsidRPr="00BA7567">
        <w:t>Supported implementation of persistence for binary points</w:t>
      </w:r>
      <w:bookmarkEnd w:id="80"/>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81" w:name="_Toc169774879"/>
      <w:r>
        <w:t xml:space="preserve">Analogue </w:t>
      </w:r>
      <w:r w:rsidR="006B0494">
        <w:t>points</w:t>
      </w:r>
      <w:bookmarkEnd w:id="81"/>
    </w:p>
    <w:p w14:paraId="7B6E8A76" w14:textId="47650189"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r w:rsidR="0040669E" w:rsidRPr="0040669E">
        <w:rPr>
          <w:rStyle w:val="Crossreference"/>
        </w:rPr>
        <w:t>Table 12</w:t>
      </w:r>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715FC438" w:rsidR="00A20075" w:rsidRDefault="00A20075" w:rsidP="00A20075">
      <w:pPr>
        <w:pStyle w:val="Caption"/>
      </w:pPr>
      <w:bookmarkStart w:id="82" w:name="_Ref161301633"/>
      <w:bookmarkStart w:id="83" w:name="_Toc169774964"/>
      <w:r>
        <w:t xml:space="preserve">Table </w:t>
      </w:r>
      <w:fldSimple w:instr=" SEQ Table \* ARABIC ">
        <w:r w:rsidR="0040669E">
          <w:rPr>
            <w:noProof/>
          </w:rPr>
          <w:t>12</w:t>
        </w:r>
      </w:fldSimple>
      <w:bookmarkEnd w:id="82"/>
      <w:r>
        <w:tab/>
      </w:r>
      <w:r w:rsidRPr="00A20075">
        <w:t>Configuration structure for a</w:t>
      </w:r>
      <w:r>
        <w:t>n</w:t>
      </w:r>
      <w:r w:rsidRPr="00A20075">
        <w:t xml:space="preserve"> </w:t>
      </w:r>
      <w:r>
        <w:t>analogue</w:t>
      </w:r>
      <w:r w:rsidRPr="00A20075">
        <w:t xml:space="preserve"> </w:t>
      </w:r>
      <w:r w:rsidR="00B445A6">
        <w:t>p</w:t>
      </w:r>
      <w:r w:rsidRPr="00A20075">
        <w:t>oint</w:t>
      </w:r>
      <w:bookmarkEnd w:id="83"/>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482F99">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482F99">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482F99">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482F99">
            <w:pPr>
              <w:pStyle w:val="TableText"/>
              <w:rPr>
                <w:lang w:bidi="he-IL"/>
              </w:rPr>
            </w:pPr>
            <w:r w:rsidRPr="00B50947">
              <w:rPr>
                <w:lang w:bidi="he-IL"/>
              </w:rPr>
              <w:t>Yes</w:t>
            </w:r>
          </w:p>
        </w:tc>
        <w:tc>
          <w:tcPr>
            <w:tcW w:w="4037" w:type="dxa"/>
            <w:noWrap/>
            <w:hideMark/>
          </w:tcPr>
          <w:p w14:paraId="2ADC2CA7" w14:textId="44308B2C" w:rsidR="00D271BA" w:rsidRPr="00B50947" w:rsidRDefault="00D271BA" w:rsidP="00482F99">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482F9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482F99">
            <w:pPr>
              <w:pStyle w:val="TableText"/>
              <w:rPr>
                <w:lang w:bidi="he-IL"/>
              </w:rPr>
            </w:pPr>
            <w:r w:rsidRPr="00B50947">
              <w:rPr>
                <w:lang w:bidi="he-IL"/>
              </w:rPr>
              <w:t>string</w:t>
            </w:r>
          </w:p>
        </w:tc>
        <w:tc>
          <w:tcPr>
            <w:tcW w:w="1446" w:type="dxa"/>
            <w:noWrap/>
          </w:tcPr>
          <w:p w14:paraId="6D6B5EF3" w14:textId="77777777" w:rsidR="00D271BA" w:rsidRPr="00B50947" w:rsidRDefault="00D271BA" w:rsidP="00482F99">
            <w:pPr>
              <w:pStyle w:val="TableText"/>
              <w:rPr>
                <w:lang w:bidi="he-IL"/>
              </w:rPr>
            </w:pPr>
            <w:r w:rsidRPr="00B50947">
              <w:rPr>
                <w:lang w:bidi="he-IL"/>
              </w:rPr>
              <w:t>parentType</w:t>
            </w:r>
          </w:p>
        </w:tc>
        <w:tc>
          <w:tcPr>
            <w:tcW w:w="900" w:type="dxa"/>
            <w:noWrap/>
          </w:tcPr>
          <w:p w14:paraId="4B26713C" w14:textId="77777777" w:rsidR="00D271BA" w:rsidRPr="00B50947" w:rsidRDefault="00D271BA" w:rsidP="00482F99">
            <w:pPr>
              <w:pStyle w:val="TableText"/>
              <w:rPr>
                <w:lang w:bidi="he-IL"/>
              </w:rPr>
            </w:pPr>
            <w:r w:rsidRPr="00B50947">
              <w:rPr>
                <w:lang w:bidi="he-IL"/>
              </w:rPr>
              <w:t>Yes</w:t>
            </w:r>
          </w:p>
        </w:tc>
        <w:tc>
          <w:tcPr>
            <w:tcW w:w="4037" w:type="dxa"/>
            <w:noWrap/>
          </w:tcPr>
          <w:p w14:paraId="1CD2E670" w14:textId="77777777" w:rsidR="00D271BA" w:rsidRPr="00B50947" w:rsidRDefault="00D271BA" w:rsidP="00482F99">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482F99">
            <w:pPr>
              <w:pStyle w:val="TableText"/>
              <w:rPr>
                <w:lang w:bidi="he-IL"/>
              </w:rPr>
            </w:pPr>
            <w:r w:rsidRPr="00B50947">
              <w:rPr>
                <w:lang w:bidi="he-IL"/>
              </w:rPr>
              <w:t>Raw Scale 1</w:t>
            </w:r>
          </w:p>
        </w:tc>
        <w:tc>
          <w:tcPr>
            <w:tcW w:w="1134" w:type="dxa"/>
            <w:noWrap/>
            <w:hideMark/>
          </w:tcPr>
          <w:p w14:paraId="0E6B8FA7"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4F72BDA1" w14:textId="77777777" w:rsidR="00D271BA" w:rsidRPr="00B50947" w:rsidRDefault="00D271BA" w:rsidP="00482F99">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482F99">
            <w:pPr>
              <w:pStyle w:val="TableText"/>
              <w:rPr>
                <w:lang w:bidi="he-IL"/>
              </w:rPr>
            </w:pPr>
            <w:r w:rsidRPr="00B50947">
              <w:rPr>
                <w:lang w:bidi="he-IL"/>
              </w:rPr>
              <w:t>No</w:t>
            </w:r>
          </w:p>
        </w:tc>
        <w:tc>
          <w:tcPr>
            <w:tcW w:w="4037" w:type="dxa"/>
            <w:noWrap/>
            <w:hideMark/>
          </w:tcPr>
          <w:p w14:paraId="0CD0CFE0" w14:textId="1557FF5D" w:rsidR="00D271BA" w:rsidRPr="00B50947" w:rsidRDefault="00D271BA" w:rsidP="00482F99">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482F99">
            <w:pPr>
              <w:pStyle w:val="TableText"/>
              <w:rPr>
                <w:lang w:bidi="he-IL"/>
              </w:rPr>
            </w:pPr>
            <w:r w:rsidRPr="00B50947">
              <w:rPr>
                <w:lang w:bidi="he-IL"/>
              </w:rPr>
              <w:t>Raw Scale 2</w:t>
            </w:r>
          </w:p>
        </w:tc>
        <w:tc>
          <w:tcPr>
            <w:tcW w:w="1134" w:type="dxa"/>
            <w:noWrap/>
            <w:hideMark/>
          </w:tcPr>
          <w:p w14:paraId="5BFB5591"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540E730B" w14:textId="77777777" w:rsidR="00D271BA" w:rsidRPr="00B50947" w:rsidRDefault="00D271BA" w:rsidP="00482F99">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482F99">
            <w:pPr>
              <w:pStyle w:val="TableText"/>
              <w:rPr>
                <w:lang w:bidi="he-IL"/>
              </w:rPr>
            </w:pPr>
            <w:r w:rsidRPr="00B50947">
              <w:rPr>
                <w:lang w:bidi="he-IL"/>
              </w:rPr>
              <w:t>No</w:t>
            </w:r>
          </w:p>
        </w:tc>
        <w:tc>
          <w:tcPr>
            <w:tcW w:w="4037" w:type="dxa"/>
            <w:noWrap/>
            <w:hideMark/>
          </w:tcPr>
          <w:p w14:paraId="0FCC176C" w14:textId="77777777" w:rsidR="00D271BA" w:rsidRPr="00B50947" w:rsidRDefault="00D271BA" w:rsidP="00482F99">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482F99">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482F99">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482F99">
            <w:pPr>
              <w:pStyle w:val="TableText"/>
              <w:rPr>
                <w:lang w:bidi="he-IL"/>
              </w:rPr>
            </w:pPr>
            <w:r w:rsidRPr="00B50947">
              <w:rPr>
                <w:lang w:bidi="he-IL"/>
              </w:rPr>
              <w:t>No</w:t>
            </w:r>
          </w:p>
        </w:tc>
        <w:tc>
          <w:tcPr>
            <w:tcW w:w="4037" w:type="dxa"/>
            <w:noWrap/>
            <w:hideMark/>
          </w:tcPr>
          <w:p w14:paraId="3500CC81" w14:textId="517D3445" w:rsidR="00D271BA" w:rsidRPr="00B50947" w:rsidRDefault="00D271BA" w:rsidP="00482F99">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482F99">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482F99">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482F99">
            <w:pPr>
              <w:pStyle w:val="TableText"/>
              <w:rPr>
                <w:lang w:bidi="he-IL"/>
              </w:rPr>
            </w:pPr>
            <w:r w:rsidRPr="00B50947">
              <w:rPr>
                <w:lang w:bidi="he-IL"/>
              </w:rPr>
              <w:t>No</w:t>
            </w:r>
          </w:p>
        </w:tc>
        <w:tc>
          <w:tcPr>
            <w:tcW w:w="4037" w:type="dxa"/>
            <w:noWrap/>
            <w:hideMark/>
          </w:tcPr>
          <w:p w14:paraId="3C7E6C44" w14:textId="77777777" w:rsidR="00D271BA" w:rsidRPr="00B50947" w:rsidRDefault="00D271BA" w:rsidP="00482F99">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482F99">
            <w:pPr>
              <w:pStyle w:val="TableText"/>
              <w:rPr>
                <w:lang w:bidi="he-IL"/>
              </w:rPr>
            </w:pPr>
            <w:r w:rsidRPr="00B50947">
              <w:rPr>
                <w:lang w:bidi="he-IL"/>
              </w:rPr>
              <w:lastRenderedPageBreak/>
              <w:t>Minimum</w:t>
            </w:r>
          </w:p>
        </w:tc>
        <w:tc>
          <w:tcPr>
            <w:tcW w:w="1134" w:type="dxa"/>
            <w:noWrap/>
            <w:hideMark/>
          </w:tcPr>
          <w:p w14:paraId="70A45BDF"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482F99">
            <w:pPr>
              <w:pStyle w:val="TableText"/>
              <w:rPr>
                <w:lang w:bidi="he-IL"/>
              </w:rPr>
            </w:pPr>
            <w:r w:rsidRPr="00B50947">
              <w:rPr>
                <w:lang w:bidi="he-IL"/>
              </w:rPr>
              <w:t>min</w:t>
            </w:r>
          </w:p>
        </w:tc>
        <w:tc>
          <w:tcPr>
            <w:tcW w:w="900" w:type="dxa"/>
            <w:noWrap/>
            <w:hideMark/>
          </w:tcPr>
          <w:p w14:paraId="0CBDB9C4" w14:textId="77777777" w:rsidR="00D271BA" w:rsidRPr="00B50947" w:rsidRDefault="00D271BA" w:rsidP="00482F99">
            <w:pPr>
              <w:pStyle w:val="TableText"/>
              <w:rPr>
                <w:lang w:bidi="he-IL"/>
              </w:rPr>
            </w:pPr>
            <w:r w:rsidRPr="00B50947">
              <w:rPr>
                <w:lang w:bidi="he-IL"/>
              </w:rPr>
              <w:t>No</w:t>
            </w:r>
          </w:p>
        </w:tc>
        <w:tc>
          <w:tcPr>
            <w:tcW w:w="4037" w:type="dxa"/>
            <w:noWrap/>
            <w:hideMark/>
          </w:tcPr>
          <w:p w14:paraId="658C5876" w14:textId="77777777" w:rsidR="00D271BA" w:rsidRPr="00B50947" w:rsidRDefault="00D271BA" w:rsidP="00482F99">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482F99">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482F99">
            <w:pPr>
              <w:pStyle w:val="TableText"/>
              <w:rPr>
                <w:lang w:bidi="he-IL"/>
              </w:rPr>
            </w:pPr>
            <w:r w:rsidRPr="00B50947">
              <w:rPr>
                <w:lang w:bidi="he-IL"/>
              </w:rPr>
              <w:t>max</w:t>
            </w:r>
          </w:p>
        </w:tc>
        <w:tc>
          <w:tcPr>
            <w:tcW w:w="900" w:type="dxa"/>
            <w:noWrap/>
            <w:hideMark/>
          </w:tcPr>
          <w:p w14:paraId="249CB283" w14:textId="77777777" w:rsidR="00D271BA" w:rsidRPr="00B50947" w:rsidRDefault="00D271BA" w:rsidP="00482F99">
            <w:pPr>
              <w:pStyle w:val="TableText"/>
              <w:rPr>
                <w:lang w:bidi="he-IL"/>
              </w:rPr>
            </w:pPr>
            <w:r w:rsidRPr="00B50947">
              <w:rPr>
                <w:lang w:bidi="he-IL"/>
              </w:rPr>
              <w:t>No</w:t>
            </w:r>
          </w:p>
        </w:tc>
        <w:tc>
          <w:tcPr>
            <w:tcW w:w="4037" w:type="dxa"/>
            <w:noWrap/>
            <w:hideMark/>
          </w:tcPr>
          <w:p w14:paraId="2A7915FF" w14:textId="77777777" w:rsidR="00D271BA" w:rsidRPr="00B50947" w:rsidRDefault="00D271BA" w:rsidP="00482F99">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482F99">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482F99">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482F99">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482F99">
            <w:pPr>
              <w:pStyle w:val="TableText"/>
              <w:rPr>
                <w:lang w:bidi="he-IL"/>
              </w:rPr>
            </w:pPr>
            <w:r w:rsidRPr="00B50947">
              <w:rPr>
                <w:lang w:bidi="he-IL"/>
              </w:rPr>
              <w:t>No</w:t>
            </w:r>
          </w:p>
        </w:tc>
        <w:tc>
          <w:tcPr>
            <w:tcW w:w="4037" w:type="dxa"/>
            <w:noWrap/>
            <w:hideMark/>
          </w:tcPr>
          <w:p w14:paraId="7C3BD67E" w14:textId="6BEC473C" w:rsidR="00D271BA" w:rsidRPr="00B50947" w:rsidRDefault="00D271BA" w:rsidP="00482F9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482F99">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482F99">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482F99">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482F99">
            <w:pPr>
              <w:pStyle w:val="TableText"/>
              <w:rPr>
                <w:lang w:bidi="he-IL"/>
              </w:rPr>
            </w:pPr>
            <w:r w:rsidRPr="00B50947">
              <w:rPr>
                <w:lang w:bidi="he-IL"/>
              </w:rPr>
              <w:t>No</w:t>
            </w:r>
          </w:p>
        </w:tc>
        <w:tc>
          <w:tcPr>
            <w:tcW w:w="4037" w:type="dxa"/>
            <w:noWrap/>
            <w:hideMark/>
          </w:tcPr>
          <w:p w14:paraId="7215B6F9" w14:textId="6275A854" w:rsidR="00D271BA" w:rsidRPr="00B50947" w:rsidRDefault="00D271BA" w:rsidP="00482F9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4D43E1BF"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r w:rsidR="0040669E" w:rsidRPr="0040669E">
        <w:rPr>
          <w:rStyle w:val="Crossreference"/>
        </w:rPr>
        <w:t>Figure 5</w:t>
      </w:r>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lastRenderedPageBreak/>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0C04ED8B" w:rsidR="00C71A0E" w:rsidRDefault="00C71A0E" w:rsidP="00C71A0E">
      <w:pPr>
        <w:pStyle w:val="Caption"/>
      </w:pPr>
      <w:bookmarkStart w:id="84" w:name="_Ref161302842"/>
      <w:bookmarkStart w:id="85" w:name="_Toc169774945"/>
      <w:r>
        <w:t xml:space="preserve">Figure </w:t>
      </w:r>
      <w:fldSimple w:instr=" SEQ Figure \* ARABIC ">
        <w:r w:rsidR="0040669E">
          <w:rPr>
            <w:noProof/>
          </w:rPr>
          <w:t>5</w:t>
        </w:r>
      </w:fldSimple>
      <w:bookmarkEnd w:id="84"/>
      <w:r>
        <w:tab/>
        <w:t>Analogue scaling</w:t>
      </w:r>
      <w:bookmarkEnd w:id="85"/>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lastRenderedPageBreak/>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33E7C397"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r w:rsidR="0040669E" w:rsidRPr="0040669E">
        <w:rPr>
          <w:rStyle w:val="Crossreference"/>
        </w:rPr>
        <w:t>Table 13</w:t>
      </w:r>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47966F28" w:rsidR="00740693" w:rsidRDefault="007D285E" w:rsidP="007D285E">
      <w:pPr>
        <w:pStyle w:val="Caption"/>
      </w:pPr>
      <w:bookmarkStart w:id="86" w:name="_Ref161304973"/>
      <w:bookmarkStart w:id="87" w:name="_Toc169774965"/>
      <w:r>
        <w:t xml:space="preserve">Table </w:t>
      </w:r>
      <w:fldSimple w:instr=" SEQ Table \* ARABIC ">
        <w:r w:rsidR="0040669E">
          <w:rPr>
            <w:noProof/>
          </w:rPr>
          <w:t>13</w:t>
        </w:r>
      </w:fldSimple>
      <w:bookmarkEnd w:id="86"/>
      <w:r>
        <w:tab/>
      </w:r>
      <w:r w:rsidRPr="007D285E">
        <w:t xml:space="preserve">Information used in defining significant change for analogue </w:t>
      </w:r>
      <w:r w:rsidR="00676F46">
        <w:t>p</w:t>
      </w:r>
      <w:r w:rsidRPr="007D285E">
        <w:t>oints</w:t>
      </w:r>
      <w:bookmarkEnd w:id="87"/>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482F99">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482F99">
            <w:pPr>
              <w:pStyle w:val="TableText"/>
            </w:pPr>
            <w:r w:rsidRPr="00B50947">
              <w:t>Number</w:t>
            </w:r>
          </w:p>
        </w:tc>
        <w:tc>
          <w:tcPr>
            <w:tcW w:w="1427" w:type="dxa"/>
          </w:tcPr>
          <w:p w14:paraId="4A15C9DA" w14:textId="77777777" w:rsidR="007D285E" w:rsidRPr="00B50947" w:rsidRDefault="007D285E" w:rsidP="00482F99">
            <w:pPr>
              <w:pStyle w:val="TableText"/>
            </w:pPr>
            <w:r w:rsidRPr="00B50947">
              <w:t>change</w:t>
            </w:r>
          </w:p>
        </w:tc>
        <w:tc>
          <w:tcPr>
            <w:tcW w:w="4084" w:type="dxa"/>
          </w:tcPr>
          <w:p w14:paraId="40ED7D4C" w14:textId="77777777" w:rsidR="007D285E" w:rsidRPr="00B50947" w:rsidRDefault="007D285E" w:rsidP="00482F99">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41F8D4DA"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40669E">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r w:rsidR="0040669E" w:rsidRPr="0040669E">
        <w:rPr>
          <w:rStyle w:val="Crossreference"/>
        </w:rPr>
        <w:t>Points</w:t>
      </w:r>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88" w:name="_Toc169774880"/>
      <w:r>
        <w:t xml:space="preserve">Counter </w:t>
      </w:r>
      <w:r w:rsidR="006B0494">
        <w:t>points</w:t>
      </w:r>
      <w:bookmarkEnd w:id="88"/>
    </w:p>
    <w:p w14:paraId="7A85E138" w14:textId="1C098A28"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r w:rsidR="0040669E" w:rsidRPr="0040669E">
        <w:rPr>
          <w:rStyle w:val="Crossreference"/>
        </w:rPr>
        <w:t>Table 14</w:t>
      </w:r>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157EF938" w:rsidR="007D46B2" w:rsidRDefault="007D46B2" w:rsidP="007D46B2">
      <w:pPr>
        <w:pStyle w:val="Caption"/>
      </w:pPr>
      <w:bookmarkStart w:id="89" w:name="_Ref161829255"/>
      <w:bookmarkStart w:id="90" w:name="_Toc169774966"/>
      <w:r>
        <w:t xml:space="preserve">Table </w:t>
      </w:r>
      <w:fldSimple w:instr=" SEQ Table \* ARABIC ">
        <w:r w:rsidR="0040669E">
          <w:rPr>
            <w:noProof/>
          </w:rPr>
          <w:t>14</w:t>
        </w:r>
      </w:fldSimple>
      <w:bookmarkEnd w:id="89"/>
      <w:r>
        <w:tab/>
      </w:r>
      <w:r w:rsidRPr="007D46B2">
        <w:t xml:space="preserve">Information used in counter </w:t>
      </w:r>
      <w:r w:rsidR="00676F46">
        <w:t>p</w:t>
      </w:r>
      <w:r w:rsidRPr="007D46B2">
        <w:t>oints</w:t>
      </w:r>
      <w:bookmarkEnd w:id="90"/>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482F99">
            <w:pPr>
              <w:pStyle w:val="TableText"/>
            </w:pPr>
            <w:r w:rsidRPr="00BA4341">
              <w:t>Parent Point</w:t>
            </w:r>
          </w:p>
        </w:tc>
        <w:tc>
          <w:tcPr>
            <w:tcW w:w="1050" w:type="dxa"/>
            <w:noWrap/>
            <w:hideMark/>
          </w:tcPr>
          <w:p w14:paraId="6D0985CF" w14:textId="77777777" w:rsidR="007D46B2" w:rsidRPr="00B50947" w:rsidRDefault="007D46B2" w:rsidP="00482F99">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482F99">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482F99">
            <w:pPr>
              <w:pStyle w:val="TableText"/>
              <w:rPr>
                <w:lang w:bidi="he-IL"/>
              </w:rPr>
            </w:pPr>
            <w:r w:rsidRPr="00B50947">
              <w:rPr>
                <w:lang w:bidi="he-IL"/>
              </w:rPr>
              <w:t>Yes</w:t>
            </w:r>
          </w:p>
        </w:tc>
        <w:tc>
          <w:tcPr>
            <w:tcW w:w="4127" w:type="dxa"/>
            <w:noWrap/>
            <w:hideMark/>
          </w:tcPr>
          <w:p w14:paraId="7DE2AE05" w14:textId="0408207C" w:rsidR="007D46B2" w:rsidRPr="00B50947" w:rsidRDefault="007D46B2" w:rsidP="00482F99">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482F99">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482F99">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482F99">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482F99">
            <w:pPr>
              <w:pStyle w:val="TableText"/>
              <w:rPr>
                <w:lang w:bidi="he-IL"/>
              </w:rPr>
            </w:pPr>
            <w:r w:rsidRPr="00B50947">
              <w:rPr>
                <w:lang w:bidi="he-IL"/>
              </w:rPr>
              <w:t>No</w:t>
            </w:r>
          </w:p>
        </w:tc>
        <w:tc>
          <w:tcPr>
            <w:tcW w:w="4127" w:type="dxa"/>
            <w:noWrap/>
            <w:hideMark/>
          </w:tcPr>
          <w:p w14:paraId="2136F519" w14:textId="46D2EC32" w:rsidR="007D46B2" w:rsidRPr="00B50947" w:rsidRDefault="007D46B2" w:rsidP="00482F99">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482F99">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482F99">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482F99">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482F99">
            <w:pPr>
              <w:pStyle w:val="TableText"/>
              <w:rPr>
                <w:lang w:bidi="he-IL"/>
              </w:rPr>
            </w:pPr>
            <w:r w:rsidRPr="00B50947">
              <w:rPr>
                <w:lang w:bidi="he-IL"/>
              </w:rPr>
              <w:t>No</w:t>
            </w:r>
          </w:p>
        </w:tc>
        <w:tc>
          <w:tcPr>
            <w:tcW w:w="4127" w:type="dxa"/>
            <w:noWrap/>
            <w:hideMark/>
          </w:tcPr>
          <w:p w14:paraId="5E347F13" w14:textId="77777777" w:rsidR="007D46B2" w:rsidRPr="00B50947" w:rsidRDefault="007D46B2" w:rsidP="00482F99">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482F99">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482F99">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482F99">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482F99">
            <w:pPr>
              <w:pStyle w:val="TableText"/>
              <w:rPr>
                <w:lang w:bidi="he-IL"/>
              </w:rPr>
            </w:pPr>
            <w:r w:rsidRPr="00B50947">
              <w:rPr>
                <w:lang w:bidi="he-IL"/>
              </w:rPr>
              <w:t>No</w:t>
            </w:r>
          </w:p>
        </w:tc>
        <w:tc>
          <w:tcPr>
            <w:tcW w:w="4127" w:type="dxa"/>
            <w:noWrap/>
            <w:hideMark/>
          </w:tcPr>
          <w:p w14:paraId="42862EEF" w14:textId="24BC0804" w:rsidR="007D46B2" w:rsidRPr="00B50947" w:rsidRDefault="007D46B2" w:rsidP="00482F99">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482F99">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482F99">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482F99">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482F99">
            <w:pPr>
              <w:pStyle w:val="TableText"/>
              <w:rPr>
                <w:lang w:bidi="he-IL"/>
              </w:rPr>
            </w:pPr>
            <w:r w:rsidRPr="00B50947">
              <w:rPr>
                <w:lang w:bidi="he-IL"/>
              </w:rPr>
              <w:t>No</w:t>
            </w:r>
          </w:p>
        </w:tc>
        <w:tc>
          <w:tcPr>
            <w:tcW w:w="4127" w:type="dxa"/>
            <w:noWrap/>
            <w:hideMark/>
          </w:tcPr>
          <w:p w14:paraId="49FE8451" w14:textId="77777777" w:rsidR="007D46B2" w:rsidRPr="00B50947" w:rsidRDefault="007D46B2" w:rsidP="00482F99">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482F99">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482F99">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482F99">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482F99">
            <w:pPr>
              <w:pStyle w:val="TableText"/>
              <w:rPr>
                <w:lang w:bidi="he-IL"/>
              </w:rPr>
            </w:pPr>
            <w:r w:rsidRPr="00B50947">
              <w:rPr>
                <w:lang w:bidi="he-IL"/>
              </w:rPr>
              <w:t>No</w:t>
            </w:r>
          </w:p>
        </w:tc>
        <w:tc>
          <w:tcPr>
            <w:tcW w:w="4127" w:type="dxa"/>
            <w:noWrap/>
            <w:hideMark/>
          </w:tcPr>
          <w:p w14:paraId="24720F85" w14:textId="5C8C50BA" w:rsidR="007D46B2" w:rsidRPr="00B50947" w:rsidRDefault="007D46B2" w:rsidP="00482F9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w:t>
            </w:r>
            <w:r w:rsidRPr="00B50947">
              <w:rPr>
                <w:lang w:bidi="he-IL"/>
              </w:rPr>
              <w:lastRenderedPageBreak/>
              <w:t>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482F99">
            <w:pPr>
              <w:pStyle w:val="TableText"/>
              <w:rPr>
                <w:lang w:bidi="he-IL"/>
              </w:rPr>
            </w:pPr>
            <w:r w:rsidRPr="00B50947">
              <w:rPr>
                <w:lang w:bidi="he-IL"/>
              </w:rPr>
              <w:lastRenderedPageBreak/>
              <w:t>Significant Change Value</w:t>
            </w:r>
          </w:p>
        </w:tc>
        <w:tc>
          <w:tcPr>
            <w:tcW w:w="1050" w:type="dxa"/>
            <w:noWrap/>
            <w:hideMark/>
          </w:tcPr>
          <w:p w14:paraId="7406C876" w14:textId="77777777" w:rsidR="007D46B2" w:rsidRPr="00B50947" w:rsidRDefault="007D46B2" w:rsidP="00482F99">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482F99">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482F99">
            <w:pPr>
              <w:pStyle w:val="TableText"/>
              <w:rPr>
                <w:lang w:bidi="he-IL"/>
              </w:rPr>
            </w:pPr>
            <w:r w:rsidRPr="00B50947">
              <w:rPr>
                <w:lang w:bidi="he-IL"/>
              </w:rPr>
              <w:t>No</w:t>
            </w:r>
          </w:p>
        </w:tc>
        <w:tc>
          <w:tcPr>
            <w:tcW w:w="4127" w:type="dxa"/>
            <w:noWrap/>
            <w:hideMark/>
          </w:tcPr>
          <w:p w14:paraId="05A824E6" w14:textId="0E01D028" w:rsidR="007D46B2" w:rsidRPr="00B50947" w:rsidRDefault="007D46B2" w:rsidP="00482F9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6EE58B0E"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r w:rsidR="0040669E" w:rsidRPr="0040669E">
        <w:rPr>
          <w:rStyle w:val="Crossreference"/>
        </w:rPr>
        <w:t>Table 15</w:t>
      </w:r>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3644CBE3" w:rsidR="005F2CCD" w:rsidRPr="005F2CCD" w:rsidRDefault="005F2CCD" w:rsidP="00251DC9">
      <w:pPr>
        <w:pStyle w:val="Caption"/>
        <w:keepNext/>
      </w:pPr>
      <w:bookmarkStart w:id="91" w:name="_Ref161305322"/>
      <w:bookmarkStart w:id="92" w:name="_Toc169774967"/>
      <w:r w:rsidRPr="005F2CCD">
        <w:t xml:space="preserve">Table </w:t>
      </w:r>
      <w:fldSimple w:instr=" SEQ Table \* ARABIC ">
        <w:r w:rsidR="0040669E">
          <w:rPr>
            <w:noProof/>
          </w:rPr>
          <w:t>15</w:t>
        </w:r>
      </w:fldSimple>
      <w:bookmarkEnd w:id="91"/>
      <w:r w:rsidRPr="005F2CCD">
        <w:tab/>
        <w:t xml:space="preserve">Information used in defining significant change for </w:t>
      </w:r>
      <w:r>
        <w:t>counter</w:t>
      </w:r>
      <w:r w:rsidRPr="005F2CCD">
        <w:t xml:space="preserve"> </w:t>
      </w:r>
      <w:r w:rsidR="00C4094A">
        <w:t>p</w:t>
      </w:r>
      <w:r w:rsidRPr="005F2CCD">
        <w:t>oints</w:t>
      </w:r>
      <w:bookmarkEnd w:id="92"/>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5BE18B2B"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40669E">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r w:rsidR="0040669E" w:rsidRPr="0040669E">
        <w:rPr>
          <w:color w:val="0000FF"/>
          <w:u w:val="single"/>
        </w:rPr>
        <w:t>Points</w:t>
      </w:r>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93" w:name="_Toc169774881"/>
      <w:r w:rsidRPr="005F2CCD">
        <w:rPr>
          <w:rFonts w:eastAsia="DengXian"/>
          <w:lang w:eastAsia="en-US"/>
        </w:rPr>
        <w:lastRenderedPageBreak/>
        <w:t xml:space="preserve">Analogue </w:t>
      </w:r>
      <w:r w:rsidR="006B0494" w:rsidRPr="005F2CCD">
        <w:rPr>
          <w:rFonts w:eastAsia="DengXian"/>
          <w:lang w:eastAsia="en-US"/>
        </w:rPr>
        <w:t>limits</w:t>
      </w:r>
      <w:bookmarkEnd w:id="93"/>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03F6DF0E"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r w:rsidR="0040669E" w:rsidRPr="0040669E">
        <w:rPr>
          <w:rStyle w:val="Crossreference"/>
        </w:rPr>
        <w:t>Table 16</w:t>
      </w:r>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100A13C7" w:rsidR="005F2CCD" w:rsidRDefault="005F2CCD" w:rsidP="005F2CCD">
      <w:pPr>
        <w:pStyle w:val="Caption"/>
      </w:pPr>
      <w:bookmarkStart w:id="94" w:name="_Ref161306485"/>
      <w:bookmarkStart w:id="95" w:name="_Toc169774968"/>
      <w:r>
        <w:t xml:space="preserve">Table </w:t>
      </w:r>
      <w:fldSimple w:instr=" SEQ Table \* ARABIC ">
        <w:r w:rsidR="0040669E">
          <w:rPr>
            <w:noProof/>
          </w:rPr>
          <w:t>16</w:t>
        </w:r>
      </w:fldSimple>
      <w:bookmarkEnd w:id="94"/>
      <w:r>
        <w:tab/>
      </w:r>
      <w:r w:rsidRPr="005F2CCD">
        <w:t>Information used in defining an analogue limit</w:t>
      </w:r>
      <w:bookmarkEnd w:id="95"/>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482F99">
            <w:pPr>
              <w:pStyle w:val="TableText"/>
            </w:pPr>
            <w:r w:rsidRPr="00B50947">
              <w:t>Parent</w:t>
            </w:r>
          </w:p>
        </w:tc>
        <w:tc>
          <w:tcPr>
            <w:tcW w:w="1032" w:type="dxa"/>
          </w:tcPr>
          <w:p w14:paraId="094BBA05" w14:textId="77777777" w:rsidR="005F2CCD" w:rsidRPr="00B50947" w:rsidRDefault="005F2CCD" w:rsidP="00482F99">
            <w:pPr>
              <w:pStyle w:val="TableText"/>
            </w:pPr>
            <w:r w:rsidRPr="00B50947">
              <w:t>Integer</w:t>
            </w:r>
          </w:p>
        </w:tc>
        <w:tc>
          <w:tcPr>
            <w:tcW w:w="869" w:type="dxa"/>
          </w:tcPr>
          <w:p w14:paraId="392BF9FB" w14:textId="77777777" w:rsidR="005F2CCD" w:rsidRPr="00B50947" w:rsidRDefault="005F2CCD" w:rsidP="00482F99">
            <w:pPr>
              <w:pStyle w:val="TableText"/>
            </w:pPr>
            <w:r w:rsidRPr="00B50947">
              <w:t>parent</w:t>
            </w:r>
          </w:p>
        </w:tc>
        <w:tc>
          <w:tcPr>
            <w:tcW w:w="1239" w:type="dxa"/>
          </w:tcPr>
          <w:p w14:paraId="6721D372" w14:textId="77777777" w:rsidR="005F2CCD" w:rsidRPr="00B50947" w:rsidRDefault="005F2CCD" w:rsidP="00482F99">
            <w:pPr>
              <w:pStyle w:val="TableText"/>
            </w:pPr>
            <w:r w:rsidRPr="00B50947">
              <w:t>Yes</w:t>
            </w:r>
          </w:p>
        </w:tc>
        <w:tc>
          <w:tcPr>
            <w:tcW w:w="4269" w:type="dxa"/>
          </w:tcPr>
          <w:p w14:paraId="17B99E46" w14:textId="0EADD8BB" w:rsidR="005F2CCD" w:rsidRPr="00B50947" w:rsidRDefault="005F2CCD" w:rsidP="00482F99">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482F99">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482F99">
            <w:pPr>
              <w:pStyle w:val="TableText"/>
            </w:pPr>
            <w:r w:rsidRPr="00B50947">
              <w:t>String</w:t>
            </w:r>
          </w:p>
        </w:tc>
        <w:tc>
          <w:tcPr>
            <w:tcW w:w="869" w:type="dxa"/>
          </w:tcPr>
          <w:p w14:paraId="70262552" w14:textId="77777777" w:rsidR="005F2CCD" w:rsidRPr="00B50947" w:rsidRDefault="005F2CCD" w:rsidP="00482F99">
            <w:pPr>
              <w:pStyle w:val="TableText"/>
            </w:pPr>
            <w:r w:rsidRPr="00B50947">
              <w:t>parentType</w:t>
            </w:r>
          </w:p>
        </w:tc>
        <w:tc>
          <w:tcPr>
            <w:tcW w:w="1239" w:type="dxa"/>
          </w:tcPr>
          <w:p w14:paraId="0272A20B" w14:textId="77777777" w:rsidR="005F2CCD" w:rsidRPr="00B50947" w:rsidRDefault="005F2CCD" w:rsidP="00482F99">
            <w:pPr>
              <w:pStyle w:val="TableText"/>
            </w:pPr>
            <w:r w:rsidRPr="00B50947">
              <w:t>Yes</w:t>
            </w:r>
          </w:p>
        </w:tc>
        <w:tc>
          <w:tcPr>
            <w:tcW w:w="4269" w:type="dxa"/>
          </w:tcPr>
          <w:p w14:paraId="02BF3F2A" w14:textId="3E603322" w:rsidR="005F2CCD" w:rsidRPr="00B50947" w:rsidRDefault="005F2CCD" w:rsidP="00482F99">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482F99">
            <w:pPr>
              <w:pStyle w:val="TableText"/>
            </w:pPr>
            <w:r w:rsidRPr="00B50947">
              <w:t>Point Limit Index</w:t>
            </w:r>
          </w:p>
        </w:tc>
        <w:tc>
          <w:tcPr>
            <w:tcW w:w="1032" w:type="dxa"/>
          </w:tcPr>
          <w:p w14:paraId="62CDEF09" w14:textId="77777777" w:rsidR="005F2CCD" w:rsidRPr="00B50947" w:rsidRDefault="005F2CCD" w:rsidP="00482F99">
            <w:pPr>
              <w:pStyle w:val="TableText"/>
            </w:pPr>
            <w:r w:rsidRPr="00B50947">
              <w:t>Number</w:t>
            </w:r>
          </w:p>
        </w:tc>
        <w:tc>
          <w:tcPr>
            <w:tcW w:w="869" w:type="dxa"/>
          </w:tcPr>
          <w:p w14:paraId="11580CA1" w14:textId="77777777" w:rsidR="005F2CCD" w:rsidRPr="00B50947" w:rsidRDefault="005F2CCD" w:rsidP="00482F99">
            <w:pPr>
              <w:pStyle w:val="TableText"/>
            </w:pPr>
            <w:r w:rsidRPr="00B50947">
              <w:t>num</w:t>
            </w:r>
          </w:p>
        </w:tc>
        <w:tc>
          <w:tcPr>
            <w:tcW w:w="1239" w:type="dxa"/>
          </w:tcPr>
          <w:p w14:paraId="79E94697" w14:textId="77777777" w:rsidR="005F2CCD" w:rsidRPr="00B50947" w:rsidRDefault="005F2CCD" w:rsidP="00482F99">
            <w:pPr>
              <w:pStyle w:val="TableText"/>
            </w:pPr>
            <w:r w:rsidRPr="00B50947">
              <w:t>Yes</w:t>
            </w:r>
          </w:p>
        </w:tc>
        <w:tc>
          <w:tcPr>
            <w:tcW w:w="4269" w:type="dxa"/>
          </w:tcPr>
          <w:p w14:paraId="0546015A" w14:textId="06444EF8" w:rsidR="005F2CCD" w:rsidRPr="00B50947" w:rsidRDefault="005F2CCD" w:rsidP="00482F99">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482F99">
            <w:pPr>
              <w:pStyle w:val="TableText"/>
            </w:pPr>
            <w:r w:rsidRPr="00B50947">
              <w:t>Name</w:t>
            </w:r>
          </w:p>
        </w:tc>
        <w:tc>
          <w:tcPr>
            <w:tcW w:w="1032" w:type="dxa"/>
          </w:tcPr>
          <w:p w14:paraId="6E1EE9C9" w14:textId="77777777" w:rsidR="005F2CCD" w:rsidRPr="00B50947" w:rsidRDefault="005F2CCD" w:rsidP="00482F99">
            <w:pPr>
              <w:pStyle w:val="TableText"/>
            </w:pPr>
            <w:r w:rsidRPr="00B50947">
              <w:t>String</w:t>
            </w:r>
          </w:p>
        </w:tc>
        <w:tc>
          <w:tcPr>
            <w:tcW w:w="869" w:type="dxa"/>
          </w:tcPr>
          <w:p w14:paraId="32FBAE6B" w14:textId="77777777" w:rsidR="005F2CCD" w:rsidRPr="00B50947" w:rsidRDefault="005F2CCD" w:rsidP="00482F99">
            <w:pPr>
              <w:pStyle w:val="TableText"/>
            </w:pPr>
            <w:r w:rsidRPr="00B50947">
              <w:t>name</w:t>
            </w:r>
          </w:p>
        </w:tc>
        <w:tc>
          <w:tcPr>
            <w:tcW w:w="1239" w:type="dxa"/>
          </w:tcPr>
          <w:p w14:paraId="7C5F1602" w14:textId="77777777" w:rsidR="005F2CCD" w:rsidRPr="00B50947" w:rsidRDefault="005F2CCD" w:rsidP="00482F99">
            <w:pPr>
              <w:pStyle w:val="TableText"/>
            </w:pPr>
            <w:r w:rsidRPr="00B50947">
              <w:t>No</w:t>
            </w:r>
          </w:p>
        </w:tc>
        <w:tc>
          <w:tcPr>
            <w:tcW w:w="4269" w:type="dxa"/>
          </w:tcPr>
          <w:p w14:paraId="66DC5471" w14:textId="1435D81E" w:rsidR="005F2CCD" w:rsidRPr="00B50947" w:rsidRDefault="005F2CCD" w:rsidP="00482F99">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482F99">
            <w:pPr>
              <w:pStyle w:val="TableText"/>
            </w:pPr>
            <w:r w:rsidRPr="00B50947">
              <w:t>Action</w:t>
            </w:r>
          </w:p>
        </w:tc>
        <w:tc>
          <w:tcPr>
            <w:tcW w:w="1032" w:type="dxa"/>
          </w:tcPr>
          <w:p w14:paraId="5C973FC8" w14:textId="77777777" w:rsidR="005F2CCD" w:rsidRPr="00B50947" w:rsidRDefault="005F2CCD" w:rsidP="00482F99">
            <w:pPr>
              <w:pStyle w:val="TableText"/>
            </w:pPr>
            <w:r w:rsidRPr="00B50947">
              <w:t>Number</w:t>
            </w:r>
          </w:p>
        </w:tc>
        <w:tc>
          <w:tcPr>
            <w:tcW w:w="869" w:type="dxa"/>
          </w:tcPr>
          <w:p w14:paraId="3176B559" w14:textId="77777777" w:rsidR="005F2CCD" w:rsidRPr="00B50947" w:rsidRDefault="005F2CCD" w:rsidP="00482F99">
            <w:pPr>
              <w:pStyle w:val="TableText"/>
            </w:pPr>
            <w:r w:rsidRPr="00B50947">
              <w:t>action</w:t>
            </w:r>
          </w:p>
        </w:tc>
        <w:tc>
          <w:tcPr>
            <w:tcW w:w="1239" w:type="dxa"/>
          </w:tcPr>
          <w:p w14:paraId="3217DB12" w14:textId="77777777" w:rsidR="005F2CCD" w:rsidRPr="00B50947" w:rsidRDefault="005F2CCD" w:rsidP="00482F99">
            <w:pPr>
              <w:pStyle w:val="TableText"/>
            </w:pPr>
            <w:r w:rsidRPr="00B50947">
              <w:t>Yes</w:t>
            </w:r>
          </w:p>
        </w:tc>
        <w:tc>
          <w:tcPr>
            <w:tcW w:w="4269" w:type="dxa"/>
          </w:tcPr>
          <w:p w14:paraId="583BFCCE" w14:textId="77777777" w:rsidR="005F2CCD" w:rsidRPr="00B50947" w:rsidRDefault="005F2CCD" w:rsidP="00482F99">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482F99">
            <w:pPr>
              <w:pStyle w:val="TableText"/>
            </w:pPr>
            <w:r w:rsidRPr="00B50947">
              <w:t>Direction</w:t>
            </w:r>
          </w:p>
        </w:tc>
        <w:tc>
          <w:tcPr>
            <w:tcW w:w="1032" w:type="dxa"/>
          </w:tcPr>
          <w:p w14:paraId="6010B9C4" w14:textId="77777777" w:rsidR="005F2CCD" w:rsidRPr="00B50947" w:rsidRDefault="005F2CCD" w:rsidP="00482F99">
            <w:pPr>
              <w:pStyle w:val="TableText"/>
            </w:pPr>
            <w:r w:rsidRPr="00B50947">
              <w:t>Number</w:t>
            </w:r>
          </w:p>
        </w:tc>
        <w:tc>
          <w:tcPr>
            <w:tcW w:w="869" w:type="dxa"/>
          </w:tcPr>
          <w:p w14:paraId="7CB37156" w14:textId="77777777" w:rsidR="005F2CCD" w:rsidRPr="00B50947" w:rsidRDefault="005F2CCD" w:rsidP="00482F99">
            <w:pPr>
              <w:pStyle w:val="TableText"/>
            </w:pPr>
            <w:r w:rsidRPr="00B50947">
              <w:t>dirctn</w:t>
            </w:r>
          </w:p>
        </w:tc>
        <w:tc>
          <w:tcPr>
            <w:tcW w:w="1239" w:type="dxa"/>
          </w:tcPr>
          <w:p w14:paraId="0B0FE7FB" w14:textId="77777777" w:rsidR="005F2CCD" w:rsidRPr="00B50947" w:rsidRDefault="005F2CCD" w:rsidP="00482F99">
            <w:pPr>
              <w:pStyle w:val="TableText"/>
            </w:pPr>
            <w:r w:rsidRPr="00B50947">
              <w:t>Yes</w:t>
            </w:r>
          </w:p>
        </w:tc>
        <w:tc>
          <w:tcPr>
            <w:tcW w:w="4269" w:type="dxa"/>
          </w:tcPr>
          <w:p w14:paraId="7C4345D9" w14:textId="77777777" w:rsidR="005F2CCD" w:rsidRPr="00B50947" w:rsidRDefault="005F2CCD" w:rsidP="00482F99">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482F99">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482F99">
            <w:pPr>
              <w:pStyle w:val="TableText"/>
            </w:pPr>
            <w:r w:rsidRPr="00B50947">
              <w:t>Number</w:t>
            </w:r>
          </w:p>
        </w:tc>
        <w:tc>
          <w:tcPr>
            <w:tcW w:w="869" w:type="dxa"/>
          </w:tcPr>
          <w:p w14:paraId="23D840CA" w14:textId="77777777" w:rsidR="005F2CCD" w:rsidRPr="00B50947" w:rsidRDefault="005F2CCD" w:rsidP="00482F99">
            <w:pPr>
              <w:pStyle w:val="TableText"/>
            </w:pPr>
            <w:r w:rsidRPr="00B50947">
              <w:t>value</w:t>
            </w:r>
          </w:p>
        </w:tc>
        <w:tc>
          <w:tcPr>
            <w:tcW w:w="1239" w:type="dxa"/>
          </w:tcPr>
          <w:p w14:paraId="3A3A37E3" w14:textId="77777777" w:rsidR="005F2CCD" w:rsidRPr="00B50947" w:rsidRDefault="005F2CCD" w:rsidP="00482F99">
            <w:pPr>
              <w:pStyle w:val="TableText"/>
            </w:pPr>
            <w:r w:rsidRPr="00B50947">
              <w:t>Yes</w:t>
            </w:r>
          </w:p>
        </w:tc>
        <w:tc>
          <w:tcPr>
            <w:tcW w:w="4269" w:type="dxa"/>
          </w:tcPr>
          <w:p w14:paraId="667EC346" w14:textId="77777777" w:rsidR="005F2CCD" w:rsidRPr="00B50947" w:rsidRDefault="005F2CCD" w:rsidP="00482F99">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482F99">
            <w:pPr>
              <w:pStyle w:val="TableText"/>
            </w:pPr>
            <w:r w:rsidRPr="00B50947">
              <w:t>Hysteresis</w:t>
            </w:r>
          </w:p>
        </w:tc>
        <w:tc>
          <w:tcPr>
            <w:tcW w:w="1032" w:type="dxa"/>
          </w:tcPr>
          <w:p w14:paraId="6A124E82" w14:textId="77777777" w:rsidR="005F2CCD" w:rsidRPr="00B50947" w:rsidRDefault="005F2CCD" w:rsidP="00482F99">
            <w:pPr>
              <w:pStyle w:val="TableText"/>
            </w:pPr>
            <w:r w:rsidRPr="00B50947">
              <w:t>Number</w:t>
            </w:r>
          </w:p>
        </w:tc>
        <w:tc>
          <w:tcPr>
            <w:tcW w:w="869" w:type="dxa"/>
          </w:tcPr>
          <w:p w14:paraId="5B5AC30B" w14:textId="77777777" w:rsidR="005F2CCD" w:rsidRPr="00B50947" w:rsidRDefault="005F2CCD" w:rsidP="00482F99">
            <w:pPr>
              <w:pStyle w:val="TableText"/>
            </w:pPr>
            <w:r w:rsidRPr="00B50947">
              <w:t>hyst</w:t>
            </w:r>
          </w:p>
        </w:tc>
        <w:tc>
          <w:tcPr>
            <w:tcW w:w="1239" w:type="dxa"/>
          </w:tcPr>
          <w:p w14:paraId="43F95377" w14:textId="77777777" w:rsidR="005F2CCD" w:rsidRPr="00B50947" w:rsidRDefault="005F2CCD" w:rsidP="00482F99">
            <w:pPr>
              <w:pStyle w:val="TableText"/>
            </w:pPr>
            <w:r w:rsidRPr="00B50947">
              <w:t>No</w:t>
            </w:r>
          </w:p>
        </w:tc>
        <w:tc>
          <w:tcPr>
            <w:tcW w:w="4269" w:type="dxa"/>
          </w:tcPr>
          <w:p w14:paraId="4F03C73C" w14:textId="77777777" w:rsidR="005F2CCD" w:rsidRPr="00B50947" w:rsidRDefault="005F2CCD" w:rsidP="00482F99">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482F99">
            <w:pPr>
              <w:pStyle w:val="TableText"/>
            </w:pPr>
            <w:r w:rsidRPr="00B50947">
              <w:t xml:space="preserve">Enter </w:t>
            </w:r>
            <w:r w:rsidR="0016119D">
              <w:t>P</w:t>
            </w:r>
            <w:r w:rsidR="0016119D" w:rsidRPr="00B50947">
              <w:t>ersistence</w:t>
            </w:r>
          </w:p>
        </w:tc>
        <w:tc>
          <w:tcPr>
            <w:tcW w:w="1032" w:type="dxa"/>
          </w:tcPr>
          <w:p w14:paraId="1C4E71CE" w14:textId="77777777" w:rsidR="005F2CCD" w:rsidRPr="00B50947" w:rsidRDefault="005F2CCD" w:rsidP="00482F99">
            <w:pPr>
              <w:pStyle w:val="TableText"/>
            </w:pPr>
            <w:r w:rsidRPr="00B50947">
              <w:t>Number</w:t>
            </w:r>
          </w:p>
        </w:tc>
        <w:tc>
          <w:tcPr>
            <w:tcW w:w="869" w:type="dxa"/>
          </w:tcPr>
          <w:p w14:paraId="0870BE7C" w14:textId="77777777" w:rsidR="005F2CCD" w:rsidRPr="00B50947" w:rsidRDefault="005F2CCD" w:rsidP="00482F99">
            <w:pPr>
              <w:pStyle w:val="TableText"/>
            </w:pPr>
            <w:r w:rsidRPr="00B50947">
              <w:t>enter</w:t>
            </w:r>
          </w:p>
        </w:tc>
        <w:tc>
          <w:tcPr>
            <w:tcW w:w="1239" w:type="dxa"/>
          </w:tcPr>
          <w:p w14:paraId="68485BEF" w14:textId="77777777" w:rsidR="005F2CCD" w:rsidRPr="00B50947" w:rsidRDefault="005F2CCD" w:rsidP="00482F99">
            <w:pPr>
              <w:pStyle w:val="TableText"/>
            </w:pPr>
            <w:r w:rsidRPr="00B50947">
              <w:t>No</w:t>
            </w:r>
          </w:p>
        </w:tc>
        <w:tc>
          <w:tcPr>
            <w:tcW w:w="4269" w:type="dxa"/>
          </w:tcPr>
          <w:p w14:paraId="3AFBC534" w14:textId="46F5D3A3" w:rsidR="005F2CCD" w:rsidRPr="00B50947" w:rsidRDefault="005F2CCD" w:rsidP="00482F99">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482F99">
            <w:pPr>
              <w:pStyle w:val="TableText"/>
            </w:pPr>
            <w:r w:rsidRPr="00B50947">
              <w:t xml:space="preserve">Leave </w:t>
            </w:r>
            <w:r w:rsidR="0016119D">
              <w:t>P</w:t>
            </w:r>
            <w:r w:rsidR="0016119D" w:rsidRPr="00B50947">
              <w:t>ersistence</w:t>
            </w:r>
          </w:p>
        </w:tc>
        <w:tc>
          <w:tcPr>
            <w:tcW w:w="1032" w:type="dxa"/>
          </w:tcPr>
          <w:p w14:paraId="212AEB26" w14:textId="77777777" w:rsidR="005F2CCD" w:rsidRPr="00B50947" w:rsidRDefault="005F2CCD" w:rsidP="00482F99">
            <w:pPr>
              <w:pStyle w:val="TableText"/>
            </w:pPr>
            <w:r w:rsidRPr="00B50947">
              <w:t>Number</w:t>
            </w:r>
          </w:p>
        </w:tc>
        <w:tc>
          <w:tcPr>
            <w:tcW w:w="869" w:type="dxa"/>
          </w:tcPr>
          <w:p w14:paraId="068BD751" w14:textId="77777777" w:rsidR="005F2CCD" w:rsidRPr="00B50947" w:rsidRDefault="005F2CCD" w:rsidP="00482F99">
            <w:pPr>
              <w:pStyle w:val="TableText"/>
            </w:pPr>
            <w:r w:rsidRPr="00B50947">
              <w:t>leave</w:t>
            </w:r>
          </w:p>
        </w:tc>
        <w:tc>
          <w:tcPr>
            <w:tcW w:w="1239" w:type="dxa"/>
          </w:tcPr>
          <w:p w14:paraId="3DCFEEFB" w14:textId="77777777" w:rsidR="005F2CCD" w:rsidRPr="00B50947" w:rsidRDefault="005F2CCD" w:rsidP="00482F99">
            <w:pPr>
              <w:pStyle w:val="TableText"/>
            </w:pPr>
            <w:r w:rsidRPr="00B50947">
              <w:t>No</w:t>
            </w:r>
          </w:p>
        </w:tc>
        <w:tc>
          <w:tcPr>
            <w:tcW w:w="4269" w:type="dxa"/>
          </w:tcPr>
          <w:p w14:paraId="6D0FE1A2" w14:textId="71FDEE5C" w:rsidR="005F2CCD" w:rsidRPr="00B50947" w:rsidRDefault="005F2CCD" w:rsidP="00482F99">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482F99">
            <w:pPr>
              <w:pStyle w:val="TableText"/>
            </w:pPr>
            <w:r w:rsidRPr="00B50947">
              <w:t xml:space="preserve">Monday </w:t>
            </w:r>
            <w:r w:rsidR="0016119D">
              <w:t>P</w:t>
            </w:r>
            <w:r w:rsidR="0016119D" w:rsidRPr="00B50947">
              <w:t>rofile</w:t>
            </w:r>
          </w:p>
        </w:tc>
        <w:tc>
          <w:tcPr>
            <w:tcW w:w="1032" w:type="dxa"/>
          </w:tcPr>
          <w:p w14:paraId="1751ADA4" w14:textId="77777777" w:rsidR="005F2CCD" w:rsidRPr="00B50947" w:rsidRDefault="005F2CCD" w:rsidP="00482F99">
            <w:pPr>
              <w:pStyle w:val="TableText"/>
            </w:pPr>
            <w:r w:rsidRPr="00B50947">
              <w:t>Number</w:t>
            </w:r>
          </w:p>
        </w:tc>
        <w:tc>
          <w:tcPr>
            <w:tcW w:w="869" w:type="dxa"/>
          </w:tcPr>
          <w:p w14:paraId="337F2E4B" w14:textId="77777777" w:rsidR="005F2CCD" w:rsidRPr="00B50947" w:rsidRDefault="005F2CCD" w:rsidP="00482F99">
            <w:pPr>
              <w:pStyle w:val="TableText"/>
            </w:pPr>
            <w:r w:rsidRPr="00B50947">
              <w:t>mon</w:t>
            </w:r>
          </w:p>
        </w:tc>
        <w:tc>
          <w:tcPr>
            <w:tcW w:w="1239" w:type="dxa"/>
          </w:tcPr>
          <w:p w14:paraId="311FB230" w14:textId="77777777" w:rsidR="005F2CCD" w:rsidRPr="00B50947" w:rsidRDefault="005F2CCD" w:rsidP="00482F99">
            <w:pPr>
              <w:pStyle w:val="TableText"/>
            </w:pPr>
            <w:r w:rsidRPr="00B50947">
              <w:t>No</w:t>
            </w:r>
          </w:p>
        </w:tc>
        <w:tc>
          <w:tcPr>
            <w:tcW w:w="4269" w:type="dxa"/>
          </w:tcPr>
          <w:p w14:paraId="2803A518" w14:textId="77777777" w:rsidR="005F2CCD" w:rsidRPr="00B50947" w:rsidRDefault="005F2CCD" w:rsidP="00482F99">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482F99">
            <w:pPr>
              <w:pStyle w:val="TableText"/>
            </w:pPr>
            <w:r w:rsidRPr="00B50947">
              <w:t xml:space="preserve">Tuesday </w:t>
            </w:r>
            <w:r w:rsidR="0016119D">
              <w:t>P</w:t>
            </w:r>
            <w:r w:rsidR="0016119D" w:rsidRPr="00B50947">
              <w:t>rofile</w:t>
            </w:r>
          </w:p>
        </w:tc>
        <w:tc>
          <w:tcPr>
            <w:tcW w:w="1032" w:type="dxa"/>
          </w:tcPr>
          <w:p w14:paraId="79009230" w14:textId="77777777" w:rsidR="005F2CCD" w:rsidRPr="00B50947" w:rsidRDefault="005F2CCD" w:rsidP="00482F99">
            <w:pPr>
              <w:pStyle w:val="TableText"/>
            </w:pPr>
            <w:r w:rsidRPr="00B50947">
              <w:t>Number</w:t>
            </w:r>
          </w:p>
        </w:tc>
        <w:tc>
          <w:tcPr>
            <w:tcW w:w="869" w:type="dxa"/>
          </w:tcPr>
          <w:p w14:paraId="25F526F6" w14:textId="77777777" w:rsidR="005F2CCD" w:rsidRPr="00B50947" w:rsidRDefault="005F2CCD" w:rsidP="00482F99">
            <w:pPr>
              <w:pStyle w:val="TableText"/>
            </w:pPr>
            <w:r w:rsidRPr="00B50947">
              <w:t>tue</w:t>
            </w:r>
          </w:p>
        </w:tc>
        <w:tc>
          <w:tcPr>
            <w:tcW w:w="1239" w:type="dxa"/>
          </w:tcPr>
          <w:p w14:paraId="48E47805" w14:textId="77777777" w:rsidR="005F2CCD" w:rsidRPr="00B50947" w:rsidRDefault="005F2CCD" w:rsidP="00482F99">
            <w:pPr>
              <w:pStyle w:val="TableText"/>
            </w:pPr>
            <w:r w:rsidRPr="00B50947">
              <w:t>No</w:t>
            </w:r>
          </w:p>
        </w:tc>
        <w:tc>
          <w:tcPr>
            <w:tcW w:w="4269" w:type="dxa"/>
          </w:tcPr>
          <w:p w14:paraId="7FDD2AAF" w14:textId="77777777" w:rsidR="005F2CCD" w:rsidRPr="00B50947" w:rsidRDefault="005F2CCD" w:rsidP="00482F99">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482F99">
            <w:pPr>
              <w:pStyle w:val="TableText"/>
            </w:pPr>
            <w:r w:rsidRPr="00B50947">
              <w:t xml:space="preserve">Wednesday </w:t>
            </w:r>
            <w:r w:rsidR="0016119D">
              <w:t>P</w:t>
            </w:r>
            <w:r w:rsidR="0016119D" w:rsidRPr="00B50947">
              <w:t>rofile</w:t>
            </w:r>
          </w:p>
        </w:tc>
        <w:tc>
          <w:tcPr>
            <w:tcW w:w="1032" w:type="dxa"/>
          </w:tcPr>
          <w:p w14:paraId="3F0C30E5" w14:textId="77777777" w:rsidR="005F2CCD" w:rsidRPr="00B50947" w:rsidRDefault="005F2CCD" w:rsidP="00482F99">
            <w:pPr>
              <w:pStyle w:val="TableText"/>
            </w:pPr>
            <w:r w:rsidRPr="00B50947">
              <w:t>Number</w:t>
            </w:r>
          </w:p>
        </w:tc>
        <w:tc>
          <w:tcPr>
            <w:tcW w:w="869" w:type="dxa"/>
          </w:tcPr>
          <w:p w14:paraId="51BC9D6D" w14:textId="77777777" w:rsidR="005F2CCD" w:rsidRPr="00B50947" w:rsidRDefault="005F2CCD" w:rsidP="00482F99">
            <w:pPr>
              <w:pStyle w:val="TableText"/>
            </w:pPr>
            <w:r w:rsidRPr="00B50947">
              <w:t>wed</w:t>
            </w:r>
          </w:p>
        </w:tc>
        <w:tc>
          <w:tcPr>
            <w:tcW w:w="1239" w:type="dxa"/>
          </w:tcPr>
          <w:p w14:paraId="4BF04F70" w14:textId="77777777" w:rsidR="005F2CCD" w:rsidRPr="00B50947" w:rsidRDefault="005F2CCD" w:rsidP="00482F99">
            <w:pPr>
              <w:pStyle w:val="TableText"/>
            </w:pPr>
            <w:r w:rsidRPr="00B50947">
              <w:t>No</w:t>
            </w:r>
          </w:p>
        </w:tc>
        <w:tc>
          <w:tcPr>
            <w:tcW w:w="4269" w:type="dxa"/>
          </w:tcPr>
          <w:p w14:paraId="5D246AA8" w14:textId="77777777" w:rsidR="005F2CCD" w:rsidRPr="00B50947" w:rsidRDefault="005F2CCD" w:rsidP="00482F99">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482F99">
            <w:pPr>
              <w:pStyle w:val="TableText"/>
            </w:pPr>
            <w:r w:rsidRPr="00B50947">
              <w:t xml:space="preserve">Thursday </w:t>
            </w:r>
            <w:r w:rsidR="0016119D">
              <w:t>P</w:t>
            </w:r>
            <w:r w:rsidR="0016119D" w:rsidRPr="00B50947">
              <w:t>rofile</w:t>
            </w:r>
          </w:p>
        </w:tc>
        <w:tc>
          <w:tcPr>
            <w:tcW w:w="1032" w:type="dxa"/>
          </w:tcPr>
          <w:p w14:paraId="7F09B86A" w14:textId="77777777" w:rsidR="005F2CCD" w:rsidRPr="00B50947" w:rsidRDefault="005F2CCD" w:rsidP="00482F99">
            <w:pPr>
              <w:pStyle w:val="TableText"/>
            </w:pPr>
            <w:r w:rsidRPr="00B50947">
              <w:t>Number</w:t>
            </w:r>
          </w:p>
        </w:tc>
        <w:tc>
          <w:tcPr>
            <w:tcW w:w="869" w:type="dxa"/>
          </w:tcPr>
          <w:p w14:paraId="32F4B0F8" w14:textId="77777777" w:rsidR="005F2CCD" w:rsidRPr="00B50947" w:rsidRDefault="005F2CCD" w:rsidP="00482F99">
            <w:pPr>
              <w:pStyle w:val="TableText"/>
            </w:pPr>
            <w:r w:rsidRPr="00B50947">
              <w:t>thu</w:t>
            </w:r>
          </w:p>
        </w:tc>
        <w:tc>
          <w:tcPr>
            <w:tcW w:w="1239" w:type="dxa"/>
          </w:tcPr>
          <w:p w14:paraId="7035FAAC" w14:textId="77777777" w:rsidR="005F2CCD" w:rsidRPr="00B50947" w:rsidRDefault="005F2CCD" w:rsidP="00482F99">
            <w:pPr>
              <w:pStyle w:val="TableText"/>
            </w:pPr>
            <w:r w:rsidRPr="00B50947">
              <w:t>No</w:t>
            </w:r>
          </w:p>
        </w:tc>
        <w:tc>
          <w:tcPr>
            <w:tcW w:w="4269" w:type="dxa"/>
          </w:tcPr>
          <w:p w14:paraId="61DE9DDB" w14:textId="77777777" w:rsidR="005F2CCD" w:rsidRPr="00B50947" w:rsidRDefault="005F2CCD" w:rsidP="00482F99">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482F99">
            <w:pPr>
              <w:pStyle w:val="TableText"/>
            </w:pPr>
            <w:r w:rsidRPr="00B50947">
              <w:t xml:space="preserve">Friday </w:t>
            </w:r>
            <w:r w:rsidR="0016119D">
              <w:t>P</w:t>
            </w:r>
            <w:r w:rsidR="0016119D" w:rsidRPr="00B50947">
              <w:t>rofile</w:t>
            </w:r>
          </w:p>
        </w:tc>
        <w:tc>
          <w:tcPr>
            <w:tcW w:w="1032" w:type="dxa"/>
          </w:tcPr>
          <w:p w14:paraId="23715508" w14:textId="77777777" w:rsidR="005F2CCD" w:rsidRPr="00B50947" w:rsidRDefault="005F2CCD" w:rsidP="00482F99">
            <w:pPr>
              <w:pStyle w:val="TableText"/>
            </w:pPr>
            <w:r w:rsidRPr="00B50947">
              <w:t>Number</w:t>
            </w:r>
          </w:p>
        </w:tc>
        <w:tc>
          <w:tcPr>
            <w:tcW w:w="869" w:type="dxa"/>
          </w:tcPr>
          <w:p w14:paraId="4DD7D2D8" w14:textId="77777777" w:rsidR="005F2CCD" w:rsidRPr="00B50947" w:rsidRDefault="005F2CCD" w:rsidP="00482F99">
            <w:pPr>
              <w:pStyle w:val="TableText"/>
            </w:pPr>
            <w:r w:rsidRPr="00B50947">
              <w:t>fri</w:t>
            </w:r>
          </w:p>
        </w:tc>
        <w:tc>
          <w:tcPr>
            <w:tcW w:w="1239" w:type="dxa"/>
          </w:tcPr>
          <w:p w14:paraId="6BC0987C" w14:textId="77777777" w:rsidR="005F2CCD" w:rsidRPr="00B50947" w:rsidRDefault="005F2CCD" w:rsidP="00482F99">
            <w:pPr>
              <w:pStyle w:val="TableText"/>
            </w:pPr>
            <w:r w:rsidRPr="00B50947">
              <w:t>No</w:t>
            </w:r>
          </w:p>
        </w:tc>
        <w:tc>
          <w:tcPr>
            <w:tcW w:w="4269" w:type="dxa"/>
          </w:tcPr>
          <w:p w14:paraId="56A6BC17" w14:textId="77777777" w:rsidR="005F2CCD" w:rsidRPr="00B50947" w:rsidRDefault="005F2CCD" w:rsidP="00482F99">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482F99">
            <w:pPr>
              <w:pStyle w:val="TableText"/>
            </w:pPr>
            <w:r w:rsidRPr="00B50947">
              <w:t xml:space="preserve">Saturday </w:t>
            </w:r>
            <w:r w:rsidR="0016119D">
              <w:t>P</w:t>
            </w:r>
            <w:r w:rsidR="0016119D" w:rsidRPr="00B50947">
              <w:t>rofile</w:t>
            </w:r>
          </w:p>
        </w:tc>
        <w:tc>
          <w:tcPr>
            <w:tcW w:w="1032" w:type="dxa"/>
          </w:tcPr>
          <w:p w14:paraId="6CD25332" w14:textId="77777777" w:rsidR="005F2CCD" w:rsidRPr="00B50947" w:rsidRDefault="005F2CCD" w:rsidP="00482F99">
            <w:pPr>
              <w:pStyle w:val="TableText"/>
            </w:pPr>
            <w:r w:rsidRPr="00B50947">
              <w:t>Number</w:t>
            </w:r>
          </w:p>
        </w:tc>
        <w:tc>
          <w:tcPr>
            <w:tcW w:w="869" w:type="dxa"/>
          </w:tcPr>
          <w:p w14:paraId="5BCE98DA" w14:textId="77777777" w:rsidR="005F2CCD" w:rsidRPr="00B50947" w:rsidRDefault="005F2CCD" w:rsidP="00482F99">
            <w:pPr>
              <w:pStyle w:val="TableText"/>
            </w:pPr>
            <w:r w:rsidRPr="00B50947">
              <w:t>sat</w:t>
            </w:r>
          </w:p>
        </w:tc>
        <w:tc>
          <w:tcPr>
            <w:tcW w:w="1239" w:type="dxa"/>
          </w:tcPr>
          <w:p w14:paraId="1FCACE6C" w14:textId="77777777" w:rsidR="005F2CCD" w:rsidRPr="00B50947" w:rsidRDefault="005F2CCD" w:rsidP="00482F99">
            <w:pPr>
              <w:pStyle w:val="TableText"/>
            </w:pPr>
            <w:r w:rsidRPr="00B50947">
              <w:t>No</w:t>
            </w:r>
          </w:p>
        </w:tc>
        <w:tc>
          <w:tcPr>
            <w:tcW w:w="4269" w:type="dxa"/>
          </w:tcPr>
          <w:p w14:paraId="425DB5F0" w14:textId="77777777" w:rsidR="005F2CCD" w:rsidRPr="00B50947" w:rsidRDefault="005F2CCD" w:rsidP="00482F99">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482F99">
            <w:pPr>
              <w:pStyle w:val="TableText"/>
            </w:pPr>
            <w:r w:rsidRPr="00B50947">
              <w:t xml:space="preserve">Sunday </w:t>
            </w:r>
            <w:r w:rsidR="0016119D">
              <w:t>P</w:t>
            </w:r>
            <w:r w:rsidR="0016119D" w:rsidRPr="00B50947">
              <w:t>rofile</w:t>
            </w:r>
          </w:p>
        </w:tc>
        <w:tc>
          <w:tcPr>
            <w:tcW w:w="1032" w:type="dxa"/>
          </w:tcPr>
          <w:p w14:paraId="264A6FA8" w14:textId="77777777" w:rsidR="005F2CCD" w:rsidRPr="00B50947" w:rsidRDefault="005F2CCD" w:rsidP="00482F99">
            <w:pPr>
              <w:pStyle w:val="TableText"/>
            </w:pPr>
            <w:r w:rsidRPr="00B50947">
              <w:t>Number</w:t>
            </w:r>
          </w:p>
        </w:tc>
        <w:tc>
          <w:tcPr>
            <w:tcW w:w="869" w:type="dxa"/>
          </w:tcPr>
          <w:p w14:paraId="10AA34A2" w14:textId="77777777" w:rsidR="005F2CCD" w:rsidRPr="00B50947" w:rsidRDefault="005F2CCD" w:rsidP="00482F99">
            <w:pPr>
              <w:pStyle w:val="TableText"/>
            </w:pPr>
            <w:r w:rsidRPr="00B50947">
              <w:t>sun</w:t>
            </w:r>
          </w:p>
        </w:tc>
        <w:tc>
          <w:tcPr>
            <w:tcW w:w="1239" w:type="dxa"/>
          </w:tcPr>
          <w:p w14:paraId="6CB1F1F5" w14:textId="77777777" w:rsidR="005F2CCD" w:rsidRPr="00B50947" w:rsidRDefault="005F2CCD" w:rsidP="00482F99">
            <w:pPr>
              <w:pStyle w:val="TableText"/>
            </w:pPr>
            <w:r w:rsidRPr="00B50947">
              <w:t>No</w:t>
            </w:r>
          </w:p>
        </w:tc>
        <w:tc>
          <w:tcPr>
            <w:tcW w:w="4269" w:type="dxa"/>
          </w:tcPr>
          <w:p w14:paraId="019C2C4F" w14:textId="77777777" w:rsidR="005F2CCD" w:rsidRPr="00B50947" w:rsidRDefault="005F2CCD" w:rsidP="00482F99">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678FE3C7"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r w:rsidR="0040669E" w:rsidRPr="0040669E">
        <w:rPr>
          <w:rStyle w:val="Crossreference"/>
        </w:rPr>
        <w:t>Figure 6</w:t>
      </w:r>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7C075248"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r w:rsidR="0040669E" w:rsidRPr="0040669E">
        <w:rPr>
          <w:rStyle w:val="Crossreference"/>
        </w:rPr>
        <w:t>Figure 6</w:t>
      </w:r>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18DFDC3E" w:rsidR="00D51AF5" w:rsidRDefault="00D51AF5" w:rsidP="00D51AF5">
      <w:pPr>
        <w:pStyle w:val="Caption"/>
      </w:pPr>
      <w:bookmarkStart w:id="96" w:name="_Ref161306703"/>
      <w:bookmarkStart w:id="97" w:name="_Toc169774946"/>
      <w:r>
        <w:t xml:space="preserve">Figure </w:t>
      </w:r>
      <w:fldSimple w:instr=" SEQ Figure \* ARABIC ">
        <w:r w:rsidR="0040669E">
          <w:rPr>
            <w:noProof/>
          </w:rPr>
          <w:t>6</w:t>
        </w:r>
      </w:fldSimple>
      <w:bookmarkEnd w:id="96"/>
      <w:r>
        <w:tab/>
      </w:r>
      <w:r w:rsidRPr="00D51AF5">
        <w:t>State change mechanism</w:t>
      </w:r>
      <w:bookmarkEnd w:id="97"/>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05E478DF" w:rsidR="00D51AF5" w:rsidRDefault="00D51AF5" w:rsidP="00D51AF5">
      <w:pPr>
        <w:pStyle w:val="Caption"/>
      </w:pPr>
      <w:bookmarkStart w:id="98" w:name="_Toc169774947"/>
      <w:r>
        <w:t xml:space="preserve">Figure </w:t>
      </w:r>
      <w:fldSimple w:instr=" SEQ Figure \* ARABIC ">
        <w:r w:rsidR="0040669E">
          <w:rPr>
            <w:noProof/>
          </w:rPr>
          <w:t>7</w:t>
        </w:r>
      </w:fldSimple>
      <w:r>
        <w:tab/>
      </w:r>
      <w:r w:rsidRPr="00D51AF5">
        <w:t>Analogue normal state</w:t>
      </w:r>
      <w:bookmarkEnd w:id="98"/>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71329C12"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r w:rsidR="0040669E" w:rsidRPr="0040669E">
        <w:rPr>
          <w:rStyle w:val="Crossreference"/>
        </w:rPr>
        <w:t>Figure 8</w:t>
      </w:r>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r w:rsidR="0040669E" w:rsidRPr="0040669E">
        <w:rPr>
          <w:rStyle w:val="Crossreference"/>
        </w:rPr>
        <w:t>Figure 9</w:t>
      </w:r>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3CFC53DE"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r w:rsidR="0040669E" w:rsidRPr="0040669E">
        <w:rPr>
          <w:rStyle w:val="Crossreference"/>
        </w:rPr>
        <w:t>Figure 8</w:t>
      </w:r>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7676F4F8" w:rsidR="00E43FE2" w:rsidRDefault="00E43FE2" w:rsidP="00E43FE2">
      <w:pPr>
        <w:pStyle w:val="Caption"/>
      </w:pPr>
      <w:bookmarkStart w:id="99" w:name="_Ref161308030"/>
      <w:bookmarkStart w:id="100" w:name="_Toc169774948"/>
      <w:r>
        <w:t xml:space="preserve">Figure </w:t>
      </w:r>
      <w:fldSimple w:instr=" SEQ Figure \* ARABIC ">
        <w:r w:rsidR="0040669E">
          <w:rPr>
            <w:noProof/>
          </w:rPr>
          <w:t>8</w:t>
        </w:r>
      </w:fldSimple>
      <w:bookmarkEnd w:id="99"/>
      <w:r>
        <w:tab/>
      </w:r>
      <w:r w:rsidRPr="00E43FE2">
        <w:t>Ramping analogue value with 4 limits</w:t>
      </w:r>
      <w:bookmarkEnd w:id="100"/>
    </w:p>
    <w:p w14:paraId="7DA37B18" w14:textId="1BD5B0A6"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r w:rsidR="0040669E" w:rsidRPr="0040669E">
        <w:rPr>
          <w:rStyle w:val="Crossreference"/>
        </w:rPr>
        <w:t>Figure 9</w:t>
      </w:r>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515793CD" w:rsidR="00E43FE2" w:rsidRDefault="00E43FE2" w:rsidP="00E43FE2">
      <w:pPr>
        <w:pStyle w:val="Caption"/>
      </w:pPr>
      <w:bookmarkStart w:id="101" w:name="_Ref161308250"/>
      <w:bookmarkStart w:id="102" w:name="_Toc169774949"/>
      <w:r>
        <w:t xml:space="preserve">Figure </w:t>
      </w:r>
      <w:fldSimple w:instr=" SEQ Figure \* ARABIC ">
        <w:r w:rsidR="0040669E">
          <w:rPr>
            <w:noProof/>
          </w:rPr>
          <w:t>9</w:t>
        </w:r>
      </w:fldSimple>
      <w:bookmarkEnd w:id="101"/>
      <w:r>
        <w:tab/>
      </w:r>
      <w:r w:rsidRPr="00E43FE2">
        <w:t xml:space="preserve">Step-change analogue value with </w:t>
      </w:r>
      <w:r w:rsidR="00D01088">
        <w:t>4</w:t>
      </w:r>
      <w:r w:rsidRPr="00E43FE2">
        <w:t xml:space="preserve"> limits</w:t>
      </w:r>
      <w:bookmarkEnd w:id="102"/>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238C14AC" w:rsidR="00AB3C53" w:rsidRPr="00AB3C53" w:rsidRDefault="00AB3C53" w:rsidP="00AB3C53">
      <w:pPr>
        <w:pStyle w:val="BodyText"/>
        <w:rPr>
          <w:rFonts w:eastAsia="DengXian"/>
        </w:rPr>
      </w:pPr>
      <w:bookmarkStart w:id="103"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40669E">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r w:rsidR="0040669E" w:rsidRPr="0040669E">
        <w:rPr>
          <w:rStyle w:val="Crossreference"/>
        </w:rPr>
        <w:t>Limit and control profiles</w:t>
      </w:r>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103"/>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04" w:name="_Toc169774882"/>
      <w:r w:rsidRPr="0023515A">
        <w:rPr>
          <w:rFonts w:eastAsia="DengXian"/>
        </w:rPr>
        <w:t xml:space="preserve">Counter </w:t>
      </w:r>
      <w:r w:rsidR="006B0494" w:rsidRPr="0023515A">
        <w:rPr>
          <w:rFonts w:eastAsia="DengXian"/>
        </w:rPr>
        <w:t>limits</w:t>
      </w:r>
      <w:bookmarkEnd w:id="104"/>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16FCAC04"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r w:rsidR="0040669E" w:rsidRPr="0040669E">
        <w:rPr>
          <w:rStyle w:val="Crossreference"/>
        </w:rPr>
        <w:t>Figure 10</w:t>
      </w:r>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5F1F9E13" w:rsidR="00B1706D" w:rsidRDefault="00B1706D" w:rsidP="00B1706D">
      <w:pPr>
        <w:pStyle w:val="Caption"/>
      </w:pPr>
      <w:bookmarkStart w:id="105" w:name="_Ref161765726"/>
      <w:bookmarkStart w:id="106" w:name="_Toc169774950"/>
      <w:r>
        <w:t xml:space="preserve">Figure </w:t>
      </w:r>
      <w:fldSimple w:instr=" SEQ Figure \* ARABIC ">
        <w:r w:rsidR="0040669E">
          <w:rPr>
            <w:noProof/>
          </w:rPr>
          <w:t>10</w:t>
        </w:r>
      </w:fldSimple>
      <w:bookmarkEnd w:id="105"/>
      <w:r>
        <w:tab/>
      </w:r>
      <w:r w:rsidRPr="00B1706D">
        <w:t>Counter normal state</w:t>
      </w:r>
      <w:bookmarkEnd w:id="106"/>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3270615D"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r w:rsidR="0040669E" w:rsidRPr="0040669E">
        <w:rPr>
          <w:rStyle w:val="Crossreference"/>
        </w:rPr>
        <w:t>Table 17</w:t>
      </w:r>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31A5F83D" w:rsidR="00B1706D" w:rsidRDefault="00B1706D" w:rsidP="00B1706D">
      <w:pPr>
        <w:pStyle w:val="Caption"/>
      </w:pPr>
      <w:bookmarkStart w:id="107" w:name="_Ref161312936"/>
      <w:bookmarkStart w:id="108" w:name="_Toc169774969"/>
      <w:r>
        <w:t xml:space="preserve">Table </w:t>
      </w:r>
      <w:fldSimple w:instr=" SEQ Table \* ARABIC ">
        <w:r w:rsidR="0040669E">
          <w:rPr>
            <w:noProof/>
          </w:rPr>
          <w:t>17</w:t>
        </w:r>
      </w:fldSimple>
      <w:bookmarkEnd w:id="107"/>
      <w:r>
        <w:tab/>
      </w:r>
      <w:r w:rsidR="003557AA" w:rsidRPr="003557AA">
        <w:t>Information used in defining a counter limit</w:t>
      </w:r>
      <w:bookmarkEnd w:id="108"/>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482F99">
            <w:pPr>
              <w:pStyle w:val="TableText"/>
            </w:pPr>
            <w:r w:rsidRPr="00163DC5">
              <w:t>Parent Point</w:t>
            </w:r>
          </w:p>
        </w:tc>
        <w:tc>
          <w:tcPr>
            <w:tcW w:w="1032" w:type="dxa"/>
          </w:tcPr>
          <w:p w14:paraId="5EBA878D" w14:textId="77777777" w:rsidR="003557AA" w:rsidRPr="00163DC5" w:rsidRDefault="003557AA" w:rsidP="00482F99">
            <w:pPr>
              <w:pStyle w:val="TableText"/>
            </w:pPr>
            <w:r w:rsidRPr="00163DC5">
              <w:t>Integer</w:t>
            </w:r>
          </w:p>
        </w:tc>
        <w:tc>
          <w:tcPr>
            <w:tcW w:w="932" w:type="dxa"/>
          </w:tcPr>
          <w:p w14:paraId="34EF02B1" w14:textId="77777777" w:rsidR="003557AA" w:rsidRPr="00163DC5" w:rsidRDefault="003557AA" w:rsidP="00482F99">
            <w:pPr>
              <w:pStyle w:val="TableText"/>
            </w:pPr>
            <w:r w:rsidRPr="00163DC5">
              <w:t>parent</w:t>
            </w:r>
          </w:p>
        </w:tc>
        <w:tc>
          <w:tcPr>
            <w:tcW w:w="1239" w:type="dxa"/>
          </w:tcPr>
          <w:p w14:paraId="50470B4E" w14:textId="77777777" w:rsidR="003557AA" w:rsidRPr="00163DC5" w:rsidRDefault="003557AA" w:rsidP="00482F99">
            <w:pPr>
              <w:pStyle w:val="TableText"/>
            </w:pPr>
            <w:r w:rsidRPr="00163DC5">
              <w:t>Yes</w:t>
            </w:r>
          </w:p>
        </w:tc>
        <w:tc>
          <w:tcPr>
            <w:tcW w:w="4204" w:type="dxa"/>
          </w:tcPr>
          <w:p w14:paraId="5089825B" w14:textId="6ED09085" w:rsidR="003557AA" w:rsidRPr="00163DC5" w:rsidRDefault="003557AA" w:rsidP="00482F99">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482F99">
            <w:pPr>
              <w:pStyle w:val="TableText"/>
            </w:pPr>
            <w:r w:rsidRPr="00163DC5">
              <w:t>Point Limit Index</w:t>
            </w:r>
          </w:p>
        </w:tc>
        <w:tc>
          <w:tcPr>
            <w:tcW w:w="1032" w:type="dxa"/>
          </w:tcPr>
          <w:p w14:paraId="5BFE8F07" w14:textId="77777777" w:rsidR="003557AA" w:rsidRPr="00163DC5" w:rsidRDefault="003557AA" w:rsidP="00482F99">
            <w:pPr>
              <w:pStyle w:val="TableText"/>
            </w:pPr>
            <w:r w:rsidRPr="00163DC5">
              <w:t>Number</w:t>
            </w:r>
          </w:p>
        </w:tc>
        <w:tc>
          <w:tcPr>
            <w:tcW w:w="932" w:type="dxa"/>
          </w:tcPr>
          <w:p w14:paraId="4FC1D8DB" w14:textId="77777777" w:rsidR="003557AA" w:rsidRPr="00163DC5" w:rsidRDefault="003557AA" w:rsidP="00482F99">
            <w:pPr>
              <w:pStyle w:val="TableText"/>
            </w:pPr>
            <w:r w:rsidRPr="00163DC5">
              <w:t>num</w:t>
            </w:r>
          </w:p>
        </w:tc>
        <w:tc>
          <w:tcPr>
            <w:tcW w:w="1239" w:type="dxa"/>
          </w:tcPr>
          <w:p w14:paraId="5AA9372D" w14:textId="77777777" w:rsidR="003557AA" w:rsidRPr="00163DC5" w:rsidRDefault="003557AA" w:rsidP="00482F99">
            <w:pPr>
              <w:pStyle w:val="TableText"/>
            </w:pPr>
            <w:r w:rsidRPr="00163DC5">
              <w:t>Yes</w:t>
            </w:r>
          </w:p>
        </w:tc>
        <w:tc>
          <w:tcPr>
            <w:tcW w:w="4204" w:type="dxa"/>
          </w:tcPr>
          <w:p w14:paraId="28B6AF96" w14:textId="21007A34" w:rsidR="003557AA" w:rsidRPr="00163DC5" w:rsidRDefault="003557AA" w:rsidP="00482F99">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482F99">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482F99">
            <w:pPr>
              <w:pStyle w:val="TableText"/>
            </w:pPr>
            <w:r w:rsidRPr="00163DC5">
              <w:t>String</w:t>
            </w:r>
          </w:p>
        </w:tc>
        <w:tc>
          <w:tcPr>
            <w:tcW w:w="932" w:type="dxa"/>
          </w:tcPr>
          <w:p w14:paraId="20B9A1BD" w14:textId="77777777" w:rsidR="003557AA" w:rsidRPr="00163DC5" w:rsidRDefault="003557AA" w:rsidP="00482F99">
            <w:pPr>
              <w:pStyle w:val="TableText"/>
            </w:pPr>
            <w:r w:rsidRPr="00163DC5">
              <w:t>name</w:t>
            </w:r>
          </w:p>
        </w:tc>
        <w:tc>
          <w:tcPr>
            <w:tcW w:w="1239" w:type="dxa"/>
          </w:tcPr>
          <w:p w14:paraId="0C7E85FD" w14:textId="77777777" w:rsidR="003557AA" w:rsidRPr="00163DC5" w:rsidRDefault="003557AA" w:rsidP="00482F99">
            <w:pPr>
              <w:pStyle w:val="TableText"/>
            </w:pPr>
            <w:r w:rsidRPr="00163DC5">
              <w:t>No</w:t>
            </w:r>
          </w:p>
        </w:tc>
        <w:tc>
          <w:tcPr>
            <w:tcW w:w="4204" w:type="dxa"/>
          </w:tcPr>
          <w:p w14:paraId="6CE6E278" w14:textId="33AF1B55" w:rsidR="003557AA" w:rsidRPr="00163DC5" w:rsidRDefault="003557AA" w:rsidP="00482F99">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482F99">
            <w:pPr>
              <w:pStyle w:val="TableText"/>
            </w:pPr>
            <w:r w:rsidRPr="00163DC5">
              <w:t>Action</w:t>
            </w:r>
          </w:p>
        </w:tc>
        <w:tc>
          <w:tcPr>
            <w:tcW w:w="1032" w:type="dxa"/>
          </w:tcPr>
          <w:p w14:paraId="74234B3D" w14:textId="77777777" w:rsidR="003557AA" w:rsidRPr="00163DC5" w:rsidRDefault="003557AA" w:rsidP="00482F99">
            <w:pPr>
              <w:pStyle w:val="TableText"/>
            </w:pPr>
            <w:r w:rsidRPr="00163DC5">
              <w:t>Number</w:t>
            </w:r>
          </w:p>
        </w:tc>
        <w:tc>
          <w:tcPr>
            <w:tcW w:w="932" w:type="dxa"/>
          </w:tcPr>
          <w:p w14:paraId="090A489E" w14:textId="77777777" w:rsidR="003557AA" w:rsidRPr="00163DC5" w:rsidRDefault="003557AA" w:rsidP="00482F99">
            <w:pPr>
              <w:pStyle w:val="TableText"/>
            </w:pPr>
            <w:r w:rsidRPr="00163DC5">
              <w:t>action</w:t>
            </w:r>
          </w:p>
        </w:tc>
        <w:tc>
          <w:tcPr>
            <w:tcW w:w="1239" w:type="dxa"/>
          </w:tcPr>
          <w:p w14:paraId="6A9086C6" w14:textId="77777777" w:rsidR="003557AA" w:rsidRPr="00163DC5" w:rsidRDefault="003557AA" w:rsidP="00482F99">
            <w:pPr>
              <w:pStyle w:val="TableText"/>
            </w:pPr>
            <w:r w:rsidRPr="00163DC5">
              <w:t>Yes</w:t>
            </w:r>
          </w:p>
        </w:tc>
        <w:tc>
          <w:tcPr>
            <w:tcW w:w="4204" w:type="dxa"/>
          </w:tcPr>
          <w:p w14:paraId="458F4EAB" w14:textId="530BC980" w:rsidR="003557AA" w:rsidRPr="00163DC5" w:rsidRDefault="003557AA" w:rsidP="00482F99">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482F99">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482F99">
            <w:pPr>
              <w:pStyle w:val="TableText"/>
            </w:pPr>
            <w:r w:rsidRPr="00163DC5">
              <w:t>Number</w:t>
            </w:r>
          </w:p>
        </w:tc>
        <w:tc>
          <w:tcPr>
            <w:tcW w:w="932" w:type="dxa"/>
          </w:tcPr>
          <w:p w14:paraId="26BFDB00" w14:textId="77777777" w:rsidR="003557AA" w:rsidRPr="00163DC5" w:rsidRDefault="003557AA" w:rsidP="00482F99">
            <w:pPr>
              <w:pStyle w:val="TableText"/>
            </w:pPr>
            <w:r w:rsidRPr="00163DC5">
              <w:t>value</w:t>
            </w:r>
          </w:p>
        </w:tc>
        <w:tc>
          <w:tcPr>
            <w:tcW w:w="1239" w:type="dxa"/>
          </w:tcPr>
          <w:p w14:paraId="294161CC" w14:textId="77777777" w:rsidR="003557AA" w:rsidRPr="00163DC5" w:rsidRDefault="003557AA" w:rsidP="00482F99">
            <w:pPr>
              <w:pStyle w:val="TableText"/>
            </w:pPr>
            <w:r w:rsidRPr="00163DC5">
              <w:t>Yes</w:t>
            </w:r>
          </w:p>
        </w:tc>
        <w:tc>
          <w:tcPr>
            <w:tcW w:w="4204" w:type="dxa"/>
          </w:tcPr>
          <w:p w14:paraId="4C519DEF" w14:textId="6F1CD918" w:rsidR="003557AA" w:rsidRPr="00163DC5" w:rsidRDefault="003557AA" w:rsidP="00482F99">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482F99">
            <w:pPr>
              <w:pStyle w:val="TableText"/>
            </w:pPr>
            <w:r w:rsidRPr="00163DC5">
              <w:t xml:space="preserve">Monday </w:t>
            </w:r>
            <w:r w:rsidR="0016119D">
              <w:t>P</w:t>
            </w:r>
            <w:r w:rsidR="0016119D" w:rsidRPr="00163DC5">
              <w:t>rofile</w:t>
            </w:r>
          </w:p>
        </w:tc>
        <w:tc>
          <w:tcPr>
            <w:tcW w:w="1032" w:type="dxa"/>
          </w:tcPr>
          <w:p w14:paraId="5F3A52B0" w14:textId="77777777" w:rsidR="003557AA" w:rsidRPr="00163DC5" w:rsidRDefault="003557AA" w:rsidP="00482F99">
            <w:pPr>
              <w:pStyle w:val="TableText"/>
            </w:pPr>
            <w:r w:rsidRPr="00163DC5">
              <w:t>Number</w:t>
            </w:r>
          </w:p>
        </w:tc>
        <w:tc>
          <w:tcPr>
            <w:tcW w:w="932" w:type="dxa"/>
          </w:tcPr>
          <w:p w14:paraId="5B831695" w14:textId="77777777" w:rsidR="003557AA" w:rsidRPr="00163DC5" w:rsidRDefault="003557AA" w:rsidP="00482F99">
            <w:pPr>
              <w:pStyle w:val="TableText"/>
            </w:pPr>
            <w:r w:rsidRPr="00163DC5">
              <w:t>mon</w:t>
            </w:r>
          </w:p>
        </w:tc>
        <w:tc>
          <w:tcPr>
            <w:tcW w:w="1239" w:type="dxa"/>
          </w:tcPr>
          <w:p w14:paraId="4F063A81" w14:textId="77777777" w:rsidR="003557AA" w:rsidRPr="00163DC5" w:rsidRDefault="003557AA" w:rsidP="00482F99">
            <w:pPr>
              <w:pStyle w:val="TableText"/>
            </w:pPr>
            <w:r w:rsidRPr="00163DC5">
              <w:t>No</w:t>
            </w:r>
          </w:p>
        </w:tc>
        <w:tc>
          <w:tcPr>
            <w:tcW w:w="4204" w:type="dxa"/>
          </w:tcPr>
          <w:p w14:paraId="3CFF41AD" w14:textId="77777777" w:rsidR="003557AA" w:rsidRPr="00163DC5" w:rsidRDefault="003557AA" w:rsidP="00482F99">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482F99">
            <w:pPr>
              <w:pStyle w:val="TableText"/>
            </w:pPr>
            <w:r w:rsidRPr="00163DC5">
              <w:t xml:space="preserve">Tuesday </w:t>
            </w:r>
            <w:r w:rsidR="0016119D">
              <w:t>P</w:t>
            </w:r>
            <w:r w:rsidR="0016119D" w:rsidRPr="00163DC5">
              <w:t>rofile</w:t>
            </w:r>
          </w:p>
        </w:tc>
        <w:tc>
          <w:tcPr>
            <w:tcW w:w="1032" w:type="dxa"/>
          </w:tcPr>
          <w:p w14:paraId="60F231C0" w14:textId="77777777" w:rsidR="003557AA" w:rsidRPr="00163DC5" w:rsidRDefault="003557AA" w:rsidP="00482F99">
            <w:pPr>
              <w:pStyle w:val="TableText"/>
            </w:pPr>
            <w:r w:rsidRPr="00163DC5">
              <w:t>Number</w:t>
            </w:r>
          </w:p>
        </w:tc>
        <w:tc>
          <w:tcPr>
            <w:tcW w:w="932" w:type="dxa"/>
          </w:tcPr>
          <w:p w14:paraId="466B7D73" w14:textId="77777777" w:rsidR="003557AA" w:rsidRPr="00163DC5" w:rsidRDefault="003557AA" w:rsidP="00482F99">
            <w:pPr>
              <w:pStyle w:val="TableText"/>
            </w:pPr>
            <w:r w:rsidRPr="00163DC5">
              <w:t>tue</w:t>
            </w:r>
          </w:p>
        </w:tc>
        <w:tc>
          <w:tcPr>
            <w:tcW w:w="1239" w:type="dxa"/>
          </w:tcPr>
          <w:p w14:paraId="24B8716E" w14:textId="77777777" w:rsidR="003557AA" w:rsidRPr="00163DC5" w:rsidRDefault="003557AA" w:rsidP="00482F99">
            <w:pPr>
              <w:pStyle w:val="TableText"/>
            </w:pPr>
            <w:r w:rsidRPr="00163DC5">
              <w:t>No</w:t>
            </w:r>
          </w:p>
        </w:tc>
        <w:tc>
          <w:tcPr>
            <w:tcW w:w="4204" w:type="dxa"/>
          </w:tcPr>
          <w:p w14:paraId="52E45BD5" w14:textId="77777777" w:rsidR="003557AA" w:rsidRPr="00163DC5" w:rsidRDefault="003557AA" w:rsidP="00482F99">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482F99">
            <w:pPr>
              <w:pStyle w:val="TableText"/>
            </w:pPr>
            <w:r w:rsidRPr="00163DC5">
              <w:lastRenderedPageBreak/>
              <w:t xml:space="preserve">Wednesday </w:t>
            </w:r>
            <w:r w:rsidR="0016119D">
              <w:t>P</w:t>
            </w:r>
            <w:r w:rsidR="0016119D" w:rsidRPr="00163DC5">
              <w:t>rofile</w:t>
            </w:r>
          </w:p>
        </w:tc>
        <w:tc>
          <w:tcPr>
            <w:tcW w:w="1032" w:type="dxa"/>
          </w:tcPr>
          <w:p w14:paraId="3A112EBF" w14:textId="77777777" w:rsidR="003557AA" w:rsidRPr="00163DC5" w:rsidRDefault="003557AA" w:rsidP="00482F99">
            <w:pPr>
              <w:pStyle w:val="TableText"/>
            </w:pPr>
            <w:r w:rsidRPr="00163DC5">
              <w:t>Number</w:t>
            </w:r>
          </w:p>
        </w:tc>
        <w:tc>
          <w:tcPr>
            <w:tcW w:w="932" w:type="dxa"/>
          </w:tcPr>
          <w:p w14:paraId="403B35BF" w14:textId="77777777" w:rsidR="003557AA" w:rsidRPr="00163DC5" w:rsidRDefault="003557AA" w:rsidP="00482F99">
            <w:pPr>
              <w:pStyle w:val="TableText"/>
            </w:pPr>
            <w:r w:rsidRPr="00163DC5">
              <w:t>wed</w:t>
            </w:r>
          </w:p>
        </w:tc>
        <w:tc>
          <w:tcPr>
            <w:tcW w:w="1239" w:type="dxa"/>
          </w:tcPr>
          <w:p w14:paraId="3A89AA7E" w14:textId="77777777" w:rsidR="003557AA" w:rsidRPr="00163DC5" w:rsidRDefault="003557AA" w:rsidP="00482F99">
            <w:pPr>
              <w:pStyle w:val="TableText"/>
            </w:pPr>
            <w:r w:rsidRPr="00163DC5">
              <w:t>No</w:t>
            </w:r>
          </w:p>
        </w:tc>
        <w:tc>
          <w:tcPr>
            <w:tcW w:w="4204" w:type="dxa"/>
          </w:tcPr>
          <w:p w14:paraId="4E5E6FE6" w14:textId="77777777" w:rsidR="003557AA" w:rsidRPr="00163DC5" w:rsidRDefault="003557AA" w:rsidP="00482F99">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482F99">
            <w:pPr>
              <w:pStyle w:val="TableText"/>
            </w:pPr>
            <w:r w:rsidRPr="00163DC5">
              <w:t xml:space="preserve">Thursday </w:t>
            </w:r>
            <w:r w:rsidR="0016119D">
              <w:t>P</w:t>
            </w:r>
            <w:r w:rsidR="0016119D" w:rsidRPr="00163DC5">
              <w:t>rofile</w:t>
            </w:r>
          </w:p>
        </w:tc>
        <w:tc>
          <w:tcPr>
            <w:tcW w:w="1032" w:type="dxa"/>
          </w:tcPr>
          <w:p w14:paraId="39020290" w14:textId="77777777" w:rsidR="003557AA" w:rsidRPr="00163DC5" w:rsidRDefault="003557AA" w:rsidP="00482F99">
            <w:pPr>
              <w:pStyle w:val="TableText"/>
            </w:pPr>
            <w:r w:rsidRPr="00163DC5">
              <w:t>Number</w:t>
            </w:r>
          </w:p>
        </w:tc>
        <w:tc>
          <w:tcPr>
            <w:tcW w:w="932" w:type="dxa"/>
          </w:tcPr>
          <w:p w14:paraId="1D29125A" w14:textId="77777777" w:rsidR="003557AA" w:rsidRPr="00163DC5" w:rsidRDefault="003557AA" w:rsidP="00482F99">
            <w:pPr>
              <w:pStyle w:val="TableText"/>
            </w:pPr>
            <w:r w:rsidRPr="00163DC5">
              <w:t>thu</w:t>
            </w:r>
          </w:p>
        </w:tc>
        <w:tc>
          <w:tcPr>
            <w:tcW w:w="1239" w:type="dxa"/>
          </w:tcPr>
          <w:p w14:paraId="4BB1B779" w14:textId="77777777" w:rsidR="003557AA" w:rsidRPr="00163DC5" w:rsidRDefault="003557AA" w:rsidP="00482F99">
            <w:pPr>
              <w:pStyle w:val="TableText"/>
            </w:pPr>
            <w:r w:rsidRPr="00163DC5">
              <w:t>No</w:t>
            </w:r>
          </w:p>
        </w:tc>
        <w:tc>
          <w:tcPr>
            <w:tcW w:w="4204" w:type="dxa"/>
          </w:tcPr>
          <w:p w14:paraId="7BD8804F" w14:textId="77777777" w:rsidR="003557AA" w:rsidRPr="00163DC5" w:rsidRDefault="003557AA" w:rsidP="00482F99">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482F99">
            <w:pPr>
              <w:pStyle w:val="TableText"/>
            </w:pPr>
            <w:r w:rsidRPr="00163DC5">
              <w:t xml:space="preserve">Friday </w:t>
            </w:r>
            <w:r w:rsidR="0016119D">
              <w:t>P</w:t>
            </w:r>
            <w:r w:rsidR="0016119D" w:rsidRPr="00163DC5">
              <w:t>rofile</w:t>
            </w:r>
          </w:p>
        </w:tc>
        <w:tc>
          <w:tcPr>
            <w:tcW w:w="1032" w:type="dxa"/>
          </w:tcPr>
          <w:p w14:paraId="7B399734" w14:textId="77777777" w:rsidR="003557AA" w:rsidRPr="00163DC5" w:rsidRDefault="003557AA" w:rsidP="00482F99">
            <w:pPr>
              <w:pStyle w:val="TableText"/>
            </w:pPr>
            <w:r w:rsidRPr="00163DC5">
              <w:t>Number</w:t>
            </w:r>
          </w:p>
        </w:tc>
        <w:tc>
          <w:tcPr>
            <w:tcW w:w="932" w:type="dxa"/>
          </w:tcPr>
          <w:p w14:paraId="6B6AA0FF" w14:textId="77777777" w:rsidR="003557AA" w:rsidRPr="00163DC5" w:rsidRDefault="003557AA" w:rsidP="00482F99">
            <w:pPr>
              <w:pStyle w:val="TableText"/>
            </w:pPr>
            <w:r w:rsidRPr="00163DC5">
              <w:t>fri</w:t>
            </w:r>
          </w:p>
        </w:tc>
        <w:tc>
          <w:tcPr>
            <w:tcW w:w="1239" w:type="dxa"/>
          </w:tcPr>
          <w:p w14:paraId="74AF4142" w14:textId="77777777" w:rsidR="003557AA" w:rsidRPr="00163DC5" w:rsidRDefault="003557AA" w:rsidP="00482F99">
            <w:pPr>
              <w:pStyle w:val="TableText"/>
            </w:pPr>
            <w:r w:rsidRPr="00163DC5">
              <w:t>No</w:t>
            </w:r>
          </w:p>
        </w:tc>
        <w:tc>
          <w:tcPr>
            <w:tcW w:w="4204" w:type="dxa"/>
          </w:tcPr>
          <w:p w14:paraId="02676D1A" w14:textId="77777777" w:rsidR="003557AA" w:rsidRPr="00163DC5" w:rsidRDefault="003557AA" w:rsidP="00482F99">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482F99">
            <w:pPr>
              <w:pStyle w:val="TableText"/>
            </w:pPr>
            <w:r w:rsidRPr="00163DC5">
              <w:t xml:space="preserve">Saturday </w:t>
            </w:r>
            <w:r w:rsidR="0016119D">
              <w:t>P</w:t>
            </w:r>
            <w:r w:rsidR="0016119D" w:rsidRPr="00163DC5">
              <w:t>rofile</w:t>
            </w:r>
          </w:p>
        </w:tc>
        <w:tc>
          <w:tcPr>
            <w:tcW w:w="1032" w:type="dxa"/>
          </w:tcPr>
          <w:p w14:paraId="5A6B3C0D" w14:textId="77777777" w:rsidR="003557AA" w:rsidRPr="00163DC5" w:rsidRDefault="003557AA" w:rsidP="00482F99">
            <w:pPr>
              <w:pStyle w:val="TableText"/>
            </w:pPr>
            <w:r w:rsidRPr="00163DC5">
              <w:t>Number</w:t>
            </w:r>
          </w:p>
        </w:tc>
        <w:tc>
          <w:tcPr>
            <w:tcW w:w="932" w:type="dxa"/>
          </w:tcPr>
          <w:p w14:paraId="5EEB98DC" w14:textId="77777777" w:rsidR="003557AA" w:rsidRPr="00163DC5" w:rsidRDefault="003557AA" w:rsidP="00482F99">
            <w:pPr>
              <w:pStyle w:val="TableText"/>
            </w:pPr>
            <w:r w:rsidRPr="00163DC5">
              <w:t>sat</w:t>
            </w:r>
          </w:p>
        </w:tc>
        <w:tc>
          <w:tcPr>
            <w:tcW w:w="1239" w:type="dxa"/>
          </w:tcPr>
          <w:p w14:paraId="0F541D78" w14:textId="77777777" w:rsidR="003557AA" w:rsidRPr="00163DC5" w:rsidRDefault="003557AA" w:rsidP="00482F99">
            <w:pPr>
              <w:pStyle w:val="TableText"/>
            </w:pPr>
            <w:r w:rsidRPr="00163DC5">
              <w:t>No</w:t>
            </w:r>
          </w:p>
        </w:tc>
        <w:tc>
          <w:tcPr>
            <w:tcW w:w="4204" w:type="dxa"/>
          </w:tcPr>
          <w:p w14:paraId="28FB4D80" w14:textId="77777777" w:rsidR="003557AA" w:rsidRPr="00163DC5" w:rsidRDefault="003557AA" w:rsidP="00482F99">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482F99">
            <w:pPr>
              <w:pStyle w:val="TableText"/>
            </w:pPr>
            <w:r w:rsidRPr="00163DC5">
              <w:t xml:space="preserve">Sunday </w:t>
            </w:r>
            <w:r w:rsidR="0016119D">
              <w:t>P</w:t>
            </w:r>
            <w:r w:rsidR="0016119D" w:rsidRPr="00163DC5">
              <w:t>rofile</w:t>
            </w:r>
          </w:p>
        </w:tc>
        <w:tc>
          <w:tcPr>
            <w:tcW w:w="1032" w:type="dxa"/>
          </w:tcPr>
          <w:p w14:paraId="24FAFDF2" w14:textId="77777777" w:rsidR="003557AA" w:rsidRPr="00163DC5" w:rsidRDefault="003557AA" w:rsidP="00482F99">
            <w:pPr>
              <w:pStyle w:val="TableText"/>
            </w:pPr>
            <w:r w:rsidRPr="00163DC5">
              <w:t>Number</w:t>
            </w:r>
          </w:p>
        </w:tc>
        <w:tc>
          <w:tcPr>
            <w:tcW w:w="932" w:type="dxa"/>
          </w:tcPr>
          <w:p w14:paraId="4BECEEED" w14:textId="77777777" w:rsidR="003557AA" w:rsidRPr="00163DC5" w:rsidRDefault="003557AA" w:rsidP="00482F99">
            <w:pPr>
              <w:pStyle w:val="TableText"/>
            </w:pPr>
            <w:r w:rsidRPr="00163DC5">
              <w:t>sun</w:t>
            </w:r>
          </w:p>
        </w:tc>
        <w:tc>
          <w:tcPr>
            <w:tcW w:w="1239" w:type="dxa"/>
          </w:tcPr>
          <w:p w14:paraId="5B96D4E9" w14:textId="77777777" w:rsidR="003557AA" w:rsidRPr="00163DC5" w:rsidRDefault="003557AA" w:rsidP="00482F99">
            <w:pPr>
              <w:pStyle w:val="TableText"/>
            </w:pPr>
            <w:r w:rsidRPr="00163DC5">
              <w:t>No</w:t>
            </w:r>
          </w:p>
        </w:tc>
        <w:tc>
          <w:tcPr>
            <w:tcW w:w="4204" w:type="dxa"/>
          </w:tcPr>
          <w:p w14:paraId="4472CE2E" w14:textId="77777777" w:rsidR="003557AA" w:rsidRPr="00163DC5" w:rsidRDefault="003557AA" w:rsidP="00482F99">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7C270AD2"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40669E">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40669E" w:rsidRPr="0040669E">
        <w:rPr>
          <w:rStyle w:val="Crossreference"/>
        </w:rPr>
        <w:t>Limit and control profiles</w:t>
      </w:r>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09" w:name="_Toc169774883"/>
      <w:r w:rsidRPr="00384B6A">
        <w:rPr>
          <w:rFonts w:eastAsia="DengXian"/>
        </w:rPr>
        <w:t xml:space="preserve">No </w:t>
      </w:r>
      <w:r w:rsidR="006B0494" w:rsidRPr="00384B6A">
        <w:rPr>
          <w:rFonts w:eastAsia="DengXian"/>
        </w:rPr>
        <w:t>change</w:t>
      </w:r>
      <w:bookmarkEnd w:id="109"/>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6758CF4D"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r w:rsidR="0040669E" w:rsidRPr="0040669E">
        <w:rPr>
          <w:rStyle w:val="Crossreference"/>
        </w:rPr>
        <w:t>Table 18</w:t>
      </w:r>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7A4136FD" w:rsidR="003557AA" w:rsidRDefault="00384B6A" w:rsidP="000A491B">
      <w:pPr>
        <w:pStyle w:val="Caption"/>
        <w:keepNext/>
      </w:pPr>
      <w:bookmarkStart w:id="110" w:name="_Ref161314992"/>
      <w:bookmarkStart w:id="111" w:name="_Toc169774970"/>
      <w:r>
        <w:lastRenderedPageBreak/>
        <w:t xml:space="preserve">Table </w:t>
      </w:r>
      <w:fldSimple w:instr=" SEQ Table \* ARABIC ">
        <w:r w:rsidR="0040669E">
          <w:rPr>
            <w:noProof/>
          </w:rPr>
          <w:t>18</w:t>
        </w:r>
      </w:fldSimple>
      <w:bookmarkEnd w:id="110"/>
      <w:r>
        <w:tab/>
      </w:r>
      <w:r w:rsidRPr="00384B6A">
        <w:t xml:space="preserve">Information used in defining no change for analogue and counter </w:t>
      </w:r>
      <w:r w:rsidR="009A0F57">
        <w:t>p</w:t>
      </w:r>
      <w:r w:rsidRPr="00384B6A">
        <w:t>oints</w:t>
      </w:r>
      <w:bookmarkEnd w:id="111"/>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482F99">
            <w:pPr>
              <w:pStyle w:val="TableText"/>
            </w:pPr>
            <w:r w:rsidRPr="00163DC5">
              <w:t>Parent Point</w:t>
            </w:r>
          </w:p>
        </w:tc>
        <w:tc>
          <w:tcPr>
            <w:tcW w:w="1150" w:type="dxa"/>
          </w:tcPr>
          <w:p w14:paraId="75035F9F" w14:textId="77777777" w:rsidR="000A491B" w:rsidRPr="00163DC5" w:rsidRDefault="000A491B" w:rsidP="00482F99">
            <w:pPr>
              <w:pStyle w:val="TableText"/>
            </w:pPr>
            <w:r w:rsidRPr="00163DC5">
              <w:t>Integer</w:t>
            </w:r>
          </w:p>
        </w:tc>
        <w:tc>
          <w:tcPr>
            <w:tcW w:w="1440" w:type="dxa"/>
          </w:tcPr>
          <w:p w14:paraId="1D784E80" w14:textId="77777777" w:rsidR="000A491B" w:rsidRPr="00163DC5" w:rsidRDefault="000A491B" w:rsidP="00482F99">
            <w:pPr>
              <w:pStyle w:val="TableText"/>
            </w:pPr>
            <w:r w:rsidRPr="00163DC5">
              <w:t>parent</w:t>
            </w:r>
          </w:p>
        </w:tc>
        <w:tc>
          <w:tcPr>
            <w:tcW w:w="905" w:type="dxa"/>
          </w:tcPr>
          <w:p w14:paraId="2B68422B" w14:textId="77777777" w:rsidR="000A491B" w:rsidRPr="00163DC5" w:rsidRDefault="000A491B" w:rsidP="00482F99">
            <w:pPr>
              <w:pStyle w:val="TableText"/>
            </w:pPr>
            <w:r w:rsidRPr="00163DC5">
              <w:t>Yes</w:t>
            </w:r>
          </w:p>
        </w:tc>
        <w:tc>
          <w:tcPr>
            <w:tcW w:w="4032" w:type="dxa"/>
          </w:tcPr>
          <w:p w14:paraId="59BF31E7" w14:textId="4C3BF057" w:rsidR="000A491B" w:rsidRPr="00163DC5" w:rsidRDefault="000A491B" w:rsidP="00482F99">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482F99">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482F99">
            <w:pPr>
              <w:pStyle w:val="TableText"/>
            </w:pPr>
            <w:r w:rsidRPr="00163DC5">
              <w:t>String</w:t>
            </w:r>
          </w:p>
        </w:tc>
        <w:tc>
          <w:tcPr>
            <w:tcW w:w="1440" w:type="dxa"/>
          </w:tcPr>
          <w:p w14:paraId="1232EABB" w14:textId="77777777" w:rsidR="000A491B" w:rsidRPr="00163DC5" w:rsidRDefault="000A491B" w:rsidP="00482F99">
            <w:pPr>
              <w:pStyle w:val="TableText"/>
            </w:pPr>
            <w:r w:rsidRPr="00163DC5">
              <w:t>parentType</w:t>
            </w:r>
          </w:p>
        </w:tc>
        <w:tc>
          <w:tcPr>
            <w:tcW w:w="905" w:type="dxa"/>
          </w:tcPr>
          <w:p w14:paraId="4663B4D1" w14:textId="77777777" w:rsidR="000A491B" w:rsidRPr="00163DC5" w:rsidRDefault="000A491B" w:rsidP="00482F99">
            <w:pPr>
              <w:pStyle w:val="TableText"/>
            </w:pPr>
            <w:r w:rsidRPr="00163DC5">
              <w:t>Yes</w:t>
            </w:r>
          </w:p>
        </w:tc>
        <w:tc>
          <w:tcPr>
            <w:tcW w:w="4032" w:type="dxa"/>
          </w:tcPr>
          <w:p w14:paraId="7A1C8832" w14:textId="32801B03" w:rsidR="000A491B" w:rsidRPr="00163DC5" w:rsidRDefault="000A491B" w:rsidP="00482F99">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482F99">
            <w:pPr>
              <w:pStyle w:val="TableText"/>
            </w:pPr>
            <w:r w:rsidRPr="00163DC5">
              <w:t>Point Limit Index</w:t>
            </w:r>
          </w:p>
        </w:tc>
        <w:tc>
          <w:tcPr>
            <w:tcW w:w="1150" w:type="dxa"/>
          </w:tcPr>
          <w:p w14:paraId="6A8065D1" w14:textId="77777777" w:rsidR="000A491B" w:rsidRPr="00163DC5" w:rsidRDefault="000A491B" w:rsidP="00482F99">
            <w:pPr>
              <w:pStyle w:val="TableText"/>
            </w:pPr>
            <w:r w:rsidRPr="00163DC5">
              <w:t>Number</w:t>
            </w:r>
          </w:p>
        </w:tc>
        <w:tc>
          <w:tcPr>
            <w:tcW w:w="1440" w:type="dxa"/>
          </w:tcPr>
          <w:p w14:paraId="5ACEFB56" w14:textId="77777777" w:rsidR="000A491B" w:rsidRPr="00163DC5" w:rsidRDefault="000A491B" w:rsidP="00482F99">
            <w:pPr>
              <w:pStyle w:val="TableText"/>
            </w:pPr>
            <w:r w:rsidRPr="00163DC5">
              <w:t>num</w:t>
            </w:r>
          </w:p>
        </w:tc>
        <w:tc>
          <w:tcPr>
            <w:tcW w:w="905" w:type="dxa"/>
          </w:tcPr>
          <w:p w14:paraId="518CE81C" w14:textId="77777777" w:rsidR="000A491B" w:rsidRPr="00163DC5" w:rsidRDefault="000A491B" w:rsidP="00482F99">
            <w:pPr>
              <w:pStyle w:val="TableText"/>
            </w:pPr>
            <w:r w:rsidRPr="00163DC5">
              <w:t>Yes</w:t>
            </w:r>
          </w:p>
        </w:tc>
        <w:tc>
          <w:tcPr>
            <w:tcW w:w="4032" w:type="dxa"/>
          </w:tcPr>
          <w:p w14:paraId="25B15A28" w14:textId="0E0FC747" w:rsidR="000A491B" w:rsidRPr="00163DC5" w:rsidRDefault="000A491B" w:rsidP="00482F99">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482F99">
            <w:pPr>
              <w:pStyle w:val="TableText"/>
            </w:pPr>
            <w:r w:rsidRPr="00163DC5">
              <w:t>Name</w:t>
            </w:r>
          </w:p>
        </w:tc>
        <w:tc>
          <w:tcPr>
            <w:tcW w:w="1150" w:type="dxa"/>
          </w:tcPr>
          <w:p w14:paraId="0D30E84A" w14:textId="77777777" w:rsidR="000A491B" w:rsidRPr="00163DC5" w:rsidRDefault="000A491B" w:rsidP="00482F99">
            <w:pPr>
              <w:pStyle w:val="TableText"/>
            </w:pPr>
            <w:r w:rsidRPr="00163DC5">
              <w:t>String</w:t>
            </w:r>
          </w:p>
        </w:tc>
        <w:tc>
          <w:tcPr>
            <w:tcW w:w="1440" w:type="dxa"/>
          </w:tcPr>
          <w:p w14:paraId="284C1668" w14:textId="77777777" w:rsidR="000A491B" w:rsidRPr="00163DC5" w:rsidRDefault="000A491B" w:rsidP="00482F99">
            <w:pPr>
              <w:pStyle w:val="TableText"/>
            </w:pPr>
            <w:r w:rsidRPr="00163DC5">
              <w:t>name</w:t>
            </w:r>
          </w:p>
        </w:tc>
        <w:tc>
          <w:tcPr>
            <w:tcW w:w="905" w:type="dxa"/>
          </w:tcPr>
          <w:p w14:paraId="0A045E1D" w14:textId="77777777" w:rsidR="000A491B" w:rsidRPr="00163DC5" w:rsidRDefault="000A491B" w:rsidP="00482F99">
            <w:pPr>
              <w:pStyle w:val="TableText"/>
            </w:pPr>
            <w:r w:rsidRPr="00163DC5">
              <w:t>No</w:t>
            </w:r>
          </w:p>
        </w:tc>
        <w:tc>
          <w:tcPr>
            <w:tcW w:w="4032" w:type="dxa"/>
          </w:tcPr>
          <w:p w14:paraId="649B3934" w14:textId="1476489C" w:rsidR="000A491B" w:rsidRPr="00163DC5" w:rsidRDefault="000A491B" w:rsidP="00482F99">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482F99">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482F99">
            <w:pPr>
              <w:pStyle w:val="TableText"/>
            </w:pPr>
            <w:r w:rsidRPr="00163DC5">
              <w:t>Number</w:t>
            </w:r>
          </w:p>
        </w:tc>
        <w:tc>
          <w:tcPr>
            <w:tcW w:w="1440" w:type="dxa"/>
          </w:tcPr>
          <w:p w14:paraId="3A581B92" w14:textId="77777777" w:rsidR="000A491B" w:rsidRPr="00163DC5" w:rsidRDefault="000A491B" w:rsidP="00482F99">
            <w:pPr>
              <w:pStyle w:val="TableText"/>
            </w:pPr>
            <w:r w:rsidRPr="00163DC5">
              <w:t>deadband</w:t>
            </w:r>
          </w:p>
        </w:tc>
        <w:tc>
          <w:tcPr>
            <w:tcW w:w="905" w:type="dxa"/>
          </w:tcPr>
          <w:p w14:paraId="61268CCC" w14:textId="77777777" w:rsidR="000A491B" w:rsidRPr="00163DC5" w:rsidRDefault="000A491B" w:rsidP="00482F99">
            <w:pPr>
              <w:pStyle w:val="TableText"/>
            </w:pPr>
            <w:r w:rsidRPr="00163DC5">
              <w:t>No</w:t>
            </w:r>
          </w:p>
        </w:tc>
        <w:tc>
          <w:tcPr>
            <w:tcW w:w="4032" w:type="dxa"/>
          </w:tcPr>
          <w:p w14:paraId="1EF4695E" w14:textId="0DF05176" w:rsidR="000A491B" w:rsidRPr="00163DC5" w:rsidRDefault="000A491B" w:rsidP="00482F99">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482F99">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77777777" w:rsidR="000A491B" w:rsidRPr="00163DC5" w:rsidRDefault="000A491B" w:rsidP="00482F99">
            <w:pPr>
              <w:pStyle w:val="TableText"/>
            </w:pPr>
            <w:r w:rsidRPr="00163DC5">
              <w:t>Number</w:t>
            </w:r>
          </w:p>
        </w:tc>
        <w:tc>
          <w:tcPr>
            <w:tcW w:w="1440" w:type="dxa"/>
          </w:tcPr>
          <w:p w14:paraId="7ACD07A7" w14:textId="77777777" w:rsidR="000A491B" w:rsidRPr="00163DC5" w:rsidRDefault="000A491B" w:rsidP="00482F99">
            <w:pPr>
              <w:pStyle w:val="TableText"/>
            </w:pPr>
            <w:r w:rsidRPr="00163DC5">
              <w:t>period</w:t>
            </w:r>
          </w:p>
        </w:tc>
        <w:tc>
          <w:tcPr>
            <w:tcW w:w="905" w:type="dxa"/>
          </w:tcPr>
          <w:p w14:paraId="26AB953E" w14:textId="77777777" w:rsidR="000A491B" w:rsidRPr="00163DC5" w:rsidRDefault="000A491B" w:rsidP="00482F99">
            <w:pPr>
              <w:pStyle w:val="TableText"/>
            </w:pPr>
            <w:r w:rsidRPr="00163DC5">
              <w:t>Yes</w:t>
            </w:r>
          </w:p>
        </w:tc>
        <w:tc>
          <w:tcPr>
            <w:tcW w:w="4032" w:type="dxa"/>
          </w:tcPr>
          <w:p w14:paraId="1F8943DE" w14:textId="5514AEA3" w:rsidR="000A491B" w:rsidRPr="00163DC5" w:rsidRDefault="000A491B" w:rsidP="00482F99">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482F99">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77777777" w:rsidR="000A491B" w:rsidRPr="00163DC5" w:rsidRDefault="000A491B" w:rsidP="00482F99">
            <w:pPr>
              <w:pStyle w:val="TableText"/>
            </w:pPr>
            <w:r w:rsidRPr="00163DC5">
              <w:t>Number</w:t>
            </w:r>
          </w:p>
        </w:tc>
        <w:tc>
          <w:tcPr>
            <w:tcW w:w="1440" w:type="dxa"/>
          </w:tcPr>
          <w:p w14:paraId="27E0671E" w14:textId="77777777" w:rsidR="000A491B" w:rsidRPr="00163DC5" w:rsidRDefault="000A491B" w:rsidP="00482F99">
            <w:pPr>
              <w:pStyle w:val="TableText"/>
            </w:pPr>
            <w:r w:rsidRPr="00163DC5">
              <w:t>action</w:t>
            </w:r>
          </w:p>
        </w:tc>
        <w:tc>
          <w:tcPr>
            <w:tcW w:w="905" w:type="dxa"/>
          </w:tcPr>
          <w:p w14:paraId="66E0A7DD" w14:textId="77777777" w:rsidR="000A491B" w:rsidRPr="00163DC5" w:rsidRDefault="000A491B" w:rsidP="00482F99">
            <w:pPr>
              <w:pStyle w:val="TableText"/>
            </w:pPr>
            <w:r w:rsidRPr="00163DC5">
              <w:t>Yes</w:t>
            </w:r>
          </w:p>
        </w:tc>
        <w:tc>
          <w:tcPr>
            <w:tcW w:w="4032" w:type="dxa"/>
          </w:tcPr>
          <w:p w14:paraId="5394AB71" w14:textId="3F292994" w:rsidR="000A491B" w:rsidRPr="00163DC5" w:rsidRDefault="000A491B" w:rsidP="00482F99">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6416A312"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40669E">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40669E" w:rsidRPr="0040669E">
        <w:rPr>
          <w:rStyle w:val="Crossreference"/>
        </w:rPr>
        <w:t>Limit and control profiles</w:t>
      </w:r>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12" w:name="_Toc169774884"/>
      <w:r w:rsidRPr="000A491B">
        <w:lastRenderedPageBreak/>
        <w:t xml:space="preserve">Extended </w:t>
      </w:r>
      <w:r w:rsidR="006B0494" w:rsidRPr="000A491B">
        <w:t>points</w:t>
      </w:r>
      <w:bookmarkEnd w:id="112"/>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766F6EEC"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r w:rsidR="0040669E" w:rsidRPr="0040669E">
        <w:rPr>
          <w:rStyle w:val="Crossreference"/>
        </w:rPr>
        <w:t>Table 19</w:t>
      </w:r>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0204A3FC" w:rsidR="00122B46" w:rsidRDefault="00122B46" w:rsidP="00122B46">
      <w:pPr>
        <w:pStyle w:val="Caption"/>
      </w:pPr>
      <w:bookmarkStart w:id="113" w:name="_Ref161315144"/>
      <w:bookmarkStart w:id="114" w:name="_Toc169774971"/>
      <w:r>
        <w:t xml:space="preserve">Table </w:t>
      </w:r>
      <w:fldSimple w:instr=" SEQ Table \* ARABIC ">
        <w:r w:rsidR="0040669E">
          <w:rPr>
            <w:noProof/>
          </w:rPr>
          <w:t>19</w:t>
        </w:r>
      </w:fldSimple>
      <w:bookmarkEnd w:id="113"/>
      <w:r>
        <w:tab/>
      </w:r>
      <w:r w:rsidRPr="00122B46">
        <w:t>Information used in defining exten</w:t>
      </w:r>
      <w:r>
        <w:t>ded</w:t>
      </w:r>
      <w:r w:rsidRPr="00122B46">
        <w:t xml:space="preserve"> </w:t>
      </w:r>
      <w:r w:rsidR="009A0F57">
        <w:t>p</w:t>
      </w:r>
      <w:r w:rsidRPr="00122B46">
        <w:t>oints</w:t>
      </w:r>
      <w:bookmarkEnd w:id="114"/>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482F99">
            <w:pPr>
              <w:pStyle w:val="TableText"/>
            </w:pPr>
            <w:r w:rsidRPr="00163DC5">
              <w:t>Parent Point</w:t>
            </w:r>
          </w:p>
        </w:tc>
        <w:tc>
          <w:tcPr>
            <w:tcW w:w="1150" w:type="dxa"/>
          </w:tcPr>
          <w:p w14:paraId="467DFA88" w14:textId="77777777" w:rsidR="00122B46" w:rsidRPr="00163DC5" w:rsidRDefault="00122B46" w:rsidP="00482F99">
            <w:pPr>
              <w:pStyle w:val="TableText"/>
            </w:pPr>
            <w:r w:rsidRPr="00163DC5">
              <w:t>Integer</w:t>
            </w:r>
          </w:p>
        </w:tc>
        <w:tc>
          <w:tcPr>
            <w:tcW w:w="1530" w:type="dxa"/>
          </w:tcPr>
          <w:p w14:paraId="6A010321" w14:textId="77777777" w:rsidR="00122B46" w:rsidRPr="00163DC5" w:rsidRDefault="00122B46" w:rsidP="00482F99">
            <w:pPr>
              <w:pStyle w:val="TableText"/>
            </w:pPr>
            <w:r w:rsidRPr="00163DC5">
              <w:t>parent</w:t>
            </w:r>
          </w:p>
        </w:tc>
        <w:tc>
          <w:tcPr>
            <w:tcW w:w="810" w:type="dxa"/>
          </w:tcPr>
          <w:p w14:paraId="43E1ED05" w14:textId="77777777" w:rsidR="00122B46" w:rsidRPr="00163DC5" w:rsidRDefault="00122B46" w:rsidP="00482F99">
            <w:pPr>
              <w:pStyle w:val="TableText"/>
            </w:pPr>
            <w:r w:rsidRPr="00163DC5">
              <w:t>Yes</w:t>
            </w:r>
          </w:p>
        </w:tc>
        <w:tc>
          <w:tcPr>
            <w:tcW w:w="4037" w:type="dxa"/>
          </w:tcPr>
          <w:p w14:paraId="4D4E9F19" w14:textId="2442AEA2" w:rsidR="00122B46" w:rsidRPr="00163DC5" w:rsidRDefault="00122B46" w:rsidP="00482F99">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482F99">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482F99">
            <w:pPr>
              <w:pStyle w:val="TableText"/>
            </w:pPr>
            <w:r w:rsidRPr="00163DC5">
              <w:t>String</w:t>
            </w:r>
          </w:p>
        </w:tc>
        <w:tc>
          <w:tcPr>
            <w:tcW w:w="1530" w:type="dxa"/>
          </w:tcPr>
          <w:p w14:paraId="0E7A2E8D" w14:textId="77777777" w:rsidR="00122B46" w:rsidRPr="00163DC5" w:rsidRDefault="00122B46" w:rsidP="00482F99">
            <w:pPr>
              <w:pStyle w:val="TableText"/>
            </w:pPr>
            <w:r w:rsidRPr="00163DC5">
              <w:t>parentType</w:t>
            </w:r>
          </w:p>
        </w:tc>
        <w:tc>
          <w:tcPr>
            <w:tcW w:w="810" w:type="dxa"/>
          </w:tcPr>
          <w:p w14:paraId="005883F6" w14:textId="77777777" w:rsidR="00122B46" w:rsidRPr="00163DC5" w:rsidRDefault="00122B46" w:rsidP="00482F99">
            <w:pPr>
              <w:pStyle w:val="TableText"/>
            </w:pPr>
            <w:r w:rsidRPr="00163DC5">
              <w:t>Yes</w:t>
            </w:r>
          </w:p>
        </w:tc>
        <w:tc>
          <w:tcPr>
            <w:tcW w:w="4037" w:type="dxa"/>
          </w:tcPr>
          <w:p w14:paraId="5ECB1256" w14:textId="2D3254BE" w:rsidR="00122B46" w:rsidRPr="00163DC5" w:rsidRDefault="00122B46" w:rsidP="00482F99">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482F99">
            <w:pPr>
              <w:pStyle w:val="TableText"/>
            </w:pPr>
            <w:r w:rsidRPr="00163DC5">
              <w:t>Extension Point Index</w:t>
            </w:r>
          </w:p>
        </w:tc>
        <w:tc>
          <w:tcPr>
            <w:tcW w:w="1150" w:type="dxa"/>
          </w:tcPr>
          <w:p w14:paraId="2DE7BFCC" w14:textId="77777777" w:rsidR="00122B46" w:rsidRPr="00163DC5" w:rsidRDefault="00122B46" w:rsidP="00482F99">
            <w:pPr>
              <w:pStyle w:val="TableText"/>
            </w:pPr>
            <w:r w:rsidRPr="00163DC5">
              <w:t>Number</w:t>
            </w:r>
          </w:p>
        </w:tc>
        <w:tc>
          <w:tcPr>
            <w:tcW w:w="1530" w:type="dxa"/>
          </w:tcPr>
          <w:p w14:paraId="2EB5B626" w14:textId="77777777" w:rsidR="00122B46" w:rsidRPr="00163DC5" w:rsidRDefault="00122B46" w:rsidP="00482F99">
            <w:pPr>
              <w:pStyle w:val="TableText"/>
            </w:pPr>
            <w:r w:rsidRPr="00163DC5">
              <w:t>num</w:t>
            </w:r>
          </w:p>
        </w:tc>
        <w:tc>
          <w:tcPr>
            <w:tcW w:w="810" w:type="dxa"/>
          </w:tcPr>
          <w:p w14:paraId="0C199CC2" w14:textId="77777777" w:rsidR="00122B46" w:rsidRPr="00163DC5" w:rsidRDefault="00122B46" w:rsidP="00482F99">
            <w:pPr>
              <w:pStyle w:val="TableText"/>
            </w:pPr>
            <w:r w:rsidRPr="00163DC5">
              <w:t>Yes</w:t>
            </w:r>
          </w:p>
        </w:tc>
        <w:tc>
          <w:tcPr>
            <w:tcW w:w="4037" w:type="dxa"/>
          </w:tcPr>
          <w:p w14:paraId="4D9F86DB" w14:textId="76060FDB" w:rsidR="00122B46" w:rsidRPr="00163DC5" w:rsidRDefault="00122B46" w:rsidP="00482F99">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482F99">
            <w:pPr>
              <w:pStyle w:val="TableText"/>
            </w:pPr>
            <w:r w:rsidRPr="00163DC5">
              <w:t>Name</w:t>
            </w:r>
          </w:p>
        </w:tc>
        <w:tc>
          <w:tcPr>
            <w:tcW w:w="1150" w:type="dxa"/>
          </w:tcPr>
          <w:p w14:paraId="5F987DF0" w14:textId="77777777" w:rsidR="00122B46" w:rsidRPr="00163DC5" w:rsidRDefault="00122B46" w:rsidP="00482F99">
            <w:pPr>
              <w:pStyle w:val="TableText"/>
            </w:pPr>
            <w:r w:rsidRPr="00163DC5">
              <w:t>String</w:t>
            </w:r>
          </w:p>
        </w:tc>
        <w:tc>
          <w:tcPr>
            <w:tcW w:w="1530" w:type="dxa"/>
          </w:tcPr>
          <w:p w14:paraId="78243AEC" w14:textId="77777777" w:rsidR="00122B46" w:rsidRPr="00163DC5" w:rsidRDefault="00122B46" w:rsidP="00482F99">
            <w:pPr>
              <w:pStyle w:val="TableText"/>
            </w:pPr>
            <w:r w:rsidRPr="00163DC5">
              <w:t>name</w:t>
            </w:r>
          </w:p>
        </w:tc>
        <w:tc>
          <w:tcPr>
            <w:tcW w:w="810" w:type="dxa"/>
          </w:tcPr>
          <w:p w14:paraId="20F56EAA" w14:textId="77777777" w:rsidR="00122B46" w:rsidRPr="00163DC5" w:rsidRDefault="00122B46" w:rsidP="00482F99">
            <w:pPr>
              <w:pStyle w:val="TableText"/>
            </w:pPr>
            <w:r w:rsidRPr="00163DC5">
              <w:t>No</w:t>
            </w:r>
          </w:p>
        </w:tc>
        <w:tc>
          <w:tcPr>
            <w:tcW w:w="4037" w:type="dxa"/>
          </w:tcPr>
          <w:p w14:paraId="02A33E36" w14:textId="619B4C8D" w:rsidR="00122B46" w:rsidRPr="00163DC5" w:rsidRDefault="00122B46" w:rsidP="00482F99">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482F99">
            <w:pPr>
              <w:pStyle w:val="TableText"/>
            </w:pPr>
            <w:r w:rsidRPr="00163DC5">
              <w:t>Class Name</w:t>
            </w:r>
          </w:p>
        </w:tc>
        <w:tc>
          <w:tcPr>
            <w:tcW w:w="1150" w:type="dxa"/>
          </w:tcPr>
          <w:p w14:paraId="54A8ABC5" w14:textId="77777777" w:rsidR="00122B46" w:rsidRPr="00163DC5" w:rsidRDefault="00122B46" w:rsidP="00482F99">
            <w:pPr>
              <w:pStyle w:val="TableText"/>
            </w:pPr>
            <w:r w:rsidRPr="00163DC5">
              <w:t>String</w:t>
            </w:r>
          </w:p>
        </w:tc>
        <w:tc>
          <w:tcPr>
            <w:tcW w:w="1530" w:type="dxa"/>
          </w:tcPr>
          <w:p w14:paraId="65D28BD1" w14:textId="77777777" w:rsidR="00122B46" w:rsidRPr="00163DC5" w:rsidRDefault="00122B46" w:rsidP="00482F99">
            <w:pPr>
              <w:pStyle w:val="TableText"/>
            </w:pPr>
            <w:r w:rsidRPr="00163DC5">
              <w:t>className</w:t>
            </w:r>
          </w:p>
        </w:tc>
        <w:tc>
          <w:tcPr>
            <w:tcW w:w="810" w:type="dxa"/>
          </w:tcPr>
          <w:p w14:paraId="594AB64D" w14:textId="77777777" w:rsidR="00122B46" w:rsidRPr="00163DC5" w:rsidRDefault="00122B46" w:rsidP="00482F99">
            <w:pPr>
              <w:pStyle w:val="TableText"/>
            </w:pPr>
            <w:r w:rsidRPr="00163DC5">
              <w:t>No</w:t>
            </w:r>
          </w:p>
        </w:tc>
        <w:tc>
          <w:tcPr>
            <w:tcW w:w="4037" w:type="dxa"/>
          </w:tcPr>
          <w:p w14:paraId="22409EF6" w14:textId="77777777" w:rsidR="00122B46" w:rsidRPr="00163DC5" w:rsidRDefault="00122B46" w:rsidP="00482F99">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482F99">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482F99">
            <w:pPr>
              <w:pStyle w:val="TableText"/>
            </w:pPr>
            <w:r w:rsidRPr="00163DC5">
              <w:t>String</w:t>
            </w:r>
          </w:p>
        </w:tc>
        <w:tc>
          <w:tcPr>
            <w:tcW w:w="1530" w:type="dxa"/>
          </w:tcPr>
          <w:p w14:paraId="3FA03C0D" w14:textId="77777777" w:rsidR="00122B46" w:rsidRPr="00163DC5" w:rsidRDefault="00122B46" w:rsidP="00482F99">
            <w:pPr>
              <w:pStyle w:val="TableText"/>
            </w:pPr>
            <w:r w:rsidRPr="00163DC5">
              <w:t>type</w:t>
            </w:r>
          </w:p>
        </w:tc>
        <w:tc>
          <w:tcPr>
            <w:tcW w:w="810" w:type="dxa"/>
          </w:tcPr>
          <w:p w14:paraId="012C8D2D" w14:textId="77777777" w:rsidR="00122B46" w:rsidRPr="00163DC5" w:rsidRDefault="00122B46" w:rsidP="00482F99">
            <w:pPr>
              <w:pStyle w:val="TableText"/>
            </w:pPr>
            <w:r w:rsidRPr="00163DC5">
              <w:t>Yes</w:t>
            </w:r>
          </w:p>
        </w:tc>
        <w:tc>
          <w:tcPr>
            <w:tcW w:w="4037" w:type="dxa"/>
          </w:tcPr>
          <w:p w14:paraId="2530B1A5" w14:textId="77777777" w:rsidR="00122B46" w:rsidRPr="00163DC5" w:rsidRDefault="00122B46" w:rsidP="00482F99">
            <w:pPr>
              <w:pStyle w:val="TableText"/>
            </w:pPr>
            <w:r w:rsidRPr="00163DC5">
              <w:t>One of:</w:t>
            </w:r>
          </w:p>
          <w:p w14:paraId="581BC68E" w14:textId="77777777" w:rsidR="00122B46" w:rsidRPr="00163DC5" w:rsidRDefault="00122B46" w:rsidP="00482F99">
            <w:pPr>
              <w:pStyle w:val="TableText"/>
            </w:pPr>
            <w:r w:rsidRPr="00163DC5">
              <w:t xml:space="preserve">              "RoC" (Rate of Change),</w:t>
            </w:r>
          </w:p>
          <w:p w14:paraId="3C9D2318" w14:textId="77777777" w:rsidR="00122B46" w:rsidRPr="00163DC5" w:rsidRDefault="00122B46" w:rsidP="00482F99">
            <w:pPr>
              <w:pStyle w:val="TableText"/>
            </w:pPr>
            <w:r w:rsidRPr="00163DC5">
              <w:t xml:space="preserve">              "Min",</w:t>
            </w:r>
          </w:p>
          <w:p w14:paraId="73582848" w14:textId="77777777" w:rsidR="00122B46" w:rsidRPr="00163DC5" w:rsidRDefault="00122B46" w:rsidP="00482F99">
            <w:pPr>
              <w:pStyle w:val="TableText"/>
            </w:pPr>
            <w:r w:rsidRPr="00163DC5">
              <w:t xml:space="preserve">              "Max",</w:t>
            </w:r>
          </w:p>
          <w:p w14:paraId="180E46D3" w14:textId="77777777" w:rsidR="00122B46" w:rsidRPr="00163DC5" w:rsidRDefault="00122B46" w:rsidP="00482F99">
            <w:pPr>
              <w:pStyle w:val="TableText"/>
            </w:pPr>
            <w:r w:rsidRPr="00163DC5">
              <w:t xml:space="preserve">              "Mean",</w:t>
            </w:r>
          </w:p>
          <w:p w14:paraId="76BFB915" w14:textId="77777777" w:rsidR="00122B46" w:rsidRPr="00163DC5" w:rsidRDefault="00122B46" w:rsidP="00482F99">
            <w:pPr>
              <w:pStyle w:val="TableText"/>
            </w:pPr>
            <w:r w:rsidRPr="00163DC5">
              <w:t xml:space="preserve">              "StdDev",</w:t>
            </w:r>
          </w:p>
          <w:p w14:paraId="342C4FD1" w14:textId="77777777" w:rsidR="00122B46" w:rsidRPr="00163DC5" w:rsidRDefault="00122B46" w:rsidP="00482F99">
            <w:pPr>
              <w:pStyle w:val="TableText"/>
            </w:pPr>
            <w:r w:rsidRPr="00163DC5">
              <w:t xml:space="preserve">              "Integral",</w:t>
            </w:r>
          </w:p>
          <w:p w14:paraId="22FEE210" w14:textId="77777777" w:rsidR="00122B46" w:rsidRPr="00163DC5" w:rsidRDefault="00122B46" w:rsidP="00482F99">
            <w:pPr>
              <w:pStyle w:val="TableText"/>
            </w:pPr>
            <w:r w:rsidRPr="00163DC5">
              <w:t xml:space="preserve">              "Run Time",</w:t>
            </w:r>
          </w:p>
          <w:p w14:paraId="27335130" w14:textId="77777777" w:rsidR="00122B46" w:rsidRPr="00163DC5" w:rsidRDefault="00122B46" w:rsidP="00482F99">
            <w:pPr>
              <w:pStyle w:val="TableText"/>
            </w:pPr>
            <w:r w:rsidRPr="00163DC5">
              <w:t xml:space="preserve">              "Count"</w:t>
            </w:r>
          </w:p>
          <w:p w14:paraId="76BE5BF3" w14:textId="08A791C8" w:rsidR="00122B46" w:rsidRPr="00163DC5" w:rsidRDefault="00122B46" w:rsidP="00482F99">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482F99">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482F99">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482F99">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482F99">
            <w:pPr>
              <w:pStyle w:val="TableText"/>
              <w:rPr>
                <w:lang w:bidi="he-IL"/>
              </w:rPr>
            </w:pPr>
            <w:r w:rsidRPr="00163DC5">
              <w:rPr>
                <w:lang w:bidi="he-IL"/>
              </w:rPr>
              <w:t>No</w:t>
            </w:r>
          </w:p>
        </w:tc>
        <w:tc>
          <w:tcPr>
            <w:tcW w:w="4037" w:type="dxa"/>
            <w:noWrap/>
            <w:hideMark/>
          </w:tcPr>
          <w:p w14:paraId="4BF876E3" w14:textId="2342FC2E" w:rsidR="00122B46" w:rsidRPr="00163DC5" w:rsidRDefault="00122B46" w:rsidP="00482F99">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482F99">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482F99">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482F99">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482F99">
            <w:pPr>
              <w:pStyle w:val="TableText"/>
              <w:rPr>
                <w:lang w:bidi="he-IL"/>
              </w:rPr>
            </w:pPr>
            <w:r w:rsidRPr="00163DC5">
              <w:rPr>
                <w:lang w:bidi="he-IL"/>
              </w:rPr>
              <w:t>No</w:t>
            </w:r>
          </w:p>
        </w:tc>
        <w:tc>
          <w:tcPr>
            <w:tcW w:w="4037" w:type="dxa"/>
            <w:noWrap/>
            <w:hideMark/>
          </w:tcPr>
          <w:p w14:paraId="1BE1AE02" w14:textId="77777777" w:rsidR="00122B46" w:rsidRPr="00163DC5" w:rsidRDefault="00122B46" w:rsidP="00482F99">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482F99">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482F99">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482F99">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482F99">
            <w:pPr>
              <w:pStyle w:val="TableText"/>
              <w:rPr>
                <w:lang w:bidi="he-IL"/>
              </w:rPr>
            </w:pPr>
            <w:r w:rsidRPr="00163DC5">
              <w:rPr>
                <w:lang w:bidi="he-IL"/>
              </w:rPr>
              <w:t>No</w:t>
            </w:r>
          </w:p>
        </w:tc>
        <w:tc>
          <w:tcPr>
            <w:tcW w:w="4037" w:type="dxa"/>
            <w:noWrap/>
            <w:hideMark/>
          </w:tcPr>
          <w:p w14:paraId="0D6B4FD6" w14:textId="77777777" w:rsidR="00122B46" w:rsidRPr="00163DC5" w:rsidRDefault="00122B46" w:rsidP="00482F99">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482F99">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482F99">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482F99">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482F99">
            <w:pPr>
              <w:pStyle w:val="TableText"/>
              <w:rPr>
                <w:lang w:bidi="he-IL"/>
              </w:rPr>
            </w:pPr>
            <w:r w:rsidRPr="00163DC5">
              <w:rPr>
                <w:lang w:bidi="he-IL"/>
              </w:rPr>
              <w:t>No</w:t>
            </w:r>
          </w:p>
        </w:tc>
        <w:tc>
          <w:tcPr>
            <w:tcW w:w="4037" w:type="dxa"/>
            <w:noWrap/>
            <w:hideMark/>
          </w:tcPr>
          <w:p w14:paraId="26ACFE48" w14:textId="77777777" w:rsidR="00122B46" w:rsidRPr="00163DC5" w:rsidRDefault="00122B46" w:rsidP="00482F99">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482F99">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482F99">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482F99">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482F99">
            <w:pPr>
              <w:pStyle w:val="TableText"/>
              <w:rPr>
                <w:lang w:bidi="he-IL"/>
              </w:rPr>
            </w:pPr>
            <w:r w:rsidRPr="00163DC5">
              <w:rPr>
                <w:lang w:bidi="he-IL"/>
              </w:rPr>
              <w:t>No</w:t>
            </w:r>
          </w:p>
        </w:tc>
        <w:tc>
          <w:tcPr>
            <w:tcW w:w="4037" w:type="dxa"/>
            <w:noWrap/>
            <w:hideMark/>
          </w:tcPr>
          <w:p w14:paraId="4C6D0F36" w14:textId="039C657C" w:rsidR="00122B46" w:rsidRPr="00163DC5" w:rsidRDefault="00122B46" w:rsidP="00482F99">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482F99">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482F99">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482F99">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482F99">
            <w:pPr>
              <w:pStyle w:val="TableText"/>
              <w:rPr>
                <w:lang w:bidi="he-IL"/>
              </w:rPr>
            </w:pPr>
            <w:r w:rsidRPr="00163DC5">
              <w:rPr>
                <w:lang w:bidi="he-IL"/>
              </w:rPr>
              <w:t>No</w:t>
            </w:r>
          </w:p>
        </w:tc>
        <w:tc>
          <w:tcPr>
            <w:tcW w:w="4037" w:type="dxa"/>
            <w:noWrap/>
            <w:hideMark/>
          </w:tcPr>
          <w:p w14:paraId="66390432" w14:textId="21EDEA64" w:rsidR="00122B46" w:rsidRPr="00163DC5" w:rsidRDefault="00122B46" w:rsidP="00482F99">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15" w:name="_Toc169774885"/>
      <w:r>
        <w:t>Minimum</w:t>
      </w:r>
      <w:bookmarkEnd w:id="115"/>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16" w:name="_Toc169774886"/>
      <w:r>
        <w:t>Maximum</w:t>
      </w:r>
      <w:bookmarkEnd w:id="116"/>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17" w:name="_Toc169774887"/>
      <w:r>
        <w:t>Mean</w:t>
      </w:r>
      <w:bookmarkEnd w:id="117"/>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18" w:name="_Toc169774888"/>
      <w:r>
        <w:t xml:space="preserve">Standard </w:t>
      </w:r>
      <w:r w:rsidR="006B0494">
        <w:t>deviation</w:t>
      </w:r>
      <w:bookmarkEnd w:id="118"/>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19" w:name="_Toc169774889"/>
      <w:r>
        <w:lastRenderedPageBreak/>
        <w:t>Integral</w:t>
      </w:r>
      <w:bookmarkEnd w:id="119"/>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72ED82A5"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r w:rsidR="0040669E" w:rsidRPr="0040669E">
        <w:rPr>
          <w:rStyle w:val="Crossreference"/>
        </w:rPr>
        <w:t>Figure 11</w:t>
      </w:r>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6B3C7B4C" w:rsidR="008D5866" w:rsidRDefault="008D5866" w:rsidP="008D5866">
      <w:pPr>
        <w:pStyle w:val="Caption"/>
      </w:pPr>
      <w:bookmarkStart w:id="120" w:name="_Ref161316465"/>
      <w:bookmarkStart w:id="121" w:name="_Toc169774951"/>
      <w:r>
        <w:t xml:space="preserve">Figure </w:t>
      </w:r>
      <w:fldSimple w:instr=" SEQ Figure \* ARABIC ">
        <w:r w:rsidR="0040669E">
          <w:rPr>
            <w:noProof/>
          </w:rPr>
          <w:t>11</w:t>
        </w:r>
      </w:fldSimple>
      <w:bookmarkEnd w:id="120"/>
      <w:r>
        <w:tab/>
      </w:r>
      <w:r w:rsidRPr="008D5866">
        <w:t xml:space="preserve">Example of calculation of integral extended </w:t>
      </w:r>
      <w:r w:rsidR="00801C39">
        <w:t>p</w:t>
      </w:r>
      <w:r w:rsidRPr="008D5866">
        <w:t>oint value</w:t>
      </w:r>
      <w:bookmarkEnd w:id="121"/>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22" w:name="_Toc169774890"/>
      <w:r>
        <w:t>Rate of change</w:t>
      </w:r>
      <w:bookmarkEnd w:id="122"/>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4D62FC82"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40669E">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40669E" w:rsidRPr="0040669E">
        <w:rPr>
          <w:rStyle w:val="Crossreference"/>
        </w:rPr>
        <w:t>Limit and control profiles</w:t>
      </w:r>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23" w:name="_Toc169774891"/>
      <w:r>
        <w:lastRenderedPageBreak/>
        <w:t xml:space="preserve">State </w:t>
      </w:r>
      <w:r w:rsidR="006B0494">
        <w:t>counter</w:t>
      </w:r>
      <w:bookmarkEnd w:id="123"/>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24" w:name="_Toc169774892"/>
      <w:r>
        <w:t xml:space="preserve">State </w:t>
      </w:r>
      <w:r w:rsidR="006B0494">
        <w:t>runtime</w:t>
      </w:r>
      <w:bookmarkEnd w:id="124"/>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25" w:name="_Ref161319455"/>
      <w:bookmarkStart w:id="126" w:name="_Toc169774893"/>
      <w:r w:rsidRPr="00E622A5">
        <w:t>Limit and control profiles</w:t>
      </w:r>
      <w:bookmarkEnd w:id="125"/>
      <w:bookmarkEnd w:id="126"/>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27" w:name="_Toc169774894"/>
      <w:r>
        <w:t xml:space="preserve">Limit </w:t>
      </w:r>
      <w:r w:rsidR="006B0494">
        <w:t>profiles</w:t>
      </w:r>
      <w:bookmarkEnd w:id="127"/>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372D5926"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r w:rsidR="0040669E" w:rsidRPr="0040669E">
        <w:rPr>
          <w:rStyle w:val="Crossreference"/>
        </w:rPr>
        <w:t>Table 20</w:t>
      </w:r>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708D668D" w:rsidR="00E622A5" w:rsidRDefault="003D567B" w:rsidP="00163DC5">
      <w:pPr>
        <w:pStyle w:val="Caption"/>
        <w:keepNext/>
      </w:pPr>
      <w:bookmarkStart w:id="128" w:name="_Ref161319951"/>
      <w:bookmarkStart w:id="129" w:name="_Toc169774972"/>
      <w:r>
        <w:t xml:space="preserve">Table </w:t>
      </w:r>
      <w:fldSimple w:instr=" SEQ Table \* ARABIC ">
        <w:r w:rsidR="0040669E">
          <w:rPr>
            <w:noProof/>
          </w:rPr>
          <w:t>20</w:t>
        </w:r>
      </w:fldSimple>
      <w:bookmarkEnd w:id="128"/>
      <w:r>
        <w:tab/>
      </w:r>
      <w:r w:rsidRPr="003D567B">
        <w:t xml:space="preserve">Information used in defining limit profiles for analogue and counter </w:t>
      </w:r>
      <w:r w:rsidR="00115B0F">
        <w:t>p</w:t>
      </w:r>
      <w:r w:rsidRPr="003D567B">
        <w:t>oints</w:t>
      </w:r>
      <w:bookmarkEnd w:id="129"/>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320399" w:rsidRDefault="003D567B" w:rsidP="00482F99">
            <w:pPr>
              <w:pStyle w:val="TableText"/>
              <w:rPr>
                <w:b w:val="0"/>
                <w:bCs/>
              </w:rPr>
            </w:pPr>
            <w:r w:rsidRPr="00320399">
              <w:rPr>
                <w:bCs/>
              </w:rPr>
              <w:t>Limit Profile Index</w:t>
            </w:r>
          </w:p>
        </w:tc>
        <w:tc>
          <w:tcPr>
            <w:tcW w:w="1265" w:type="dxa"/>
            <w:shd w:val="clear" w:color="auto" w:fill="auto"/>
          </w:tcPr>
          <w:p w14:paraId="4BA0F85B" w14:textId="77777777" w:rsidR="003D567B" w:rsidRPr="00320399" w:rsidRDefault="003D567B" w:rsidP="00482F99">
            <w:pPr>
              <w:pStyle w:val="TableText"/>
              <w:rPr>
                <w:b w:val="0"/>
                <w:bCs/>
              </w:rPr>
            </w:pPr>
            <w:r w:rsidRPr="00320399">
              <w:rPr>
                <w:bCs/>
              </w:rPr>
              <w:t>Number</w:t>
            </w:r>
          </w:p>
        </w:tc>
        <w:tc>
          <w:tcPr>
            <w:tcW w:w="993" w:type="dxa"/>
            <w:shd w:val="clear" w:color="auto" w:fill="auto"/>
          </w:tcPr>
          <w:p w14:paraId="7964956B" w14:textId="77777777" w:rsidR="003D567B" w:rsidRPr="00320399" w:rsidRDefault="003D567B" w:rsidP="00482F99">
            <w:pPr>
              <w:pStyle w:val="TableText"/>
              <w:rPr>
                <w:b w:val="0"/>
                <w:bCs/>
              </w:rPr>
            </w:pPr>
            <w:r w:rsidRPr="00320399">
              <w:rPr>
                <w:bCs/>
              </w:rPr>
              <w:t>num</w:t>
            </w:r>
          </w:p>
        </w:tc>
        <w:tc>
          <w:tcPr>
            <w:tcW w:w="1417" w:type="dxa"/>
            <w:shd w:val="clear" w:color="auto" w:fill="auto"/>
          </w:tcPr>
          <w:p w14:paraId="22C52C53" w14:textId="77777777" w:rsidR="003D567B" w:rsidRPr="00320399" w:rsidRDefault="003D567B" w:rsidP="00482F99">
            <w:pPr>
              <w:pStyle w:val="TableText"/>
              <w:rPr>
                <w:b w:val="0"/>
                <w:bCs/>
              </w:rPr>
            </w:pPr>
            <w:r w:rsidRPr="00320399">
              <w:rPr>
                <w:bCs/>
              </w:rPr>
              <w:t>Yes</w:t>
            </w:r>
          </w:p>
        </w:tc>
        <w:tc>
          <w:tcPr>
            <w:tcW w:w="3832" w:type="dxa"/>
            <w:shd w:val="clear" w:color="auto" w:fill="auto"/>
          </w:tcPr>
          <w:p w14:paraId="014228C6" w14:textId="77777777" w:rsidR="003D567B" w:rsidRPr="00320399" w:rsidRDefault="003D567B" w:rsidP="00482F99">
            <w:pPr>
              <w:pStyle w:val="TableText"/>
              <w:rPr>
                <w:b w:val="0"/>
                <w:bCs/>
              </w:rPr>
            </w:pPr>
            <w:r w:rsidRPr="00320399">
              <w:rPr>
                <w:bCs/>
              </w:rPr>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320399" w:rsidRDefault="003D567B" w:rsidP="00482F99">
            <w:pPr>
              <w:pStyle w:val="TableText"/>
              <w:rPr>
                <w:b w:val="0"/>
                <w:bCs/>
              </w:rPr>
            </w:pPr>
            <w:r w:rsidRPr="00320399">
              <w:rPr>
                <w:bCs/>
              </w:rPr>
              <w:t>Values</w:t>
            </w:r>
          </w:p>
        </w:tc>
        <w:tc>
          <w:tcPr>
            <w:tcW w:w="1265" w:type="dxa"/>
            <w:shd w:val="clear" w:color="auto" w:fill="auto"/>
          </w:tcPr>
          <w:p w14:paraId="353EE5F2" w14:textId="77777777" w:rsidR="003D567B" w:rsidRPr="00320399" w:rsidRDefault="003D567B" w:rsidP="00482F99">
            <w:pPr>
              <w:pStyle w:val="TableText"/>
              <w:rPr>
                <w:b w:val="0"/>
                <w:bCs/>
              </w:rPr>
            </w:pPr>
            <w:r w:rsidRPr="00320399">
              <w:rPr>
                <w:bCs/>
              </w:rPr>
              <w:t>Array of Numbers</w:t>
            </w:r>
          </w:p>
        </w:tc>
        <w:tc>
          <w:tcPr>
            <w:tcW w:w="993" w:type="dxa"/>
            <w:shd w:val="clear" w:color="auto" w:fill="auto"/>
          </w:tcPr>
          <w:p w14:paraId="49085772" w14:textId="77777777" w:rsidR="003D567B" w:rsidRPr="00320399" w:rsidRDefault="003D567B" w:rsidP="00482F99">
            <w:pPr>
              <w:pStyle w:val="TableText"/>
              <w:rPr>
                <w:b w:val="0"/>
                <w:bCs/>
              </w:rPr>
            </w:pPr>
            <w:r w:rsidRPr="00320399">
              <w:rPr>
                <w:bCs/>
              </w:rPr>
              <w:t>values</w:t>
            </w:r>
          </w:p>
        </w:tc>
        <w:tc>
          <w:tcPr>
            <w:tcW w:w="1417" w:type="dxa"/>
            <w:shd w:val="clear" w:color="auto" w:fill="auto"/>
          </w:tcPr>
          <w:p w14:paraId="600F84C8" w14:textId="77777777" w:rsidR="003D567B" w:rsidRPr="00320399" w:rsidRDefault="003D567B" w:rsidP="00482F99">
            <w:pPr>
              <w:pStyle w:val="TableText"/>
              <w:rPr>
                <w:b w:val="0"/>
                <w:bCs/>
              </w:rPr>
            </w:pPr>
            <w:r w:rsidRPr="00320399">
              <w:rPr>
                <w:bCs/>
              </w:rPr>
              <w:t>Yes</w:t>
            </w:r>
          </w:p>
        </w:tc>
        <w:tc>
          <w:tcPr>
            <w:tcW w:w="3832" w:type="dxa"/>
            <w:shd w:val="clear" w:color="auto" w:fill="auto"/>
          </w:tcPr>
          <w:p w14:paraId="4E65DABA" w14:textId="77777777" w:rsidR="003D567B" w:rsidRPr="00320399" w:rsidRDefault="003D567B" w:rsidP="00482F99">
            <w:pPr>
              <w:pStyle w:val="TableText"/>
              <w:rPr>
                <w:b w:val="0"/>
                <w:bCs/>
              </w:rPr>
            </w:pPr>
            <w:r w:rsidRPr="00320399">
              <w:rPr>
                <w:bCs/>
              </w:rPr>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320399" w:rsidRDefault="003D567B" w:rsidP="00482F99">
            <w:pPr>
              <w:pStyle w:val="TableText"/>
              <w:rPr>
                <w:b w:val="0"/>
                <w:bCs/>
              </w:rPr>
            </w:pPr>
            <w:r w:rsidRPr="00320399">
              <w:rPr>
                <w:bCs/>
              </w:rPr>
              <w:t>Times</w:t>
            </w:r>
          </w:p>
        </w:tc>
        <w:tc>
          <w:tcPr>
            <w:tcW w:w="1265" w:type="dxa"/>
            <w:shd w:val="clear" w:color="auto" w:fill="auto"/>
          </w:tcPr>
          <w:p w14:paraId="6A66EAD3" w14:textId="77777777" w:rsidR="003D567B" w:rsidRPr="00320399" w:rsidRDefault="003D567B" w:rsidP="00482F99">
            <w:pPr>
              <w:pStyle w:val="TableText"/>
              <w:rPr>
                <w:b w:val="0"/>
                <w:bCs/>
              </w:rPr>
            </w:pPr>
            <w:r w:rsidRPr="00320399">
              <w:rPr>
                <w:bCs/>
              </w:rPr>
              <w:t>Array of Integer</w:t>
            </w:r>
          </w:p>
        </w:tc>
        <w:tc>
          <w:tcPr>
            <w:tcW w:w="993" w:type="dxa"/>
            <w:shd w:val="clear" w:color="auto" w:fill="auto"/>
          </w:tcPr>
          <w:p w14:paraId="094B9B04" w14:textId="77777777" w:rsidR="003D567B" w:rsidRPr="00320399" w:rsidRDefault="003D567B" w:rsidP="00482F99">
            <w:pPr>
              <w:pStyle w:val="TableText"/>
              <w:rPr>
                <w:b w:val="0"/>
                <w:bCs/>
              </w:rPr>
            </w:pPr>
            <w:r w:rsidRPr="00320399">
              <w:rPr>
                <w:bCs/>
              </w:rPr>
              <w:t>times</w:t>
            </w:r>
          </w:p>
        </w:tc>
        <w:tc>
          <w:tcPr>
            <w:tcW w:w="1417" w:type="dxa"/>
            <w:shd w:val="clear" w:color="auto" w:fill="auto"/>
          </w:tcPr>
          <w:p w14:paraId="34868D52" w14:textId="77777777" w:rsidR="003D567B" w:rsidRPr="00320399" w:rsidRDefault="003D567B" w:rsidP="00482F99">
            <w:pPr>
              <w:pStyle w:val="TableText"/>
              <w:rPr>
                <w:b w:val="0"/>
                <w:bCs/>
              </w:rPr>
            </w:pPr>
            <w:r w:rsidRPr="00320399">
              <w:rPr>
                <w:bCs/>
              </w:rPr>
              <w:t>Yes</w:t>
            </w:r>
          </w:p>
        </w:tc>
        <w:tc>
          <w:tcPr>
            <w:tcW w:w="3832" w:type="dxa"/>
            <w:shd w:val="clear" w:color="auto" w:fill="auto"/>
          </w:tcPr>
          <w:p w14:paraId="28E8445A" w14:textId="77777777" w:rsidR="003D567B" w:rsidRPr="00320399" w:rsidRDefault="003D567B" w:rsidP="00482F99">
            <w:pPr>
              <w:pStyle w:val="TableText"/>
              <w:rPr>
                <w:b w:val="0"/>
                <w:bCs/>
              </w:rPr>
            </w:pPr>
            <w:r w:rsidRPr="00320399">
              <w:rPr>
                <w:bCs/>
              </w:rPr>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320399" w:rsidRDefault="003D567B" w:rsidP="00482F99">
            <w:pPr>
              <w:pStyle w:val="TableText"/>
              <w:rPr>
                <w:b w:val="0"/>
                <w:bCs/>
              </w:rPr>
            </w:pPr>
            <w:r w:rsidRPr="00320399">
              <w:rPr>
                <w:bCs/>
              </w:rPr>
              <w:t>Type</w:t>
            </w:r>
          </w:p>
        </w:tc>
        <w:tc>
          <w:tcPr>
            <w:tcW w:w="1265" w:type="dxa"/>
            <w:shd w:val="clear" w:color="auto" w:fill="auto"/>
          </w:tcPr>
          <w:p w14:paraId="6332511F" w14:textId="77777777" w:rsidR="003D567B" w:rsidRPr="00320399" w:rsidRDefault="003D567B" w:rsidP="00482F99">
            <w:pPr>
              <w:pStyle w:val="TableText"/>
              <w:rPr>
                <w:b w:val="0"/>
                <w:bCs/>
              </w:rPr>
            </w:pPr>
            <w:r w:rsidRPr="00320399">
              <w:rPr>
                <w:bCs/>
              </w:rPr>
              <w:t>Integer</w:t>
            </w:r>
          </w:p>
        </w:tc>
        <w:tc>
          <w:tcPr>
            <w:tcW w:w="993" w:type="dxa"/>
            <w:shd w:val="clear" w:color="auto" w:fill="auto"/>
          </w:tcPr>
          <w:p w14:paraId="1C5F0175" w14:textId="77777777" w:rsidR="003D567B" w:rsidRPr="00320399" w:rsidRDefault="003D567B" w:rsidP="00482F99">
            <w:pPr>
              <w:pStyle w:val="TableText"/>
              <w:rPr>
                <w:b w:val="0"/>
                <w:bCs/>
              </w:rPr>
            </w:pPr>
            <w:r w:rsidRPr="00320399">
              <w:rPr>
                <w:bCs/>
              </w:rPr>
              <w:t>type</w:t>
            </w:r>
          </w:p>
        </w:tc>
        <w:tc>
          <w:tcPr>
            <w:tcW w:w="1417" w:type="dxa"/>
            <w:shd w:val="clear" w:color="auto" w:fill="auto"/>
          </w:tcPr>
          <w:p w14:paraId="03C7AE43" w14:textId="77777777" w:rsidR="003D567B" w:rsidRPr="00320399" w:rsidRDefault="003D567B" w:rsidP="00482F99">
            <w:pPr>
              <w:pStyle w:val="TableText"/>
              <w:rPr>
                <w:b w:val="0"/>
                <w:bCs/>
              </w:rPr>
            </w:pPr>
            <w:r w:rsidRPr="00320399">
              <w:rPr>
                <w:bCs/>
              </w:rPr>
              <w:t>No</w:t>
            </w:r>
          </w:p>
        </w:tc>
        <w:tc>
          <w:tcPr>
            <w:tcW w:w="3832" w:type="dxa"/>
            <w:shd w:val="clear" w:color="auto" w:fill="auto"/>
          </w:tcPr>
          <w:p w14:paraId="1E750221" w14:textId="77777777" w:rsidR="003D567B" w:rsidRPr="00320399" w:rsidRDefault="003D567B" w:rsidP="00482F99">
            <w:pPr>
              <w:pStyle w:val="TableText"/>
              <w:rPr>
                <w:b w:val="0"/>
                <w:bCs/>
              </w:rPr>
            </w:pPr>
            <w:r w:rsidRPr="00320399">
              <w:rPr>
                <w:bCs/>
              </w:rPr>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320399" w:rsidRDefault="003D567B" w:rsidP="00482F99">
            <w:pPr>
              <w:pStyle w:val="TableText"/>
              <w:rPr>
                <w:b w:val="0"/>
                <w:bCs/>
              </w:rPr>
            </w:pPr>
            <w:r w:rsidRPr="00320399">
              <w:rPr>
                <w:bCs/>
              </w:rPr>
              <w:t xml:space="preserve">Interpolate </w:t>
            </w:r>
          </w:p>
        </w:tc>
        <w:tc>
          <w:tcPr>
            <w:tcW w:w="1265" w:type="dxa"/>
            <w:shd w:val="clear" w:color="auto" w:fill="auto"/>
          </w:tcPr>
          <w:p w14:paraId="04241D6A" w14:textId="77777777" w:rsidR="003D567B" w:rsidRPr="00320399" w:rsidRDefault="003D567B" w:rsidP="00482F99">
            <w:pPr>
              <w:pStyle w:val="TableText"/>
              <w:rPr>
                <w:b w:val="0"/>
                <w:bCs/>
              </w:rPr>
            </w:pPr>
            <w:r w:rsidRPr="00320399">
              <w:rPr>
                <w:bCs/>
              </w:rPr>
              <w:t>Integer</w:t>
            </w:r>
          </w:p>
        </w:tc>
        <w:tc>
          <w:tcPr>
            <w:tcW w:w="993" w:type="dxa"/>
            <w:shd w:val="clear" w:color="auto" w:fill="auto"/>
          </w:tcPr>
          <w:p w14:paraId="788922CD" w14:textId="77777777" w:rsidR="003D567B" w:rsidRPr="00320399" w:rsidRDefault="003D567B" w:rsidP="00482F99">
            <w:pPr>
              <w:pStyle w:val="TableText"/>
              <w:rPr>
                <w:b w:val="0"/>
                <w:bCs/>
              </w:rPr>
            </w:pPr>
            <w:r w:rsidRPr="00320399">
              <w:rPr>
                <w:bCs/>
              </w:rPr>
              <w:t>inter</w:t>
            </w:r>
          </w:p>
        </w:tc>
        <w:tc>
          <w:tcPr>
            <w:tcW w:w="1417" w:type="dxa"/>
            <w:shd w:val="clear" w:color="auto" w:fill="auto"/>
          </w:tcPr>
          <w:p w14:paraId="400914A0" w14:textId="77777777" w:rsidR="003D567B" w:rsidRPr="00320399" w:rsidRDefault="003D567B" w:rsidP="00482F99">
            <w:pPr>
              <w:pStyle w:val="TableText"/>
              <w:rPr>
                <w:b w:val="0"/>
                <w:bCs/>
              </w:rPr>
            </w:pPr>
            <w:r w:rsidRPr="00320399">
              <w:rPr>
                <w:bCs/>
              </w:rPr>
              <w:t>No</w:t>
            </w:r>
          </w:p>
        </w:tc>
        <w:tc>
          <w:tcPr>
            <w:tcW w:w="3832" w:type="dxa"/>
            <w:shd w:val="clear" w:color="auto" w:fill="auto"/>
          </w:tcPr>
          <w:p w14:paraId="3769053C" w14:textId="26B279D5" w:rsidR="003D567B" w:rsidRPr="00320399" w:rsidRDefault="003D567B" w:rsidP="00482F99">
            <w:pPr>
              <w:pStyle w:val="TableText"/>
              <w:rPr>
                <w:b w:val="0"/>
                <w:bCs/>
              </w:rPr>
            </w:pPr>
            <w:r w:rsidRPr="00320399">
              <w:rPr>
                <w:bCs/>
              </w:rPr>
              <w:t xml:space="preserve">The interpolation time (in milliseconds) is the time period used to compute a new value for the profile, interpolating between two profile </w:t>
            </w:r>
            <w:r w:rsidR="009A4FE4" w:rsidRPr="00320399">
              <w:rPr>
                <w:bCs/>
              </w:rPr>
              <w:t>point</w:t>
            </w:r>
            <w:r w:rsidRPr="00320399">
              <w:rPr>
                <w:bCs/>
              </w:rPr>
              <w:t>s.</w:t>
            </w:r>
            <w:r w:rsidR="005A4693" w:rsidRPr="00320399">
              <w:rPr>
                <w:bCs/>
              </w:rPr>
              <w:t xml:space="preserve"> </w:t>
            </w:r>
            <w:r w:rsidRPr="00320399">
              <w:rPr>
                <w:bCs/>
              </w:rPr>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130" w:name="_Toc169774895"/>
      <w:r>
        <w:t xml:space="preserve">Control </w:t>
      </w:r>
      <w:r w:rsidR="006B0494">
        <w:t>profiles</w:t>
      </w:r>
      <w:bookmarkEnd w:id="130"/>
    </w:p>
    <w:p w14:paraId="0A4B768C" w14:textId="03E63867"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r w:rsidR="0040669E" w:rsidRPr="0040669E">
        <w:rPr>
          <w:rStyle w:val="Crossreference"/>
        </w:rPr>
        <w:t>Table 21</w:t>
      </w:r>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60249A4A" w:rsidR="003D567B" w:rsidRDefault="003D567B" w:rsidP="003D567B">
      <w:pPr>
        <w:pStyle w:val="Caption"/>
      </w:pPr>
      <w:bookmarkStart w:id="131" w:name="_Ref161319984"/>
      <w:bookmarkStart w:id="132" w:name="_Toc169774973"/>
      <w:r>
        <w:t xml:space="preserve">Table </w:t>
      </w:r>
      <w:fldSimple w:instr=" SEQ Table \* ARABIC ">
        <w:r w:rsidR="0040669E">
          <w:rPr>
            <w:noProof/>
          </w:rPr>
          <w:t>21</w:t>
        </w:r>
      </w:fldSimple>
      <w:bookmarkEnd w:id="131"/>
      <w:r>
        <w:tab/>
      </w:r>
      <w:r w:rsidRPr="003D567B">
        <w:t xml:space="preserve"> Information used in defining a control profile</w:t>
      </w:r>
      <w:bookmarkEnd w:id="132"/>
    </w:p>
    <w:tbl>
      <w:tblPr>
        <w:tblStyle w:val="LucidTable13"/>
        <w:tblW w:w="9072" w:type="dxa"/>
        <w:jc w:val="center"/>
        <w:tblLook w:val="04A0" w:firstRow="1" w:lastRow="0" w:firstColumn="1" w:lastColumn="0" w:noHBand="0" w:noVBand="1"/>
      </w:tblPr>
      <w:tblGrid>
        <w:gridCol w:w="1591"/>
        <w:gridCol w:w="1025"/>
        <w:gridCol w:w="1252"/>
        <w:gridCol w:w="1355"/>
        <w:gridCol w:w="3849"/>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482F99">
            <w:pPr>
              <w:pStyle w:val="TableText"/>
            </w:pPr>
            <w:r w:rsidRPr="00163DC5">
              <w:t>Parent Point</w:t>
            </w:r>
          </w:p>
        </w:tc>
        <w:tc>
          <w:tcPr>
            <w:tcW w:w="1032" w:type="dxa"/>
          </w:tcPr>
          <w:p w14:paraId="32965023" w14:textId="77777777" w:rsidR="00270690" w:rsidRPr="00163DC5" w:rsidRDefault="00270690" w:rsidP="00482F99">
            <w:pPr>
              <w:pStyle w:val="TableText"/>
            </w:pPr>
            <w:r w:rsidRPr="00163DC5">
              <w:t>Integer</w:t>
            </w:r>
          </w:p>
        </w:tc>
        <w:tc>
          <w:tcPr>
            <w:tcW w:w="932" w:type="dxa"/>
          </w:tcPr>
          <w:p w14:paraId="4B8D2974" w14:textId="77777777" w:rsidR="00270690" w:rsidRPr="00163DC5" w:rsidRDefault="00270690" w:rsidP="00482F99">
            <w:pPr>
              <w:pStyle w:val="TableText"/>
            </w:pPr>
            <w:r w:rsidRPr="00163DC5">
              <w:t>parent</w:t>
            </w:r>
          </w:p>
        </w:tc>
        <w:tc>
          <w:tcPr>
            <w:tcW w:w="1239" w:type="dxa"/>
          </w:tcPr>
          <w:p w14:paraId="017C1FB6" w14:textId="77777777" w:rsidR="00270690" w:rsidRPr="00163DC5" w:rsidRDefault="00270690" w:rsidP="00482F99">
            <w:pPr>
              <w:pStyle w:val="TableText"/>
            </w:pPr>
            <w:r w:rsidRPr="00163DC5">
              <w:t>Yes</w:t>
            </w:r>
          </w:p>
        </w:tc>
        <w:tc>
          <w:tcPr>
            <w:tcW w:w="4204" w:type="dxa"/>
          </w:tcPr>
          <w:p w14:paraId="11D9310F" w14:textId="27F8A9E3" w:rsidR="00270690" w:rsidRPr="00163DC5" w:rsidRDefault="00270690" w:rsidP="00482F99">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482F99">
            <w:pPr>
              <w:pStyle w:val="TableText"/>
            </w:pPr>
            <w:r w:rsidRPr="00163DC5">
              <w:t>Parent Type</w:t>
            </w:r>
          </w:p>
        </w:tc>
        <w:tc>
          <w:tcPr>
            <w:tcW w:w="1032" w:type="dxa"/>
          </w:tcPr>
          <w:p w14:paraId="7DDB2786" w14:textId="77777777" w:rsidR="00270690" w:rsidRPr="00163DC5" w:rsidRDefault="00270690" w:rsidP="00482F99">
            <w:pPr>
              <w:pStyle w:val="TableText"/>
            </w:pPr>
            <w:r w:rsidRPr="00163DC5">
              <w:t>String</w:t>
            </w:r>
          </w:p>
        </w:tc>
        <w:tc>
          <w:tcPr>
            <w:tcW w:w="932" w:type="dxa"/>
          </w:tcPr>
          <w:p w14:paraId="5B884E1E" w14:textId="77777777" w:rsidR="00270690" w:rsidRPr="00163DC5" w:rsidRDefault="00270690" w:rsidP="00482F99">
            <w:pPr>
              <w:pStyle w:val="TableText"/>
            </w:pPr>
            <w:r w:rsidRPr="00163DC5">
              <w:t>parentType</w:t>
            </w:r>
          </w:p>
        </w:tc>
        <w:tc>
          <w:tcPr>
            <w:tcW w:w="1239" w:type="dxa"/>
          </w:tcPr>
          <w:p w14:paraId="1729BA47" w14:textId="77777777" w:rsidR="00270690" w:rsidRPr="00163DC5" w:rsidRDefault="00270690" w:rsidP="00482F99">
            <w:pPr>
              <w:pStyle w:val="TableText"/>
            </w:pPr>
            <w:r w:rsidRPr="00163DC5">
              <w:t>Yes</w:t>
            </w:r>
          </w:p>
        </w:tc>
        <w:tc>
          <w:tcPr>
            <w:tcW w:w="4204" w:type="dxa"/>
          </w:tcPr>
          <w:p w14:paraId="36DC066B" w14:textId="77777777" w:rsidR="00270690" w:rsidRPr="00163DC5" w:rsidRDefault="00270690" w:rsidP="00482F99">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482F99">
            <w:pPr>
              <w:pStyle w:val="TableText"/>
            </w:pPr>
            <w:r w:rsidRPr="00163DC5">
              <w:t>Control Profile Index</w:t>
            </w:r>
          </w:p>
        </w:tc>
        <w:tc>
          <w:tcPr>
            <w:tcW w:w="1032" w:type="dxa"/>
          </w:tcPr>
          <w:p w14:paraId="398B90D3" w14:textId="77777777" w:rsidR="00270690" w:rsidRPr="00163DC5" w:rsidRDefault="00270690" w:rsidP="00482F99">
            <w:pPr>
              <w:pStyle w:val="TableText"/>
            </w:pPr>
            <w:r w:rsidRPr="00163DC5">
              <w:t>Number</w:t>
            </w:r>
          </w:p>
        </w:tc>
        <w:tc>
          <w:tcPr>
            <w:tcW w:w="932" w:type="dxa"/>
          </w:tcPr>
          <w:p w14:paraId="3A3FC592" w14:textId="77777777" w:rsidR="00270690" w:rsidRPr="00163DC5" w:rsidRDefault="00270690" w:rsidP="00482F99">
            <w:pPr>
              <w:pStyle w:val="TableText"/>
            </w:pPr>
            <w:r w:rsidRPr="00163DC5">
              <w:t>num</w:t>
            </w:r>
          </w:p>
        </w:tc>
        <w:tc>
          <w:tcPr>
            <w:tcW w:w="1239" w:type="dxa"/>
          </w:tcPr>
          <w:p w14:paraId="3B8B407D" w14:textId="77777777" w:rsidR="00270690" w:rsidRPr="00163DC5" w:rsidRDefault="00270690" w:rsidP="00482F99">
            <w:pPr>
              <w:pStyle w:val="TableText"/>
            </w:pPr>
            <w:r w:rsidRPr="00163DC5">
              <w:t>Yes</w:t>
            </w:r>
          </w:p>
        </w:tc>
        <w:tc>
          <w:tcPr>
            <w:tcW w:w="4204" w:type="dxa"/>
          </w:tcPr>
          <w:p w14:paraId="6835DC11" w14:textId="15DA5FC9" w:rsidR="00270690" w:rsidRPr="00163DC5" w:rsidRDefault="00270690" w:rsidP="00482F99">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482F99">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482F99">
            <w:pPr>
              <w:pStyle w:val="TableText"/>
            </w:pPr>
            <w:r w:rsidRPr="00163DC5">
              <w:t>String</w:t>
            </w:r>
          </w:p>
        </w:tc>
        <w:tc>
          <w:tcPr>
            <w:tcW w:w="932" w:type="dxa"/>
          </w:tcPr>
          <w:p w14:paraId="0040B69B" w14:textId="77777777" w:rsidR="00270690" w:rsidRPr="00163DC5" w:rsidRDefault="00270690" w:rsidP="00482F99">
            <w:pPr>
              <w:pStyle w:val="TableText"/>
            </w:pPr>
            <w:r w:rsidRPr="00163DC5">
              <w:t>name</w:t>
            </w:r>
          </w:p>
        </w:tc>
        <w:tc>
          <w:tcPr>
            <w:tcW w:w="1239" w:type="dxa"/>
          </w:tcPr>
          <w:p w14:paraId="4DAA099C" w14:textId="77777777" w:rsidR="00270690" w:rsidRPr="00163DC5" w:rsidRDefault="00270690" w:rsidP="00482F99">
            <w:pPr>
              <w:pStyle w:val="TableText"/>
            </w:pPr>
            <w:r w:rsidRPr="00163DC5">
              <w:t>No</w:t>
            </w:r>
          </w:p>
        </w:tc>
        <w:tc>
          <w:tcPr>
            <w:tcW w:w="4204" w:type="dxa"/>
          </w:tcPr>
          <w:p w14:paraId="0F3F9372" w14:textId="74B0DE59" w:rsidR="00270690" w:rsidRPr="00163DC5" w:rsidRDefault="00270690" w:rsidP="00482F99">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482F99">
            <w:pPr>
              <w:pStyle w:val="TableText"/>
            </w:pPr>
            <w:r w:rsidRPr="00163DC5">
              <w:t xml:space="preserve">Monday </w:t>
            </w:r>
            <w:r w:rsidR="00833682">
              <w:t>P</w:t>
            </w:r>
            <w:r w:rsidR="00833682" w:rsidRPr="00163DC5">
              <w:t>rofile</w:t>
            </w:r>
          </w:p>
        </w:tc>
        <w:tc>
          <w:tcPr>
            <w:tcW w:w="1032" w:type="dxa"/>
          </w:tcPr>
          <w:p w14:paraId="1D1CD21B" w14:textId="77777777" w:rsidR="00270690" w:rsidRPr="00163DC5" w:rsidRDefault="00270690" w:rsidP="00482F99">
            <w:pPr>
              <w:pStyle w:val="TableText"/>
            </w:pPr>
            <w:r w:rsidRPr="00163DC5">
              <w:t>Number</w:t>
            </w:r>
          </w:p>
        </w:tc>
        <w:tc>
          <w:tcPr>
            <w:tcW w:w="932" w:type="dxa"/>
          </w:tcPr>
          <w:p w14:paraId="75B50CE1" w14:textId="77777777" w:rsidR="00270690" w:rsidRPr="00163DC5" w:rsidRDefault="00270690" w:rsidP="00482F99">
            <w:pPr>
              <w:pStyle w:val="TableText"/>
            </w:pPr>
            <w:r w:rsidRPr="00163DC5">
              <w:t>mon</w:t>
            </w:r>
          </w:p>
        </w:tc>
        <w:tc>
          <w:tcPr>
            <w:tcW w:w="1239" w:type="dxa"/>
          </w:tcPr>
          <w:p w14:paraId="3DBC00FC" w14:textId="77777777" w:rsidR="00270690" w:rsidRPr="00163DC5" w:rsidRDefault="00270690" w:rsidP="00482F99">
            <w:pPr>
              <w:pStyle w:val="TableText"/>
            </w:pPr>
            <w:r w:rsidRPr="00163DC5">
              <w:t>No</w:t>
            </w:r>
          </w:p>
        </w:tc>
        <w:tc>
          <w:tcPr>
            <w:tcW w:w="4204" w:type="dxa"/>
          </w:tcPr>
          <w:p w14:paraId="707E9717" w14:textId="77777777" w:rsidR="00270690" w:rsidRPr="00163DC5" w:rsidRDefault="00270690" w:rsidP="00482F99">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482F99">
            <w:pPr>
              <w:pStyle w:val="TableText"/>
            </w:pPr>
            <w:r w:rsidRPr="00163DC5">
              <w:t xml:space="preserve">Tuesday </w:t>
            </w:r>
            <w:r w:rsidR="00833682">
              <w:t>P</w:t>
            </w:r>
            <w:r w:rsidR="00833682" w:rsidRPr="00163DC5">
              <w:t>rofile</w:t>
            </w:r>
          </w:p>
        </w:tc>
        <w:tc>
          <w:tcPr>
            <w:tcW w:w="1032" w:type="dxa"/>
          </w:tcPr>
          <w:p w14:paraId="3B30153E" w14:textId="77777777" w:rsidR="00270690" w:rsidRPr="00163DC5" w:rsidRDefault="00270690" w:rsidP="00482F99">
            <w:pPr>
              <w:pStyle w:val="TableText"/>
            </w:pPr>
            <w:r w:rsidRPr="00163DC5">
              <w:t>Number</w:t>
            </w:r>
          </w:p>
        </w:tc>
        <w:tc>
          <w:tcPr>
            <w:tcW w:w="932" w:type="dxa"/>
          </w:tcPr>
          <w:p w14:paraId="3EABCA4F" w14:textId="77777777" w:rsidR="00270690" w:rsidRPr="00163DC5" w:rsidRDefault="00270690" w:rsidP="00482F99">
            <w:pPr>
              <w:pStyle w:val="TableText"/>
            </w:pPr>
            <w:r w:rsidRPr="00163DC5">
              <w:t>tue</w:t>
            </w:r>
          </w:p>
        </w:tc>
        <w:tc>
          <w:tcPr>
            <w:tcW w:w="1239" w:type="dxa"/>
          </w:tcPr>
          <w:p w14:paraId="5F7D09EB" w14:textId="77777777" w:rsidR="00270690" w:rsidRPr="00163DC5" w:rsidRDefault="00270690" w:rsidP="00482F99">
            <w:pPr>
              <w:pStyle w:val="TableText"/>
            </w:pPr>
            <w:r w:rsidRPr="00163DC5">
              <w:t>No</w:t>
            </w:r>
          </w:p>
        </w:tc>
        <w:tc>
          <w:tcPr>
            <w:tcW w:w="4204" w:type="dxa"/>
          </w:tcPr>
          <w:p w14:paraId="5AF278AD" w14:textId="77777777" w:rsidR="00270690" w:rsidRPr="00163DC5" w:rsidRDefault="00270690" w:rsidP="00482F99">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482F99">
            <w:pPr>
              <w:pStyle w:val="TableText"/>
            </w:pPr>
            <w:r w:rsidRPr="00163DC5">
              <w:t xml:space="preserve">Wednesday </w:t>
            </w:r>
            <w:r w:rsidR="00833682">
              <w:t>P</w:t>
            </w:r>
            <w:r w:rsidR="00833682" w:rsidRPr="00163DC5">
              <w:t>rofile</w:t>
            </w:r>
          </w:p>
        </w:tc>
        <w:tc>
          <w:tcPr>
            <w:tcW w:w="1032" w:type="dxa"/>
          </w:tcPr>
          <w:p w14:paraId="73E537ED" w14:textId="77777777" w:rsidR="00270690" w:rsidRPr="00163DC5" w:rsidRDefault="00270690" w:rsidP="00482F99">
            <w:pPr>
              <w:pStyle w:val="TableText"/>
            </w:pPr>
            <w:r w:rsidRPr="00163DC5">
              <w:t>Number</w:t>
            </w:r>
          </w:p>
        </w:tc>
        <w:tc>
          <w:tcPr>
            <w:tcW w:w="932" w:type="dxa"/>
          </w:tcPr>
          <w:p w14:paraId="3B9F6886" w14:textId="77777777" w:rsidR="00270690" w:rsidRPr="00163DC5" w:rsidRDefault="00270690" w:rsidP="00482F99">
            <w:pPr>
              <w:pStyle w:val="TableText"/>
            </w:pPr>
            <w:r w:rsidRPr="00163DC5">
              <w:t>wed</w:t>
            </w:r>
          </w:p>
        </w:tc>
        <w:tc>
          <w:tcPr>
            <w:tcW w:w="1239" w:type="dxa"/>
          </w:tcPr>
          <w:p w14:paraId="6D79A608" w14:textId="77777777" w:rsidR="00270690" w:rsidRPr="00163DC5" w:rsidRDefault="00270690" w:rsidP="00482F99">
            <w:pPr>
              <w:pStyle w:val="TableText"/>
            </w:pPr>
            <w:r w:rsidRPr="00163DC5">
              <w:t>No</w:t>
            </w:r>
          </w:p>
        </w:tc>
        <w:tc>
          <w:tcPr>
            <w:tcW w:w="4204" w:type="dxa"/>
          </w:tcPr>
          <w:p w14:paraId="6EE37A70" w14:textId="77777777" w:rsidR="00270690" w:rsidRPr="00163DC5" w:rsidRDefault="00270690" w:rsidP="00482F99">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482F99">
            <w:pPr>
              <w:pStyle w:val="TableText"/>
            </w:pPr>
            <w:r w:rsidRPr="00163DC5">
              <w:t xml:space="preserve">Thursday </w:t>
            </w:r>
            <w:r w:rsidR="00833682">
              <w:t>P</w:t>
            </w:r>
            <w:r w:rsidR="00833682" w:rsidRPr="00163DC5">
              <w:t>rofile</w:t>
            </w:r>
          </w:p>
        </w:tc>
        <w:tc>
          <w:tcPr>
            <w:tcW w:w="1032" w:type="dxa"/>
          </w:tcPr>
          <w:p w14:paraId="2E9872C1" w14:textId="77777777" w:rsidR="00270690" w:rsidRPr="00163DC5" w:rsidRDefault="00270690" w:rsidP="00482F99">
            <w:pPr>
              <w:pStyle w:val="TableText"/>
            </w:pPr>
            <w:r w:rsidRPr="00163DC5">
              <w:t>Number</w:t>
            </w:r>
          </w:p>
        </w:tc>
        <w:tc>
          <w:tcPr>
            <w:tcW w:w="932" w:type="dxa"/>
          </w:tcPr>
          <w:p w14:paraId="29772504" w14:textId="77777777" w:rsidR="00270690" w:rsidRPr="00163DC5" w:rsidRDefault="00270690" w:rsidP="00482F99">
            <w:pPr>
              <w:pStyle w:val="TableText"/>
            </w:pPr>
            <w:r w:rsidRPr="00163DC5">
              <w:t>thu</w:t>
            </w:r>
          </w:p>
        </w:tc>
        <w:tc>
          <w:tcPr>
            <w:tcW w:w="1239" w:type="dxa"/>
          </w:tcPr>
          <w:p w14:paraId="5AD3C831" w14:textId="77777777" w:rsidR="00270690" w:rsidRPr="00163DC5" w:rsidRDefault="00270690" w:rsidP="00482F99">
            <w:pPr>
              <w:pStyle w:val="TableText"/>
            </w:pPr>
            <w:r w:rsidRPr="00163DC5">
              <w:t>No</w:t>
            </w:r>
          </w:p>
        </w:tc>
        <w:tc>
          <w:tcPr>
            <w:tcW w:w="4204" w:type="dxa"/>
          </w:tcPr>
          <w:p w14:paraId="09B3F36B" w14:textId="77777777" w:rsidR="00270690" w:rsidRPr="00163DC5" w:rsidRDefault="00270690" w:rsidP="00482F99">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482F99">
            <w:pPr>
              <w:pStyle w:val="TableText"/>
            </w:pPr>
            <w:r w:rsidRPr="00163DC5">
              <w:t xml:space="preserve">Friday </w:t>
            </w:r>
            <w:r w:rsidR="00833682">
              <w:t>P</w:t>
            </w:r>
            <w:r w:rsidR="00833682" w:rsidRPr="00163DC5">
              <w:t>rofile</w:t>
            </w:r>
          </w:p>
        </w:tc>
        <w:tc>
          <w:tcPr>
            <w:tcW w:w="1032" w:type="dxa"/>
          </w:tcPr>
          <w:p w14:paraId="0970618F" w14:textId="77777777" w:rsidR="00270690" w:rsidRPr="00163DC5" w:rsidRDefault="00270690" w:rsidP="00482F99">
            <w:pPr>
              <w:pStyle w:val="TableText"/>
            </w:pPr>
            <w:r w:rsidRPr="00163DC5">
              <w:t>Number</w:t>
            </w:r>
          </w:p>
        </w:tc>
        <w:tc>
          <w:tcPr>
            <w:tcW w:w="932" w:type="dxa"/>
          </w:tcPr>
          <w:p w14:paraId="375B6086" w14:textId="77777777" w:rsidR="00270690" w:rsidRPr="00163DC5" w:rsidRDefault="00270690" w:rsidP="00482F99">
            <w:pPr>
              <w:pStyle w:val="TableText"/>
            </w:pPr>
            <w:r w:rsidRPr="00163DC5">
              <w:t>fri</w:t>
            </w:r>
          </w:p>
        </w:tc>
        <w:tc>
          <w:tcPr>
            <w:tcW w:w="1239" w:type="dxa"/>
          </w:tcPr>
          <w:p w14:paraId="4792C9A6" w14:textId="77777777" w:rsidR="00270690" w:rsidRPr="00163DC5" w:rsidRDefault="00270690" w:rsidP="00482F99">
            <w:pPr>
              <w:pStyle w:val="TableText"/>
            </w:pPr>
            <w:r w:rsidRPr="00163DC5">
              <w:t>No</w:t>
            </w:r>
          </w:p>
        </w:tc>
        <w:tc>
          <w:tcPr>
            <w:tcW w:w="4204" w:type="dxa"/>
          </w:tcPr>
          <w:p w14:paraId="654EBE64" w14:textId="77777777" w:rsidR="00270690" w:rsidRPr="00163DC5" w:rsidRDefault="00270690" w:rsidP="00482F99">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482F99">
            <w:pPr>
              <w:pStyle w:val="TableText"/>
            </w:pPr>
            <w:r w:rsidRPr="00163DC5">
              <w:t xml:space="preserve">Saturday </w:t>
            </w:r>
            <w:r w:rsidR="00833682">
              <w:t>P</w:t>
            </w:r>
            <w:r w:rsidR="00833682" w:rsidRPr="00163DC5">
              <w:t>rofile</w:t>
            </w:r>
          </w:p>
        </w:tc>
        <w:tc>
          <w:tcPr>
            <w:tcW w:w="1032" w:type="dxa"/>
          </w:tcPr>
          <w:p w14:paraId="7C8FBD4B" w14:textId="77777777" w:rsidR="00270690" w:rsidRPr="00163DC5" w:rsidRDefault="00270690" w:rsidP="00482F99">
            <w:pPr>
              <w:pStyle w:val="TableText"/>
            </w:pPr>
            <w:r w:rsidRPr="00163DC5">
              <w:t>Number</w:t>
            </w:r>
          </w:p>
        </w:tc>
        <w:tc>
          <w:tcPr>
            <w:tcW w:w="932" w:type="dxa"/>
          </w:tcPr>
          <w:p w14:paraId="315DD537" w14:textId="77777777" w:rsidR="00270690" w:rsidRPr="00163DC5" w:rsidRDefault="00270690" w:rsidP="00482F99">
            <w:pPr>
              <w:pStyle w:val="TableText"/>
            </w:pPr>
            <w:r w:rsidRPr="00163DC5">
              <w:t>sat</w:t>
            </w:r>
          </w:p>
        </w:tc>
        <w:tc>
          <w:tcPr>
            <w:tcW w:w="1239" w:type="dxa"/>
          </w:tcPr>
          <w:p w14:paraId="77C97944" w14:textId="77777777" w:rsidR="00270690" w:rsidRPr="00163DC5" w:rsidRDefault="00270690" w:rsidP="00482F99">
            <w:pPr>
              <w:pStyle w:val="TableText"/>
            </w:pPr>
            <w:r w:rsidRPr="00163DC5">
              <w:t>No</w:t>
            </w:r>
          </w:p>
        </w:tc>
        <w:tc>
          <w:tcPr>
            <w:tcW w:w="4204" w:type="dxa"/>
          </w:tcPr>
          <w:p w14:paraId="073E2130" w14:textId="77777777" w:rsidR="00270690" w:rsidRPr="00163DC5" w:rsidRDefault="00270690" w:rsidP="00482F99">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482F99">
            <w:pPr>
              <w:pStyle w:val="TableText"/>
            </w:pPr>
            <w:r w:rsidRPr="00163DC5">
              <w:t xml:space="preserve">Sunday </w:t>
            </w:r>
            <w:r w:rsidR="00833682">
              <w:t>P</w:t>
            </w:r>
            <w:r w:rsidR="00833682" w:rsidRPr="00163DC5">
              <w:t>rofile</w:t>
            </w:r>
          </w:p>
        </w:tc>
        <w:tc>
          <w:tcPr>
            <w:tcW w:w="1032" w:type="dxa"/>
          </w:tcPr>
          <w:p w14:paraId="56717C82" w14:textId="77777777" w:rsidR="00270690" w:rsidRPr="00163DC5" w:rsidRDefault="00270690" w:rsidP="00482F99">
            <w:pPr>
              <w:pStyle w:val="TableText"/>
            </w:pPr>
            <w:r w:rsidRPr="00163DC5">
              <w:t>Number</w:t>
            </w:r>
          </w:p>
        </w:tc>
        <w:tc>
          <w:tcPr>
            <w:tcW w:w="932" w:type="dxa"/>
          </w:tcPr>
          <w:p w14:paraId="5AC25899" w14:textId="77777777" w:rsidR="00270690" w:rsidRPr="00163DC5" w:rsidRDefault="00270690" w:rsidP="00482F99">
            <w:pPr>
              <w:pStyle w:val="TableText"/>
            </w:pPr>
            <w:r w:rsidRPr="00163DC5">
              <w:t>sun</w:t>
            </w:r>
          </w:p>
        </w:tc>
        <w:tc>
          <w:tcPr>
            <w:tcW w:w="1239" w:type="dxa"/>
          </w:tcPr>
          <w:p w14:paraId="6CCDC976" w14:textId="77777777" w:rsidR="00270690" w:rsidRPr="00163DC5" w:rsidRDefault="00270690" w:rsidP="00482F99">
            <w:pPr>
              <w:pStyle w:val="TableText"/>
            </w:pPr>
            <w:r w:rsidRPr="00163DC5">
              <w:t>No</w:t>
            </w:r>
          </w:p>
        </w:tc>
        <w:tc>
          <w:tcPr>
            <w:tcW w:w="4204" w:type="dxa"/>
          </w:tcPr>
          <w:p w14:paraId="2DB69294" w14:textId="77777777" w:rsidR="00270690" w:rsidRPr="00163DC5" w:rsidRDefault="00270690" w:rsidP="00482F99">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33" w:name="_Ref162955578"/>
      <w:bookmarkStart w:id="134" w:name="_Toc169774896"/>
      <w:r w:rsidRPr="00270690">
        <w:t xml:space="preserve">Calculated </w:t>
      </w:r>
      <w:r w:rsidR="006B0494" w:rsidRPr="00270690">
        <w:t>points</w:t>
      </w:r>
      <w:bookmarkEnd w:id="133"/>
      <w:bookmarkEnd w:id="134"/>
    </w:p>
    <w:p w14:paraId="1745A76B" w14:textId="35516B2E"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r w:rsidR="0040669E" w:rsidRPr="0040669E">
        <w:rPr>
          <w:rStyle w:val="Crossreference"/>
        </w:rPr>
        <w:t>Table 22</w:t>
      </w:r>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4B9B488F" w:rsidR="00270690" w:rsidRDefault="00270690" w:rsidP="00270690">
      <w:pPr>
        <w:pStyle w:val="Caption"/>
      </w:pPr>
      <w:bookmarkStart w:id="135" w:name="_Ref161320438"/>
      <w:bookmarkStart w:id="136" w:name="_Toc169774974"/>
      <w:r>
        <w:t xml:space="preserve">Table </w:t>
      </w:r>
      <w:fldSimple w:instr=" SEQ Table \* ARABIC ">
        <w:r w:rsidR="0040669E">
          <w:rPr>
            <w:noProof/>
          </w:rPr>
          <w:t>22</w:t>
        </w:r>
      </w:fldSimple>
      <w:bookmarkEnd w:id="135"/>
      <w:r>
        <w:tab/>
      </w:r>
      <w:r w:rsidRPr="00270690">
        <w:t xml:space="preserve">Information used in defining a </w:t>
      </w:r>
      <w:r w:rsidR="00DA1A5D">
        <w:t>p</w:t>
      </w:r>
      <w:r w:rsidR="00C03691" w:rsidRPr="00270690">
        <w:t>oint</w:t>
      </w:r>
      <w:r w:rsidRPr="00270690">
        <w:t xml:space="preserve"> calculation</w:t>
      </w:r>
      <w:bookmarkEnd w:id="136"/>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482F99">
            <w:pPr>
              <w:pStyle w:val="TableText"/>
            </w:pPr>
            <w:r w:rsidRPr="00163DC5">
              <w:t>Calc Code Data</w:t>
            </w:r>
          </w:p>
        </w:tc>
        <w:tc>
          <w:tcPr>
            <w:tcW w:w="1038" w:type="dxa"/>
          </w:tcPr>
          <w:p w14:paraId="04A37F46" w14:textId="77777777" w:rsidR="00270690" w:rsidRPr="00163DC5" w:rsidRDefault="00270690" w:rsidP="00482F99">
            <w:pPr>
              <w:pStyle w:val="TableText"/>
            </w:pPr>
            <w:r w:rsidRPr="00163DC5">
              <w:t>Array of Numbers</w:t>
            </w:r>
          </w:p>
        </w:tc>
        <w:tc>
          <w:tcPr>
            <w:tcW w:w="1506" w:type="dxa"/>
          </w:tcPr>
          <w:p w14:paraId="0F565BB4" w14:textId="77777777" w:rsidR="00270690" w:rsidRPr="00163DC5" w:rsidRDefault="00270690" w:rsidP="00482F99">
            <w:pPr>
              <w:pStyle w:val="TableText"/>
            </w:pPr>
            <w:r w:rsidRPr="00163DC5">
              <w:t>calcCode</w:t>
            </w:r>
          </w:p>
        </w:tc>
        <w:tc>
          <w:tcPr>
            <w:tcW w:w="1239" w:type="dxa"/>
          </w:tcPr>
          <w:p w14:paraId="7F08AF80" w14:textId="77777777" w:rsidR="00270690" w:rsidRPr="00163DC5" w:rsidRDefault="00270690" w:rsidP="00482F99">
            <w:pPr>
              <w:pStyle w:val="TableText"/>
            </w:pPr>
            <w:r w:rsidRPr="00163DC5">
              <w:t>No</w:t>
            </w:r>
          </w:p>
        </w:tc>
        <w:tc>
          <w:tcPr>
            <w:tcW w:w="3677" w:type="dxa"/>
          </w:tcPr>
          <w:p w14:paraId="0B41BAAA" w14:textId="081A88C7" w:rsidR="00270690" w:rsidRPr="00163DC5" w:rsidRDefault="00270690" w:rsidP="00482F99">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482F99">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482F99">
            <w:pPr>
              <w:pStyle w:val="TableText"/>
            </w:pPr>
            <w:r w:rsidRPr="00163DC5">
              <w:t>Boolean</w:t>
            </w:r>
          </w:p>
        </w:tc>
        <w:tc>
          <w:tcPr>
            <w:tcW w:w="1506" w:type="dxa"/>
          </w:tcPr>
          <w:p w14:paraId="4AB01A2B" w14:textId="77777777" w:rsidR="00270690" w:rsidRPr="00163DC5" w:rsidRDefault="00270690" w:rsidP="00482F99">
            <w:pPr>
              <w:pStyle w:val="TableText"/>
            </w:pPr>
            <w:r w:rsidRPr="00163DC5">
              <w:t>calcOnChange</w:t>
            </w:r>
          </w:p>
        </w:tc>
        <w:tc>
          <w:tcPr>
            <w:tcW w:w="1239" w:type="dxa"/>
          </w:tcPr>
          <w:p w14:paraId="60E8BECF" w14:textId="77777777" w:rsidR="00270690" w:rsidRPr="00163DC5" w:rsidRDefault="00270690" w:rsidP="00482F99">
            <w:pPr>
              <w:pStyle w:val="TableText"/>
            </w:pPr>
            <w:r w:rsidRPr="00163DC5">
              <w:t>No</w:t>
            </w:r>
          </w:p>
        </w:tc>
        <w:tc>
          <w:tcPr>
            <w:tcW w:w="3677" w:type="dxa"/>
          </w:tcPr>
          <w:p w14:paraId="5BECE736" w14:textId="77777777" w:rsidR="00270690" w:rsidRPr="00163DC5" w:rsidRDefault="00270690" w:rsidP="00482F99">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0A263878"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40669E">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137" w:name="_Toc169774897"/>
      <w:r>
        <w:t xml:space="preserve">Incident </w:t>
      </w:r>
      <w:r w:rsidR="006B0494">
        <w:t>logging</w:t>
      </w:r>
      <w:bookmarkEnd w:id="137"/>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3EAA5725"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r w:rsidR="0040669E" w:rsidRPr="0040669E">
        <w:rPr>
          <w:rStyle w:val="Crossreference"/>
        </w:rPr>
        <w:t>Table 23</w:t>
      </w:r>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1F948EE2" w:rsidR="003B6C56" w:rsidRDefault="003B6C56" w:rsidP="003B6C56">
      <w:pPr>
        <w:pStyle w:val="Caption"/>
      </w:pPr>
      <w:bookmarkStart w:id="138" w:name="_Ref161320994"/>
      <w:bookmarkStart w:id="139" w:name="_Toc169774975"/>
      <w:r>
        <w:t xml:space="preserve">Table </w:t>
      </w:r>
      <w:fldSimple w:instr=" SEQ Table \* ARABIC ">
        <w:r w:rsidR="0040669E">
          <w:rPr>
            <w:noProof/>
          </w:rPr>
          <w:t>23</w:t>
        </w:r>
      </w:fldSimple>
      <w:bookmarkEnd w:id="138"/>
      <w:r>
        <w:tab/>
      </w:r>
      <w:r w:rsidRPr="003B6C56">
        <w:t>Information used in defining an incident log</w:t>
      </w:r>
      <w:bookmarkEnd w:id="139"/>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482F99">
            <w:pPr>
              <w:pStyle w:val="TableText"/>
            </w:pPr>
            <w:r w:rsidRPr="00163DC5">
              <w:t>Parent Point</w:t>
            </w:r>
          </w:p>
        </w:tc>
        <w:tc>
          <w:tcPr>
            <w:tcW w:w="1062" w:type="dxa"/>
          </w:tcPr>
          <w:p w14:paraId="284356C9" w14:textId="77777777" w:rsidR="003B6C56" w:rsidRPr="00163DC5" w:rsidRDefault="003B6C56" w:rsidP="00482F99">
            <w:pPr>
              <w:pStyle w:val="TableText"/>
            </w:pPr>
            <w:r w:rsidRPr="00163DC5">
              <w:t>Integer</w:t>
            </w:r>
          </w:p>
        </w:tc>
        <w:tc>
          <w:tcPr>
            <w:tcW w:w="1635" w:type="dxa"/>
          </w:tcPr>
          <w:p w14:paraId="3A6526F9" w14:textId="77777777" w:rsidR="003B6C56" w:rsidRPr="00163DC5" w:rsidRDefault="003B6C56" w:rsidP="00482F99">
            <w:pPr>
              <w:pStyle w:val="TableText"/>
            </w:pPr>
            <w:r w:rsidRPr="00163DC5">
              <w:t>parent</w:t>
            </w:r>
          </w:p>
        </w:tc>
        <w:tc>
          <w:tcPr>
            <w:tcW w:w="879" w:type="dxa"/>
          </w:tcPr>
          <w:p w14:paraId="55950303" w14:textId="77777777" w:rsidR="003B6C56" w:rsidRPr="00163DC5" w:rsidRDefault="003B6C56" w:rsidP="00482F99">
            <w:pPr>
              <w:pStyle w:val="TableText"/>
            </w:pPr>
            <w:r w:rsidRPr="00163DC5">
              <w:t>Yes</w:t>
            </w:r>
          </w:p>
        </w:tc>
        <w:tc>
          <w:tcPr>
            <w:tcW w:w="3947" w:type="dxa"/>
          </w:tcPr>
          <w:p w14:paraId="50A15AC9" w14:textId="657A3666" w:rsidR="003B6C56" w:rsidRPr="00163DC5" w:rsidRDefault="003B6C56" w:rsidP="00482F99">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482F99">
            <w:pPr>
              <w:pStyle w:val="TableText"/>
            </w:pPr>
            <w:r w:rsidRPr="00163DC5">
              <w:t>Parent Type</w:t>
            </w:r>
          </w:p>
        </w:tc>
        <w:tc>
          <w:tcPr>
            <w:tcW w:w="1062" w:type="dxa"/>
          </w:tcPr>
          <w:p w14:paraId="7231E682" w14:textId="77777777" w:rsidR="003B6C56" w:rsidRPr="00163DC5" w:rsidRDefault="003B6C56" w:rsidP="00482F99">
            <w:pPr>
              <w:pStyle w:val="TableText"/>
            </w:pPr>
            <w:r w:rsidRPr="00163DC5">
              <w:t>String</w:t>
            </w:r>
          </w:p>
        </w:tc>
        <w:tc>
          <w:tcPr>
            <w:tcW w:w="1635" w:type="dxa"/>
          </w:tcPr>
          <w:p w14:paraId="7F650322" w14:textId="77777777" w:rsidR="003B6C56" w:rsidRPr="00163DC5" w:rsidRDefault="003B6C56" w:rsidP="00482F99">
            <w:pPr>
              <w:pStyle w:val="TableText"/>
            </w:pPr>
            <w:r w:rsidRPr="00163DC5">
              <w:t>parentType</w:t>
            </w:r>
          </w:p>
        </w:tc>
        <w:tc>
          <w:tcPr>
            <w:tcW w:w="879" w:type="dxa"/>
          </w:tcPr>
          <w:p w14:paraId="61361D92" w14:textId="77777777" w:rsidR="003B6C56" w:rsidRPr="00163DC5" w:rsidRDefault="003B6C56" w:rsidP="00482F99">
            <w:pPr>
              <w:pStyle w:val="TableText"/>
            </w:pPr>
            <w:r w:rsidRPr="00163DC5">
              <w:t>Yes</w:t>
            </w:r>
          </w:p>
        </w:tc>
        <w:tc>
          <w:tcPr>
            <w:tcW w:w="3947" w:type="dxa"/>
          </w:tcPr>
          <w:p w14:paraId="74194B5E" w14:textId="1C85C16C" w:rsidR="003B6C56" w:rsidRPr="00163DC5" w:rsidRDefault="003B6C56" w:rsidP="00482F99">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482F99">
            <w:pPr>
              <w:pStyle w:val="TableText"/>
            </w:pPr>
            <w:r w:rsidRPr="00163DC5">
              <w:t>Store Number</w:t>
            </w:r>
          </w:p>
        </w:tc>
        <w:tc>
          <w:tcPr>
            <w:tcW w:w="1062" w:type="dxa"/>
          </w:tcPr>
          <w:p w14:paraId="1FFB6B04" w14:textId="77777777" w:rsidR="003B6C56" w:rsidRPr="00163DC5" w:rsidRDefault="003B6C56" w:rsidP="00482F99">
            <w:pPr>
              <w:pStyle w:val="TableText"/>
            </w:pPr>
            <w:r w:rsidRPr="00163DC5">
              <w:t>Integer</w:t>
            </w:r>
          </w:p>
        </w:tc>
        <w:tc>
          <w:tcPr>
            <w:tcW w:w="1635" w:type="dxa"/>
          </w:tcPr>
          <w:p w14:paraId="0B453513" w14:textId="77777777" w:rsidR="003B6C56" w:rsidRPr="00163DC5" w:rsidRDefault="003B6C56" w:rsidP="00482F99">
            <w:pPr>
              <w:pStyle w:val="TableText"/>
            </w:pPr>
            <w:r w:rsidRPr="00163DC5">
              <w:t>num</w:t>
            </w:r>
          </w:p>
        </w:tc>
        <w:tc>
          <w:tcPr>
            <w:tcW w:w="879" w:type="dxa"/>
          </w:tcPr>
          <w:p w14:paraId="7911CB5A" w14:textId="77777777" w:rsidR="003B6C56" w:rsidRPr="00163DC5" w:rsidRDefault="003B6C56" w:rsidP="00482F99">
            <w:pPr>
              <w:pStyle w:val="TableText"/>
            </w:pPr>
            <w:r w:rsidRPr="00163DC5">
              <w:t>Yes</w:t>
            </w:r>
          </w:p>
        </w:tc>
        <w:tc>
          <w:tcPr>
            <w:tcW w:w="3947" w:type="dxa"/>
          </w:tcPr>
          <w:p w14:paraId="3AB33767" w14:textId="4DAE4DA2" w:rsidR="003B6C56" w:rsidRPr="00163DC5" w:rsidRDefault="003B6C56" w:rsidP="00482F99">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482F99">
            <w:pPr>
              <w:pStyle w:val="TableText"/>
            </w:pPr>
            <w:r w:rsidRPr="00163DC5">
              <w:lastRenderedPageBreak/>
              <w:t>Trigger Point</w:t>
            </w:r>
          </w:p>
        </w:tc>
        <w:tc>
          <w:tcPr>
            <w:tcW w:w="1062" w:type="dxa"/>
          </w:tcPr>
          <w:p w14:paraId="516EB4D1" w14:textId="77777777" w:rsidR="003B6C56" w:rsidRPr="00163DC5" w:rsidRDefault="003B6C56" w:rsidP="00482F99">
            <w:pPr>
              <w:pStyle w:val="TableText"/>
            </w:pPr>
            <w:r w:rsidRPr="00163DC5">
              <w:t>String</w:t>
            </w:r>
          </w:p>
        </w:tc>
        <w:tc>
          <w:tcPr>
            <w:tcW w:w="1635" w:type="dxa"/>
          </w:tcPr>
          <w:p w14:paraId="1F1B9589" w14:textId="77777777" w:rsidR="003B6C56" w:rsidRPr="00163DC5" w:rsidRDefault="003B6C56" w:rsidP="00482F99">
            <w:pPr>
              <w:pStyle w:val="TableText"/>
            </w:pPr>
            <w:r w:rsidRPr="00163DC5">
              <w:t>triggerPoint</w:t>
            </w:r>
          </w:p>
        </w:tc>
        <w:tc>
          <w:tcPr>
            <w:tcW w:w="879" w:type="dxa"/>
          </w:tcPr>
          <w:p w14:paraId="004479EC" w14:textId="77777777" w:rsidR="003B6C56" w:rsidRPr="00163DC5" w:rsidRDefault="003B6C56" w:rsidP="00482F99">
            <w:pPr>
              <w:pStyle w:val="TableText"/>
            </w:pPr>
            <w:r w:rsidRPr="00163DC5">
              <w:t>No</w:t>
            </w:r>
          </w:p>
        </w:tc>
        <w:tc>
          <w:tcPr>
            <w:tcW w:w="3947" w:type="dxa"/>
          </w:tcPr>
          <w:p w14:paraId="5E05FB58" w14:textId="525A01F5" w:rsidR="003B6C56" w:rsidRPr="00163DC5" w:rsidRDefault="003B6C56" w:rsidP="00482F99">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482F99">
            <w:pPr>
              <w:pStyle w:val="TableText"/>
            </w:pPr>
            <w:r w:rsidRPr="00163DC5">
              <w:t>TriggerType</w:t>
            </w:r>
          </w:p>
        </w:tc>
        <w:tc>
          <w:tcPr>
            <w:tcW w:w="1062" w:type="dxa"/>
          </w:tcPr>
          <w:p w14:paraId="2B96046D" w14:textId="77777777" w:rsidR="003B6C56" w:rsidRPr="00163DC5" w:rsidRDefault="003B6C56" w:rsidP="00482F99">
            <w:pPr>
              <w:pStyle w:val="TableText"/>
            </w:pPr>
            <w:r w:rsidRPr="00163DC5">
              <w:t>String</w:t>
            </w:r>
          </w:p>
        </w:tc>
        <w:tc>
          <w:tcPr>
            <w:tcW w:w="1635" w:type="dxa"/>
          </w:tcPr>
          <w:p w14:paraId="3534894A" w14:textId="77777777" w:rsidR="003B6C56" w:rsidRPr="00163DC5" w:rsidRDefault="003B6C56" w:rsidP="00482F99">
            <w:pPr>
              <w:pStyle w:val="TableText"/>
            </w:pPr>
            <w:r w:rsidRPr="00163DC5">
              <w:t>triggerType</w:t>
            </w:r>
          </w:p>
        </w:tc>
        <w:tc>
          <w:tcPr>
            <w:tcW w:w="879" w:type="dxa"/>
          </w:tcPr>
          <w:p w14:paraId="3B839E7F" w14:textId="77777777" w:rsidR="003B6C56" w:rsidRPr="00163DC5" w:rsidRDefault="003B6C56" w:rsidP="00482F99">
            <w:pPr>
              <w:pStyle w:val="TableText"/>
            </w:pPr>
            <w:r w:rsidRPr="00163DC5">
              <w:t>No</w:t>
            </w:r>
          </w:p>
        </w:tc>
        <w:tc>
          <w:tcPr>
            <w:tcW w:w="3947" w:type="dxa"/>
          </w:tcPr>
          <w:p w14:paraId="436433F8" w14:textId="6209F6E8" w:rsidR="003B6C56" w:rsidRPr="00163DC5" w:rsidRDefault="003B6C56" w:rsidP="00482F99">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482F99">
            <w:pPr>
              <w:pStyle w:val="TableText"/>
            </w:pPr>
            <w:r w:rsidRPr="00163DC5">
              <w:t>Trigger Mask</w:t>
            </w:r>
          </w:p>
        </w:tc>
        <w:tc>
          <w:tcPr>
            <w:tcW w:w="1062" w:type="dxa"/>
          </w:tcPr>
          <w:p w14:paraId="19D44D7F" w14:textId="77777777" w:rsidR="003B6C56" w:rsidRPr="00163DC5" w:rsidRDefault="003B6C56" w:rsidP="00482F99">
            <w:pPr>
              <w:pStyle w:val="TableText"/>
            </w:pPr>
            <w:r w:rsidRPr="00163DC5">
              <w:t>Integer</w:t>
            </w:r>
          </w:p>
        </w:tc>
        <w:tc>
          <w:tcPr>
            <w:tcW w:w="1635" w:type="dxa"/>
          </w:tcPr>
          <w:p w14:paraId="00ADC806" w14:textId="77777777" w:rsidR="003B6C56" w:rsidRPr="00163DC5" w:rsidRDefault="003B6C56" w:rsidP="00482F99">
            <w:pPr>
              <w:pStyle w:val="TableText"/>
            </w:pPr>
            <w:r w:rsidRPr="00163DC5">
              <w:t>triggerMask</w:t>
            </w:r>
          </w:p>
        </w:tc>
        <w:tc>
          <w:tcPr>
            <w:tcW w:w="879" w:type="dxa"/>
          </w:tcPr>
          <w:p w14:paraId="25DF3B37" w14:textId="77777777" w:rsidR="003B6C56" w:rsidRPr="00163DC5" w:rsidRDefault="003B6C56" w:rsidP="00482F99">
            <w:pPr>
              <w:pStyle w:val="TableText"/>
            </w:pPr>
            <w:r w:rsidRPr="00163DC5">
              <w:t>No</w:t>
            </w:r>
          </w:p>
        </w:tc>
        <w:tc>
          <w:tcPr>
            <w:tcW w:w="3947" w:type="dxa"/>
          </w:tcPr>
          <w:p w14:paraId="7FEF66D3" w14:textId="3352197E" w:rsidR="003B6C56" w:rsidRPr="00163DC5" w:rsidRDefault="003B6C56" w:rsidP="00482F99">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482F99">
            <w:pPr>
              <w:pStyle w:val="TableText"/>
            </w:pPr>
            <w:r w:rsidRPr="00163DC5">
              <w:t>Trigger Start</w:t>
            </w:r>
          </w:p>
        </w:tc>
        <w:tc>
          <w:tcPr>
            <w:tcW w:w="1062" w:type="dxa"/>
          </w:tcPr>
          <w:p w14:paraId="0D37F526" w14:textId="77777777" w:rsidR="003B6C56" w:rsidRPr="00163DC5" w:rsidRDefault="003B6C56" w:rsidP="00482F99">
            <w:pPr>
              <w:pStyle w:val="TableText"/>
            </w:pPr>
            <w:r w:rsidRPr="00163DC5">
              <w:t>Integer</w:t>
            </w:r>
          </w:p>
        </w:tc>
        <w:tc>
          <w:tcPr>
            <w:tcW w:w="1635" w:type="dxa"/>
          </w:tcPr>
          <w:p w14:paraId="36C4598B" w14:textId="77777777" w:rsidR="003B6C56" w:rsidRPr="00163DC5" w:rsidRDefault="003B6C56" w:rsidP="00482F99">
            <w:pPr>
              <w:pStyle w:val="TableText"/>
            </w:pPr>
            <w:r w:rsidRPr="00163DC5">
              <w:t>triggerStart</w:t>
            </w:r>
          </w:p>
        </w:tc>
        <w:tc>
          <w:tcPr>
            <w:tcW w:w="879" w:type="dxa"/>
          </w:tcPr>
          <w:p w14:paraId="25ABFFD1" w14:textId="77777777" w:rsidR="003B6C56" w:rsidRPr="00163DC5" w:rsidRDefault="003B6C56" w:rsidP="00482F99">
            <w:pPr>
              <w:pStyle w:val="TableText"/>
            </w:pPr>
            <w:r w:rsidRPr="00163DC5">
              <w:t>No</w:t>
            </w:r>
          </w:p>
        </w:tc>
        <w:tc>
          <w:tcPr>
            <w:tcW w:w="3947" w:type="dxa"/>
          </w:tcPr>
          <w:p w14:paraId="5281B1FE" w14:textId="77777777" w:rsidR="003B6C56" w:rsidRPr="00163DC5" w:rsidRDefault="003B6C56" w:rsidP="00482F99">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482F99">
            <w:pPr>
              <w:pStyle w:val="TableText"/>
            </w:pPr>
            <w:r w:rsidRPr="00163DC5">
              <w:t>Trigger Length</w:t>
            </w:r>
          </w:p>
        </w:tc>
        <w:tc>
          <w:tcPr>
            <w:tcW w:w="1062" w:type="dxa"/>
          </w:tcPr>
          <w:p w14:paraId="05531792" w14:textId="77777777" w:rsidR="003B6C56" w:rsidRPr="00163DC5" w:rsidRDefault="003B6C56" w:rsidP="00482F99">
            <w:pPr>
              <w:pStyle w:val="TableText"/>
            </w:pPr>
            <w:r w:rsidRPr="00163DC5">
              <w:t>Integer</w:t>
            </w:r>
          </w:p>
        </w:tc>
        <w:tc>
          <w:tcPr>
            <w:tcW w:w="1635" w:type="dxa"/>
          </w:tcPr>
          <w:p w14:paraId="5FBBEB04" w14:textId="77777777" w:rsidR="003B6C56" w:rsidRPr="00163DC5" w:rsidRDefault="003B6C56" w:rsidP="00482F99">
            <w:pPr>
              <w:pStyle w:val="TableText"/>
            </w:pPr>
            <w:r w:rsidRPr="00163DC5">
              <w:t>triggerLength</w:t>
            </w:r>
          </w:p>
        </w:tc>
        <w:tc>
          <w:tcPr>
            <w:tcW w:w="879" w:type="dxa"/>
          </w:tcPr>
          <w:p w14:paraId="4733F462" w14:textId="77777777" w:rsidR="003B6C56" w:rsidRPr="00163DC5" w:rsidRDefault="003B6C56" w:rsidP="00482F99">
            <w:pPr>
              <w:pStyle w:val="TableText"/>
            </w:pPr>
            <w:r w:rsidRPr="00163DC5">
              <w:t>No</w:t>
            </w:r>
          </w:p>
        </w:tc>
        <w:tc>
          <w:tcPr>
            <w:tcW w:w="3947" w:type="dxa"/>
          </w:tcPr>
          <w:p w14:paraId="2F333E13" w14:textId="6FA8D03C" w:rsidR="003B6C56" w:rsidRPr="00163DC5" w:rsidRDefault="003B6C56" w:rsidP="00482F99">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482F99">
            <w:pPr>
              <w:pStyle w:val="TableText"/>
            </w:pPr>
            <w:r w:rsidRPr="00163DC5">
              <w:t>Action</w:t>
            </w:r>
          </w:p>
        </w:tc>
        <w:tc>
          <w:tcPr>
            <w:tcW w:w="1062" w:type="dxa"/>
          </w:tcPr>
          <w:p w14:paraId="59FDF3D2" w14:textId="77777777" w:rsidR="003B6C56" w:rsidRPr="00163DC5" w:rsidRDefault="003B6C56" w:rsidP="00482F99">
            <w:pPr>
              <w:pStyle w:val="TableText"/>
            </w:pPr>
            <w:r w:rsidRPr="00163DC5">
              <w:t>Number</w:t>
            </w:r>
          </w:p>
        </w:tc>
        <w:tc>
          <w:tcPr>
            <w:tcW w:w="1635" w:type="dxa"/>
          </w:tcPr>
          <w:p w14:paraId="7E7FA304" w14:textId="77777777" w:rsidR="003B6C56" w:rsidRPr="00163DC5" w:rsidRDefault="003B6C56" w:rsidP="00482F99">
            <w:pPr>
              <w:pStyle w:val="TableText"/>
            </w:pPr>
            <w:r w:rsidRPr="00163DC5">
              <w:t>action</w:t>
            </w:r>
          </w:p>
        </w:tc>
        <w:tc>
          <w:tcPr>
            <w:tcW w:w="879" w:type="dxa"/>
          </w:tcPr>
          <w:p w14:paraId="019DC798" w14:textId="77777777" w:rsidR="003B6C56" w:rsidRPr="00163DC5" w:rsidRDefault="003B6C56" w:rsidP="00482F99">
            <w:pPr>
              <w:pStyle w:val="TableText"/>
            </w:pPr>
            <w:r w:rsidRPr="00163DC5">
              <w:t>No</w:t>
            </w:r>
          </w:p>
        </w:tc>
        <w:tc>
          <w:tcPr>
            <w:tcW w:w="3947" w:type="dxa"/>
          </w:tcPr>
          <w:p w14:paraId="1CFEBE81" w14:textId="77777777" w:rsidR="003B6C56" w:rsidRPr="00163DC5" w:rsidRDefault="003B6C56" w:rsidP="00482F99">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482F99">
            <w:pPr>
              <w:pStyle w:val="TableText"/>
            </w:pPr>
            <w:r w:rsidRPr="00163DC5">
              <w:t>Log Rate</w:t>
            </w:r>
          </w:p>
        </w:tc>
        <w:tc>
          <w:tcPr>
            <w:tcW w:w="1062" w:type="dxa"/>
          </w:tcPr>
          <w:p w14:paraId="006B50E0" w14:textId="77777777" w:rsidR="003B6C56" w:rsidRPr="00163DC5" w:rsidRDefault="003B6C56" w:rsidP="00482F99">
            <w:pPr>
              <w:pStyle w:val="TableText"/>
            </w:pPr>
            <w:r w:rsidRPr="00163DC5">
              <w:t>Integer</w:t>
            </w:r>
          </w:p>
        </w:tc>
        <w:tc>
          <w:tcPr>
            <w:tcW w:w="1635" w:type="dxa"/>
          </w:tcPr>
          <w:p w14:paraId="300A5D9E" w14:textId="77777777" w:rsidR="003B6C56" w:rsidRPr="00163DC5" w:rsidRDefault="003B6C56" w:rsidP="00482F99">
            <w:pPr>
              <w:pStyle w:val="TableText"/>
            </w:pPr>
            <w:r w:rsidRPr="00163DC5">
              <w:t>logRate</w:t>
            </w:r>
          </w:p>
        </w:tc>
        <w:tc>
          <w:tcPr>
            <w:tcW w:w="879" w:type="dxa"/>
          </w:tcPr>
          <w:p w14:paraId="18B651BD" w14:textId="77777777" w:rsidR="003B6C56" w:rsidRPr="00163DC5" w:rsidRDefault="003B6C56" w:rsidP="00482F99">
            <w:pPr>
              <w:pStyle w:val="TableText"/>
            </w:pPr>
            <w:r w:rsidRPr="00163DC5">
              <w:t>Yes</w:t>
            </w:r>
          </w:p>
        </w:tc>
        <w:tc>
          <w:tcPr>
            <w:tcW w:w="3947" w:type="dxa"/>
          </w:tcPr>
          <w:p w14:paraId="256A8EC0" w14:textId="3A49895B" w:rsidR="003B6C56" w:rsidRPr="00163DC5" w:rsidRDefault="003B6C56" w:rsidP="00482F99">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482F99">
            <w:pPr>
              <w:pStyle w:val="TableText"/>
            </w:pPr>
            <w:r w:rsidRPr="00163DC5">
              <w:t>Log Offset</w:t>
            </w:r>
          </w:p>
        </w:tc>
        <w:tc>
          <w:tcPr>
            <w:tcW w:w="1062" w:type="dxa"/>
          </w:tcPr>
          <w:p w14:paraId="44674601" w14:textId="77777777" w:rsidR="003B6C56" w:rsidRPr="00163DC5" w:rsidRDefault="003B6C56" w:rsidP="00482F99">
            <w:pPr>
              <w:pStyle w:val="TableText"/>
            </w:pPr>
            <w:r w:rsidRPr="00163DC5">
              <w:t>Integer</w:t>
            </w:r>
          </w:p>
        </w:tc>
        <w:tc>
          <w:tcPr>
            <w:tcW w:w="1635" w:type="dxa"/>
          </w:tcPr>
          <w:p w14:paraId="48F566BF" w14:textId="77777777" w:rsidR="003B6C56" w:rsidRPr="00163DC5" w:rsidRDefault="003B6C56" w:rsidP="00482F99">
            <w:pPr>
              <w:pStyle w:val="TableText"/>
            </w:pPr>
            <w:r w:rsidRPr="00163DC5">
              <w:t>logOffset</w:t>
            </w:r>
          </w:p>
        </w:tc>
        <w:tc>
          <w:tcPr>
            <w:tcW w:w="879" w:type="dxa"/>
          </w:tcPr>
          <w:p w14:paraId="09738F66" w14:textId="77777777" w:rsidR="003B6C56" w:rsidRPr="00163DC5" w:rsidRDefault="003B6C56" w:rsidP="00482F99">
            <w:pPr>
              <w:pStyle w:val="TableText"/>
            </w:pPr>
            <w:r w:rsidRPr="00163DC5">
              <w:t>No</w:t>
            </w:r>
          </w:p>
        </w:tc>
        <w:tc>
          <w:tcPr>
            <w:tcW w:w="3947" w:type="dxa"/>
          </w:tcPr>
          <w:p w14:paraId="3150DFA6" w14:textId="7BB7546A" w:rsidR="003B6C56" w:rsidRPr="00163DC5" w:rsidRDefault="003B6C56" w:rsidP="00482F99">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40" w:name="_Toc169774898"/>
      <w:r>
        <w:lastRenderedPageBreak/>
        <w:t>Controls and overrides</w:t>
      </w:r>
      <w:bookmarkEnd w:id="140"/>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41" w:name="_Toc169774899"/>
      <w:r>
        <w:t>Controls</w:t>
      </w:r>
      <w:bookmarkEnd w:id="141"/>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33A134A6" w14:textId="24604587" w:rsidR="000C3CED" w:rsidRDefault="000C3CED" w:rsidP="000C3CED">
      <w:pPr>
        <w:pStyle w:val="BodyText"/>
        <w:ind w:right="504"/>
      </w:pPr>
      <w:r>
        <w:t xml:space="preserve">If a </w:t>
      </w:r>
      <w:r w:rsidR="00F27791">
        <w:t>point</w:t>
      </w:r>
      <w:r>
        <w:t xml:space="preserve"> attached to the “Internal” Device Link is to be modified by controls, then it must be typed as an analogue output or binary output.</w:t>
      </w: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649ED820" w14:textId="2AF310DD" w:rsidR="005077D9" w:rsidRPr="005077D9" w:rsidRDefault="005077D9" w:rsidP="005077D9">
      <w:pPr>
        <w:pStyle w:val="Bullet"/>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271D340B" w14:textId="301A85AF" w:rsidR="005077D9" w:rsidRDefault="005077D9" w:rsidP="001725CA">
      <w:pPr>
        <w:pStyle w:val="Heading2"/>
      </w:pPr>
      <w:bookmarkStart w:id="142" w:name="_Toc169774900"/>
      <w:r w:rsidRPr="005077D9">
        <w:t xml:space="preserve">Overriding a </w:t>
      </w:r>
      <w:r w:rsidR="006B0494" w:rsidRPr="005077D9">
        <w:t>point</w:t>
      </w:r>
      <w:bookmarkEnd w:id="142"/>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7777777" w:rsidR="009074D2" w:rsidRPr="00BA7567" w:rsidRDefault="009074D2" w:rsidP="009074D2">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w:t>
      </w:r>
      <w:r w:rsidRPr="00BA7567">
        <w:rPr>
          <w:rFonts w:eastAsia="MS Mincho"/>
        </w:rPr>
        <w:t>:1}]</w:t>
      </w:r>
    </w:p>
    <w:p w14:paraId="7ECB3FF3" w14:textId="2983B542" w:rsidR="005077D9" w:rsidRPr="00BA7567" w:rsidRDefault="009074D2" w:rsidP="004E57D4">
      <w:pPr>
        <w:pStyle w:val="Code"/>
      </w:pPr>
      <w:r w:rsidRPr="00BA7567">
        <w:rPr>
          <w:rFonts w:eastAsia="MS Mincho"/>
        </w:rPr>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77777777" w:rsidR="004A7922" w:rsidRPr="00BA7567" w:rsidRDefault="004A7922" w:rsidP="004A7922">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w:t>
      </w:r>
      <w:r w:rsidR="005077D9" w:rsidRPr="00BA7567">
        <w:rPr>
          <w:rFonts w:eastAsia="MS Mincho"/>
          <w:color w:val="C45911" w:themeColor="accent2" w:themeShade="BF"/>
        </w:rPr>
        <w:t>name"</w:t>
      </w:r>
      <w:r w:rsidR="005077D9" w:rsidRPr="00BA7567">
        <w:rPr>
          <w:rFonts w:eastAsia="MS Mincho"/>
        </w:rPr>
        <w:t>:"Pump 1.Rate</w:t>
      </w:r>
      <w:r w:rsidRPr="00BA7567">
        <w:rPr>
          <w:rFonts w:eastAsia="MS Mincho"/>
        </w:rPr>
        <w:t>",</w:t>
      </w:r>
      <w:r w:rsidRPr="00BA7567">
        <w:rPr>
          <w:rFonts w:eastAsia="MS Mincho"/>
          <w:color w:val="C45911" w:themeColor="accent2" w:themeShade="BF"/>
        </w:rPr>
        <w:t>"v"</w:t>
      </w:r>
      <w:r w:rsidRPr="00BA7567">
        <w:rPr>
          <w:rFonts w:eastAsia="MS Mincho"/>
        </w:rPr>
        <w:t>:1}]</w:t>
      </w:r>
    </w:p>
    <w:p w14:paraId="6C6ACA80" w14:textId="19A2A1B0" w:rsidR="005077D9" w:rsidRPr="00BA7567" w:rsidRDefault="004A7922" w:rsidP="004E57D4">
      <w:pPr>
        <w:pStyle w:val="Code"/>
      </w:pPr>
      <w:r w:rsidRPr="00BA7567">
        <w:rPr>
          <w:rFonts w:eastAsia="MS Mincho"/>
        </w:rPr>
        <w:lastRenderedPageBreak/>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7777777" w:rsidR="00BE2DEB" w:rsidRPr="00BA7567" w:rsidRDefault="00BE2DEB" w:rsidP="00BE2DEB">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"vs"</w:t>
      </w:r>
      <w:r w:rsidRPr="00BA7567">
        <w:rPr>
          <w:rFonts w:eastAsia="MS Mincho"/>
        </w:rPr>
        <w:t>:"test value"}]</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77777777" w:rsidR="00796F52" w:rsidRPr="00BA7567" w:rsidRDefault="00796F52" w:rsidP="00796F52">
      <w:pPr>
        <w:pStyle w:val="Code"/>
        <w:rPr>
          <w:rFonts w:eastAsia="MS Mincho"/>
        </w:rPr>
      </w:pPr>
      <w:r w:rsidRPr="00BA7567">
        <w:rPr>
          <w:rFonts w:eastAsia="MS Mincho"/>
        </w:rPr>
        <w:t xml:space="preserve">    </w:t>
      </w:r>
      <w:r w:rsidRPr="00BA7567">
        <w:rPr>
          <w:rFonts w:eastAsia="MS Mincho"/>
          <w:color w:val="C45911" w:themeColor="accent2" w:themeShade="BF"/>
        </w:rPr>
        <w:t>"r"</w:t>
      </w:r>
      <w:r w:rsidRPr="00BA7567">
        <w:rPr>
          <w:rFonts w:eastAsia="MS Mincho"/>
        </w:rPr>
        <w:t>:[{</w:t>
      </w:r>
      <w:r w:rsidRPr="00BA7567">
        <w:rPr>
          <w:rFonts w:eastAsia="MS Mincho"/>
          <w:color w:val="C45911" w:themeColor="accent2" w:themeShade="BF"/>
        </w:rPr>
        <w:t>"n"</w:t>
      </w:r>
      <w:r w:rsidRPr="00BA7567">
        <w:rPr>
          <w:rFonts w:eastAsia="MS Mincho"/>
        </w:rPr>
        <w:t>:"ai:1"}]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77777777" w:rsidR="00370198" w:rsidRDefault="00370198" w:rsidP="00370198">
      <w:pPr>
        <w:pStyle w:val="Code"/>
        <w:rPr>
          <w:rFonts w:eastAsia="MS Mincho"/>
        </w:rPr>
      </w:pPr>
      <w:r w:rsidRPr="00BA7567">
        <w:rPr>
          <w:rFonts w:eastAsia="MS Mincho"/>
        </w:rPr>
        <w:t xml:space="preserve">    </w:t>
      </w:r>
      <w:r w:rsidRPr="00BA7567">
        <w:rPr>
          <w:rFonts w:eastAsia="MS Mincho"/>
          <w:color w:val="C45911" w:themeColor="accent2" w:themeShade="BF"/>
        </w:rPr>
        <w:t>"r"</w:t>
      </w:r>
      <w:r w:rsidRPr="00BA7567">
        <w:rPr>
          <w:rFonts w:eastAsia="MS Mincho"/>
        </w:rPr>
        <w:t>:[{"</w:t>
      </w:r>
      <w:r w:rsidRPr="00BA7567">
        <w:rPr>
          <w:rFonts w:eastAsia="MS Mincho"/>
          <w:color w:val="C45911" w:themeColor="accent2" w:themeShade="BF"/>
        </w:rPr>
        <w:t>name"</w:t>
      </w:r>
      <w:r w:rsidRPr="00BA7567">
        <w:rPr>
          <w:rFonts w:eastAsia="MS Mincho"/>
        </w:rPr>
        <w:t>:"Pump 1.Rate"}]</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43" w:name="_Toc169774901"/>
      <w:r>
        <w:lastRenderedPageBreak/>
        <w:t>Data reporting</w:t>
      </w:r>
      <w:bookmarkEnd w:id="143"/>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44" w:name="_Toc163727621"/>
      <w:bookmarkStart w:id="145" w:name="_Toc169774902"/>
      <w:bookmarkEnd w:id="144"/>
      <w:r>
        <w:t xml:space="preserve">Data </w:t>
      </w:r>
      <w:r w:rsidR="006B0494">
        <w:t>formats</w:t>
      </w:r>
      <w:bookmarkEnd w:id="145"/>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331E616D" w14:textId="622F2E55"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146" w:name="_Hlk163722805"/>
      <w:r w:rsidR="00B200D3" w:rsidRPr="004C3608">
        <w:rPr>
          <w:color w:val="C45911" w:themeColor="accent2" w:themeShade="BF"/>
        </w:rPr>
        <w:t>"</w:t>
      </w:r>
      <w:bookmarkEnd w:id="146"/>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here the type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6AC9D2C" w:rsidR="00B200D3" w:rsidRPr="00163DC5" w:rsidRDefault="007B2E78" w:rsidP="004E57D4">
      <w:pPr>
        <w:pStyle w:val="Code"/>
      </w:pPr>
      <w:r>
        <w:tab/>
      </w:r>
      <w:r>
        <w:tab/>
      </w:r>
      <w:r>
        <w:tab/>
      </w:r>
      <w:r>
        <w:tab/>
      </w:r>
      <w:r>
        <w:tab/>
        <w:t xml:space="preserve">// </w:t>
      </w:r>
      <w:r w:rsidR="00B200D3" w:rsidRPr="00163DC5">
        <w:t>used):</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3124BF89" w:rsidR="00B200D3" w:rsidRPr="00163DC5" w:rsidRDefault="007B2E78" w:rsidP="004E57D4">
      <w:pPr>
        <w:pStyle w:val="Code"/>
      </w:pPr>
      <w:r>
        <w:tab/>
      </w:r>
      <w:r>
        <w:tab/>
      </w:r>
      <w:r>
        <w:tab/>
      </w:r>
      <w:r>
        <w:tab/>
      </w:r>
      <w:r>
        <w:tab/>
        <w:t xml:space="preserve">// </w:t>
      </w:r>
      <w:r w:rsidR="00B200D3" w:rsidRPr="00163DC5">
        <w:t>BASE64 MIME data.</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lastRenderedPageBreak/>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147" w:name="_Toc169774903"/>
      <w:r w:rsidRPr="00620AA0">
        <w:t>Requesting data</w:t>
      </w:r>
      <w:bookmarkEnd w:id="147"/>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34D966AB" w:rsidR="00620AA0" w:rsidRDefault="00015D2F" w:rsidP="00620AA0">
      <w:pPr>
        <w:pStyle w:val="Bullet"/>
      </w:pPr>
      <w:r w:rsidRPr="00832898">
        <w:rPr>
          <w:b/>
          <w:bCs/>
          <w:color w:val="C45911" w:themeColor="accent2" w:themeShade="BF"/>
        </w:rPr>
        <w:t>"</w:t>
      </w:r>
      <w:r>
        <w:rPr>
          <w:b/>
          <w:bCs/>
        </w:rPr>
        <w:t>O</w:t>
      </w:r>
      <w:r w:rsidRPr="00620AA0">
        <w:rPr>
          <w:b/>
          <w:bCs/>
        </w:rPr>
        <w:t>r</w:t>
      </w:r>
      <w:r w:rsidRPr="00832898">
        <w:rPr>
          <w:b/>
          <w:bCs/>
          <w:color w:val="C45911" w:themeColor="accent2" w:themeShade="BF"/>
        </w:rPr>
        <w:t>"</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"data"</w:t>
      </w:r>
      <w:r w:rsidRPr="00163DC5">
        <w:t>:"Current"}</w:t>
      </w:r>
    </w:p>
    <w:p w14:paraId="2A20139A" w14:textId="1D08BC93" w:rsidR="00620AA0" w:rsidRDefault="00214ABB" w:rsidP="00620AA0">
      <w:pPr>
        <w:pStyle w:val="Bullet"/>
      </w:pPr>
      <w:r w:rsidRPr="00832898">
        <w:rPr>
          <w:b/>
          <w:bCs/>
          <w:color w:val="C45911" w:themeColor="accent2" w:themeShade="BF"/>
        </w:rPr>
        <w:t>"</w:t>
      </w:r>
      <w:r w:rsidR="00E67F08">
        <w:rPr>
          <w:b/>
          <w:bCs/>
        </w:rPr>
        <w:t>O</w:t>
      </w:r>
      <w:r w:rsidR="00620AA0" w:rsidRPr="00620AA0">
        <w:rPr>
          <w:b/>
          <w:bCs/>
        </w:rPr>
        <w:t>r</w:t>
      </w:r>
      <w:r w:rsidRPr="00832898">
        <w:rPr>
          <w:b/>
          <w:bCs/>
          <w:color w:val="C45911" w:themeColor="accent2" w:themeShade="BF"/>
        </w:rPr>
        <w:t>"</w:t>
      </w:r>
      <w:r w:rsidR="00620AA0">
        <w:t xml:space="preserve"> to retrieve a list of current (at this time)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5BB1AB6E" w:rsidR="00620AA0" w:rsidRPr="00BA7567" w:rsidRDefault="005F33DB" w:rsidP="00620AA0">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"data"</w:t>
      </w:r>
      <w:r w:rsidRPr="00BA7567">
        <w:t xml:space="preserve">:"History", </w:t>
      </w:r>
    </w:p>
    <w:p w14:paraId="7F024E1C" w14:textId="77777777" w:rsidR="000D6ED9" w:rsidRPr="00BA7567" w:rsidRDefault="000D6ED9" w:rsidP="000D6ED9">
      <w:pPr>
        <w:pStyle w:val="Code"/>
      </w:pPr>
      <w:r w:rsidRPr="00BA7567">
        <w:lastRenderedPageBreak/>
        <w:t xml:space="preserve">    </w:t>
      </w:r>
      <w:r w:rsidR="00620AA0" w:rsidRPr="00BA7567">
        <w:rPr>
          <w:color w:val="C45911" w:themeColor="accent2" w:themeShade="BF"/>
        </w:rPr>
        <w:t>"n"</w:t>
      </w:r>
      <w:r w:rsidR="00620AA0" w:rsidRPr="00BA7567">
        <w:t>:["ai:1</w:t>
      </w:r>
      <w:r w:rsidRPr="00BA7567">
        <w:t>"]</w:t>
      </w:r>
    </w:p>
    <w:p w14:paraId="1EF7E60C" w14:textId="167B781E" w:rsidR="00620AA0" w:rsidRPr="00BA7567" w:rsidRDefault="000D6ED9" w:rsidP="004E57D4">
      <w:pPr>
        <w:pStyle w:val="Code"/>
      </w:pPr>
      <w:r w:rsidRPr="00BA7567">
        <w:t>}</w:t>
      </w:r>
    </w:p>
    <w:p w14:paraId="27410FA3" w14:textId="0CE8B977" w:rsidR="00620AA0" w:rsidRPr="00BA7567" w:rsidRDefault="005F33DB" w:rsidP="0059553B">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"data"</w:t>
      </w:r>
      <w:r w:rsidRPr="00BA7567">
        <w:t>:"History",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1EFA060C" w:rsidR="00FA1683" w:rsidRDefault="00C50BE3" w:rsidP="00D46C42">
      <w:pPr>
        <w:pStyle w:val="Caption"/>
      </w:pPr>
      <w:bookmarkStart w:id="148" w:name="_Toc169774976"/>
      <w:r w:rsidRPr="00BA7567">
        <w:t xml:space="preserve">Table </w:t>
      </w:r>
      <w:fldSimple w:instr=" SEQ Table \* ARABIC ">
        <w:r w:rsidR="0040669E">
          <w:rPr>
            <w:noProof/>
          </w:rPr>
          <w:t>24</w:t>
        </w:r>
      </w:fldSimple>
      <w:r w:rsidR="00D46C42" w:rsidRPr="00BA7567">
        <w:tab/>
        <w:t>Elements of the data request message</w:t>
      </w:r>
      <w:bookmarkEnd w:id="148"/>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482F99">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482F99">
            <w:pPr>
              <w:pStyle w:val="TableText"/>
            </w:pPr>
            <w:r>
              <w:t>String</w:t>
            </w:r>
          </w:p>
        </w:tc>
        <w:tc>
          <w:tcPr>
            <w:tcW w:w="1635" w:type="dxa"/>
          </w:tcPr>
          <w:p w14:paraId="193494BC" w14:textId="474CF825" w:rsidR="006C6012" w:rsidRPr="007B3C04" w:rsidRDefault="00392275" w:rsidP="00482F99">
            <w:pPr>
              <w:pStyle w:val="TableText"/>
            </w:pPr>
            <w:r>
              <w:t>data</w:t>
            </w:r>
          </w:p>
        </w:tc>
        <w:tc>
          <w:tcPr>
            <w:tcW w:w="1703" w:type="dxa"/>
          </w:tcPr>
          <w:p w14:paraId="113AA559" w14:textId="6B0D4B4C" w:rsidR="006C6012" w:rsidRPr="007B3C04" w:rsidRDefault="00856175" w:rsidP="00482F99">
            <w:pPr>
              <w:pStyle w:val="TableText"/>
            </w:pPr>
            <w:r>
              <w:t>Yes</w:t>
            </w:r>
          </w:p>
        </w:tc>
        <w:tc>
          <w:tcPr>
            <w:tcW w:w="3123" w:type="dxa"/>
          </w:tcPr>
          <w:p w14:paraId="11E611E4" w14:textId="7302E2E1" w:rsidR="006C6012" w:rsidRPr="007B3C04" w:rsidRDefault="00856175" w:rsidP="00482F99">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482F99">
            <w:pPr>
              <w:pStyle w:val="TableText"/>
            </w:pPr>
            <w:r>
              <w:t>Point ID List</w:t>
            </w:r>
          </w:p>
        </w:tc>
        <w:tc>
          <w:tcPr>
            <w:tcW w:w="1062" w:type="dxa"/>
          </w:tcPr>
          <w:p w14:paraId="400A5818" w14:textId="29C563F1" w:rsidR="006C6012" w:rsidRPr="007B3C04" w:rsidRDefault="002E1A73" w:rsidP="00482F99">
            <w:pPr>
              <w:pStyle w:val="TableText"/>
            </w:pPr>
            <w:r>
              <w:t>String Array</w:t>
            </w:r>
          </w:p>
        </w:tc>
        <w:tc>
          <w:tcPr>
            <w:tcW w:w="1635" w:type="dxa"/>
          </w:tcPr>
          <w:p w14:paraId="67E27858" w14:textId="5463360F" w:rsidR="006C6012" w:rsidRPr="007B3C04" w:rsidRDefault="002E1A73" w:rsidP="00482F99">
            <w:pPr>
              <w:pStyle w:val="TableText"/>
            </w:pPr>
            <w:r>
              <w:t>n</w:t>
            </w:r>
          </w:p>
        </w:tc>
        <w:tc>
          <w:tcPr>
            <w:tcW w:w="1703" w:type="dxa"/>
          </w:tcPr>
          <w:p w14:paraId="762FA9D2" w14:textId="389D37A4" w:rsidR="006C6012" w:rsidRPr="007B3C04" w:rsidRDefault="00117965" w:rsidP="00482F99">
            <w:pPr>
              <w:pStyle w:val="TableText"/>
            </w:pPr>
            <w:r>
              <w:t>No</w:t>
            </w:r>
          </w:p>
        </w:tc>
        <w:tc>
          <w:tcPr>
            <w:tcW w:w="3123" w:type="dxa"/>
          </w:tcPr>
          <w:p w14:paraId="1D92E609" w14:textId="16ACD476" w:rsidR="006C6012" w:rsidRPr="007B3C04" w:rsidRDefault="00117965" w:rsidP="00482F99">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482F99">
            <w:pPr>
              <w:pStyle w:val="TableText"/>
            </w:pPr>
            <w:r>
              <w:t>Point Name List</w:t>
            </w:r>
          </w:p>
        </w:tc>
        <w:tc>
          <w:tcPr>
            <w:tcW w:w="1062" w:type="dxa"/>
          </w:tcPr>
          <w:p w14:paraId="04322012" w14:textId="1075421C" w:rsidR="006C6012" w:rsidRPr="007B3C04" w:rsidRDefault="00117965" w:rsidP="00482F99">
            <w:pPr>
              <w:pStyle w:val="TableText"/>
            </w:pPr>
            <w:r>
              <w:t>String Array</w:t>
            </w:r>
          </w:p>
        </w:tc>
        <w:tc>
          <w:tcPr>
            <w:tcW w:w="1635" w:type="dxa"/>
          </w:tcPr>
          <w:p w14:paraId="12050CD6" w14:textId="685045C4" w:rsidR="006C6012" w:rsidRPr="007B3C04" w:rsidRDefault="00F8389A" w:rsidP="00482F99">
            <w:pPr>
              <w:pStyle w:val="TableText"/>
            </w:pPr>
            <w:r>
              <w:t>Name</w:t>
            </w:r>
          </w:p>
        </w:tc>
        <w:tc>
          <w:tcPr>
            <w:tcW w:w="1703" w:type="dxa"/>
          </w:tcPr>
          <w:p w14:paraId="66CA2D5B" w14:textId="64DAA242" w:rsidR="006C6012" w:rsidRPr="007B3C04" w:rsidRDefault="00F8389A" w:rsidP="00482F99">
            <w:pPr>
              <w:pStyle w:val="TableText"/>
            </w:pPr>
            <w:r>
              <w:t>No</w:t>
            </w:r>
          </w:p>
        </w:tc>
        <w:tc>
          <w:tcPr>
            <w:tcW w:w="3123" w:type="dxa"/>
          </w:tcPr>
          <w:p w14:paraId="753ADE10" w14:textId="2AA6C556" w:rsidR="006C6012" w:rsidRPr="007B3C04" w:rsidRDefault="00F8389A" w:rsidP="00482F99">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482F99">
            <w:pPr>
              <w:pStyle w:val="TableText"/>
            </w:pPr>
            <w:r>
              <w:t>Start Time</w:t>
            </w:r>
          </w:p>
        </w:tc>
        <w:tc>
          <w:tcPr>
            <w:tcW w:w="1062" w:type="dxa"/>
          </w:tcPr>
          <w:p w14:paraId="13821F24" w14:textId="7C86EDF4" w:rsidR="006C6012" w:rsidRPr="007B3C04" w:rsidRDefault="00C32286" w:rsidP="00482F99">
            <w:pPr>
              <w:pStyle w:val="TableText"/>
            </w:pPr>
            <w:r>
              <w:t>Integer</w:t>
            </w:r>
          </w:p>
        </w:tc>
        <w:tc>
          <w:tcPr>
            <w:tcW w:w="1635" w:type="dxa"/>
          </w:tcPr>
          <w:p w14:paraId="01F17675" w14:textId="73204811" w:rsidR="006C6012" w:rsidRPr="007B3C04" w:rsidRDefault="0040359E" w:rsidP="00482F99">
            <w:pPr>
              <w:pStyle w:val="TableText"/>
            </w:pPr>
            <w:r>
              <w:t>start</w:t>
            </w:r>
          </w:p>
        </w:tc>
        <w:tc>
          <w:tcPr>
            <w:tcW w:w="1703" w:type="dxa"/>
          </w:tcPr>
          <w:p w14:paraId="275A19D5" w14:textId="6E7C866B" w:rsidR="006C6012" w:rsidRPr="007B3C04" w:rsidRDefault="00C32286" w:rsidP="00482F99">
            <w:pPr>
              <w:pStyle w:val="TableText"/>
            </w:pPr>
            <w:r>
              <w:t>No</w:t>
            </w:r>
          </w:p>
        </w:tc>
        <w:tc>
          <w:tcPr>
            <w:tcW w:w="3123" w:type="dxa"/>
          </w:tcPr>
          <w:p w14:paraId="469DC41E" w14:textId="1008D568" w:rsidR="006C6012" w:rsidRPr="007B3C04" w:rsidRDefault="00C32286" w:rsidP="00482F99">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482F99">
            <w:pPr>
              <w:pStyle w:val="TableText"/>
            </w:pPr>
            <w:r>
              <w:t>End Time</w:t>
            </w:r>
          </w:p>
        </w:tc>
        <w:tc>
          <w:tcPr>
            <w:tcW w:w="1062" w:type="dxa"/>
          </w:tcPr>
          <w:p w14:paraId="7766CF4F" w14:textId="60062AAC" w:rsidR="006C6012" w:rsidRPr="007B3C04" w:rsidRDefault="0040359E" w:rsidP="00482F99">
            <w:pPr>
              <w:pStyle w:val="TableText"/>
            </w:pPr>
            <w:r>
              <w:t>Integer</w:t>
            </w:r>
          </w:p>
        </w:tc>
        <w:tc>
          <w:tcPr>
            <w:tcW w:w="1635" w:type="dxa"/>
          </w:tcPr>
          <w:p w14:paraId="3E2BFED0" w14:textId="2AFF45CE" w:rsidR="006C6012" w:rsidRPr="007B3C04" w:rsidRDefault="0040359E" w:rsidP="00482F99">
            <w:pPr>
              <w:pStyle w:val="TableText"/>
            </w:pPr>
            <w:r>
              <w:t>end</w:t>
            </w:r>
          </w:p>
        </w:tc>
        <w:tc>
          <w:tcPr>
            <w:tcW w:w="1703" w:type="dxa"/>
          </w:tcPr>
          <w:p w14:paraId="38DB47CE" w14:textId="13CB4686" w:rsidR="006C6012" w:rsidRPr="007B3C04" w:rsidRDefault="0098382D" w:rsidP="00482F99">
            <w:pPr>
              <w:pStyle w:val="TableText"/>
            </w:pPr>
            <w:r>
              <w:t>No</w:t>
            </w:r>
          </w:p>
        </w:tc>
        <w:tc>
          <w:tcPr>
            <w:tcW w:w="3123" w:type="dxa"/>
          </w:tcPr>
          <w:p w14:paraId="4F5E864C" w14:textId="0738DCA7" w:rsidR="006C6012" w:rsidRPr="007B3C04" w:rsidRDefault="0098382D" w:rsidP="00482F99">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49" w:name="_Toc169774904"/>
      <w:r>
        <w:lastRenderedPageBreak/>
        <w:t xml:space="preserve">Field </w:t>
      </w:r>
      <w:r w:rsidR="006B0494">
        <w:t>devic</w:t>
      </w:r>
      <w:r>
        <w:t>e core blocks</w:t>
      </w:r>
      <w:bookmarkEnd w:id="149"/>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34D9DE4A"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40669E">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r w:rsidR="0040669E" w:rsidRPr="0040669E">
        <w:rPr>
          <w:rStyle w:val="Crossreference"/>
        </w:rPr>
        <w:t>Payload compression</w:t>
      </w:r>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50" w:name="_Ref160026567"/>
      <w:bookmarkStart w:id="151" w:name="_Toc169774905"/>
      <w:r>
        <w:lastRenderedPageBreak/>
        <w:t>Use of MQTT</w:t>
      </w:r>
      <w:bookmarkEnd w:id="150"/>
      <w:bookmarkEnd w:id="151"/>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52" w:name="_Toc169774906"/>
      <w:r w:rsidRPr="00B176E4">
        <w:t>Retained messages and connection state</w:t>
      </w:r>
      <w:bookmarkEnd w:id="152"/>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53" w:name="_Toc156487355"/>
      <w:bookmarkStart w:id="154" w:name="_Toc169774907"/>
      <w:r>
        <w:t>Publish/</w:t>
      </w:r>
      <w:r w:rsidR="0012344C">
        <w:t>subscribe</w:t>
      </w:r>
      <w:r>
        <w:t xml:space="preserve"> transports</w:t>
      </w:r>
      <w:bookmarkEnd w:id="153"/>
      <w:bookmarkEnd w:id="154"/>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55" w:name="_Toc169774908"/>
      <w:r>
        <w:t>Payload</w:t>
      </w:r>
      <w:bookmarkEnd w:id="155"/>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56" w:name="_Ref162949991"/>
      <w:bookmarkStart w:id="157" w:name="_Toc169774909"/>
      <w:r>
        <w:lastRenderedPageBreak/>
        <w:t>Payload compression</w:t>
      </w:r>
      <w:bookmarkEnd w:id="156"/>
      <w:bookmarkEnd w:id="157"/>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4BDC8EB9" w:rsidR="005C109D" w:rsidRDefault="005C109D" w:rsidP="005C109D">
      <w:pPr>
        <w:pStyle w:val="BodyText"/>
      </w:pPr>
      <w:r>
        <w:t xml:space="preserve">Compressed payload messages are indicated with a prefix of two bytes, </w:t>
      </w:r>
      <w:r w:rsidR="00733512">
        <w:t>$</w:t>
      </w:r>
      <w:r>
        <w:t xml:space="preserve"> (decimal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25F3BCED" w:rsidR="005C109D" w:rsidRDefault="00733512" w:rsidP="005C109D">
      <w:pPr>
        <w:pStyle w:val="Bullet"/>
      </w:pPr>
      <w:r>
        <w:t>GZip compression, “gzip”</w:t>
      </w:r>
      <w:r w:rsidR="005C109D">
        <w:t xml:space="preserve">. Second byte is </w:t>
      </w:r>
      <w:r>
        <w:t>1</w:t>
      </w:r>
      <w:r w:rsidR="005C109D">
        <w:t>.</w:t>
      </w:r>
    </w:p>
    <w:p w14:paraId="1BDC9D86" w14:textId="4EE6A691" w:rsidR="005C109D" w:rsidRDefault="00C8445D" w:rsidP="005C109D">
      <w:pPr>
        <w:pStyle w:val="Bullet"/>
      </w:pPr>
      <w:r>
        <w:t>Brotli compression, “</w:t>
      </w:r>
      <w:r w:rsidR="00733512">
        <w:t>br</w:t>
      </w:r>
      <w:r w:rsidR="005C109D">
        <w:t xml:space="preserve">”. Second byte is </w:t>
      </w:r>
      <w:r w:rsidR="00733512">
        <w:t>2</w:t>
      </w:r>
      <w:r w:rsidR="005C109D">
        <w:t>.</w:t>
      </w:r>
    </w:p>
    <w:p w14:paraId="442B9B18" w14:textId="590005BC" w:rsidR="00733512" w:rsidRDefault="00C8445D" w:rsidP="005C109D">
      <w:pPr>
        <w:pStyle w:val="Bullet"/>
      </w:pPr>
      <w:r>
        <w:t>D</w:t>
      </w:r>
      <w:r w:rsidR="00733512">
        <w:t>eflate</w:t>
      </w:r>
      <w:r>
        <w:t xml:space="preserve"> compression, “deflate”. Second byte is 3.</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158" w:name="_Toc169774910"/>
      <w:r>
        <w:t xml:space="preserve">Other </w:t>
      </w:r>
      <w:r w:rsidR="0012344C">
        <w:t>topics</w:t>
      </w:r>
      <w:bookmarkEnd w:id="158"/>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59" w:name="_Toc156487360"/>
      <w:bookmarkStart w:id="160" w:name="_Toc169774911"/>
      <w:r>
        <w:t>Getdeviceinfo</w:t>
      </w:r>
      <w:bookmarkEnd w:id="159"/>
      <w:bookmarkEnd w:id="160"/>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161" w:name="_Toc156487361"/>
      <w:bookmarkStart w:id="162" w:name="_Toc169774912"/>
      <w:r>
        <w:t xml:space="preserve">Maintaining </w:t>
      </w:r>
      <w:bookmarkEnd w:id="161"/>
      <w:r w:rsidR="0012344C">
        <w:t>time</w:t>
      </w:r>
      <w:bookmarkEnd w:id="162"/>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163" w:name="_Toc156487362"/>
      <w:bookmarkStart w:id="164" w:name="_Toc169774913"/>
      <w:r>
        <w:lastRenderedPageBreak/>
        <w:t xml:space="preserve">Communications, QoS, </w:t>
      </w:r>
      <w:bookmarkEnd w:id="163"/>
      <w:r w:rsidR="0012344C">
        <w:t>retention</w:t>
      </w:r>
      <w:bookmarkEnd w:id="164"/>
    </w:p>
    <w:p w14:paraId="48A88406" w14:textId="76D27285"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40669E">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65" w:name="_Toc169774914"/>
      <w:r>
        <w:lastRenderedPageBreak/>
        <w:t>Fi</w:t>
      </w:r>
      <w:r w:rsidR="00C9038A">
        <w:t>el</w:t>
      </w:r>
      <w:r>
        <w:t xml:space="preserve">d </w:t>
      </w:r>
      <w:r w:rsidR="0012344C">
        <w:t>device</w:t>
      </w:r>
      <w:r>
        <w:t xml:space="preserve"> lifecycle</w:t>
      </w:r>
      <w:bookmarkEnd w:id="165"/>
    </w:p>
    <w:p w14:paraId="63CC4D64" w14:textId="613B2B83"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r w:rsidR="0040669E" w:rsidRPr="0040669E">
        <w:rPr>
          <w:rStyle w:val="Crossreference"/>
        </w:rPr>
        <w:t>Figure 12</w:t>
      </w:r>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7F58B34A" w:rsidR="00272391" w:rsidRDefault="00272391" w:rsidP="00272391">
      <w:pPr>
        <w:pStyle w:val="Caption"/>
      </w:pPr>
      <w:bookmarkStart w:id="166" w:name="_Ref161393121"/>
      <w:bookmarkStart w:id="167" w:name="_Toc169774952"/>
      <w:r>
        <w:t xml:space="preserve">Figure </w:t>
      </w:r>
      <w:fldSimple w:instr=" SEQ Figure \* ARABIC ">
        <w:r w:rsidR="0040669E">
          <w:rPr>
            <w:noProof/>
          </w:rPr>
          <w:t>12</w:t>
        </w:r>
      </w:fldSimple>
      <w:bookmarkEnd w:id="166"/>
      <w:r>
        <w:tab/>
        <w:t>Connection state model</w:t>
      </w:r>
      <w:bookmarkEnd w:id="167"/>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68" w:name="_Toc169774915"/>
      <w:r>
        <w:t>Status message</w:t>
      </w:r>
      <w:bookmarkEnd w:id="168"/>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69" w:name="_Last_Will_and"/>
      <w:bookmarkStart w:id="170" w:name="_Toc156487366"/>
      <w:bookmarkStart w:id="171" w:name="_Toc169774916"/>
      <w:bookmarkEnd w:id="169"/>
      <w:r>
        <w:t xml:space="preserve">Last </w:t>
      </w:r>
      <w:r w:rsidR="00DB0F88">
        <w:t>Will</w:t>
      </w:r>
      <w:r w:rsidR="0012344C">
        <w:t xml:space="preserve"> and </w:t>
      </w:r>
      <w:bookmarkEnd w:id="170"/>
      <w:r w:rsidR="00DB0F88">
        <w:t>Testament</w:t>
      </w:r>
      <w:bookmarkEnd w:id="171"/>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72" w:name="_Toc156487367"/>
      <w:bookmarkStart w:id="173" w:name="_Toc169774917"/>
      <w:r>
        <w:t xml:space="preserve">Field </w:t>
      </w:r>
      <w:r w:rsidR="0012344C">
        <w:t>device replacement</w:t>
      </w:r>
      <w:bookmarkEnd w:id="172"/>
      <w:bookmarkEnd w:id="173"/>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74" w:name="_Toc169774918"/>
      <w:r>
        <w:lastRenderedPageBreak/>
        <w:t>Security</w:t>
      </w:r>
      <w:bookmarkEnd w:id="174"/>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75" w:name="_Toc162423095"/>
      <w:bookmarkStart w:id="176" w:name="_Toc162423686"/>
      <w:bookmarkStart w:id="177" w:name="_Toc169774919"/>
      <w:r>
        <w:lastRenderedPageBreak/>
        <w:t>Class names and ontology</w:t>
      </w:r>
      <w:bookmarkEnd w:id="175"/>
      <w:bookmarkEnd w:id="176"/>
      <w:bookmarkEnd w:id="177"/>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78" w:name="_Toc162423096"/>
      <w:bookmarkStart w:id="179" w:name="_Toc162423687"/>
      <w:bookmarkStart w:id="180" w:name="_Toc169774920"/>
      <w:r>
        <w:t>Fixed class names</w:t>
      </w:r>
      <w:bookmarkEnd w:id="178"/>
      <w:bookmarkEnd w:id="179"/>
      <w:bookmarkEnd w:id="180"/>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01E4889D" w:rsidR="00DB49C5" w:rsidRDefault="00DB49C5" w:rsidP="00DB49C5">
      <w:pPr>
        <w:pStyle w:val="Caption"/>
      </w:pPr>
      <w:bookmarkStart w:id="181" w:name="_Toc162423151"/>
      <w:bookmarkStart w:id="182" w:name="_Toc162423742"/>
      <w:bookmarkStart w:id="183" w:name="_Toc169774977"/>
      <w:r>
        <w:t xml:space="preserve">Table </w:t>
      </w:r>
      <w:fldSimple w:instr=" SEQ Table \* ARABIC ">
        <w:r w:rsidR="0040669E">
          <w:rPr>
            <w:noProof/>
          </w:rPr>
          <w:t>25</w:t>
        </w:r>
      </w:fldSimple>
      <w:r>
        <w:tab/>
        <w:t>Fixed class names</w:t>
      </w:r>
      <w:bookmarkEnd w:id="181"/>
      <w:bookmarkEnd w:id="182"/>
      <w:bookmarkEnd w:id="183"/>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482F99">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482F9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482F99">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482F99">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482F99">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482F9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482F99">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482F99">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482F99">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482F99">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482F99">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482F99">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482F99">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482F99">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482F99">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482F99">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482F99">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482F99">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482F99">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482F99">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482F99">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482F99">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482F99">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482F99">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482F99">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482F99">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482F99">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482F99">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482F99">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482F99">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482F99">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482F99">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482F99">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482F99">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482F99">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482F99">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482F99">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482F99">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482F99">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482F99">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482F99">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482F99">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482F99">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482F99">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482F99">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482F99">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482F99">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482F99">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482F99">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482F99">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482F99">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482F99">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482F99">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482F99">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482F99">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482F99">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482F99">
            <w:pPr>
              <w:pStyle w:val="TableText"/>
            </w:pPr>
            <w:bookmarkStart w:id="184"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482F99">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482F99">
            <w:pPr>
              <w:pStyle w:val="TableText"/>
            </w:pPr>
            <w:r w:rsidRPr="004B3F83">
              <w:t>deg.C</w:t>
            </w:r>
          </w:p>
        </w:tc>
        <w:bookmarkEnd w:id="184"/>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482F99">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482F99">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482F99">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482F99">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482F99">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482F99">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482F99">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482F99">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482F99">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482F99">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482F99">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482F99">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482F99">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482F99">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482F99">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482F99">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482F99">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482F99">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482F99">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482F99">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482F99">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482F99">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482F99">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482F99">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482F99">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482F99">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482F99">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482F99">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482F99">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482F99">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482F99">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482F99">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482F99">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482F99">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482F99">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482F99">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482F99">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482F99">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482F99">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482F99">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482F99">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482F99">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482F99">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482F99">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482F99">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482F99">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482F99">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482F99">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482F99">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482F99">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482F99">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482F99">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482F99">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482F99">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482F99">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482F9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482F99">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482F99">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482F99">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482F9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482F99">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482F99">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85" w:name="_Toc169774921"/>
      <w:bookmarkStart w:id="186" w:name="_Toc162423097"/>
      <w:bookmarkStart w:id="187" w:name="_Toc162423688"/>
      <w:r w:rsidRPr="00670623">
        <w:lastRenderedPageBreak/>
        <w:t>F</w:t>
      </w:r>
      <w:r w:rsidR="00686D0D" w:rsidRPr="00670623">
        <w:t>ield device profile extensions and layout</w:t>
      </w:r>
      <w:bookmarkEnd w:id="185"/>
    </w:p>
    <w:p w14:paraId="3B7A4F4E" w14:textId="6560B810" w:rsidR="00DB49C5" w:rsidRDefault="00DB49C5" w:rsidP="005600C9">
      <w:pPr>
        <w:pStyle w:val="Heading2"/>
      </w:pPr>
      <w:bookmarkStart w:id="188" w:name="_Toc169774922"/>
      <w:r>
        <w:t>Vendor extensions</w:t>
      </w:r>
      <w:bookmarkEnd w:id="186"/>
      <w:bookmarkEnd w:id="187"/>
      <w:bookmarkEnd w:id="188"/>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89" w:name="_Toc162423098"/>
      <w:bookmarkStart w:id="190" w:name="_Toc162423689"/>
      <w:bookmarkStart w:id="191" w:name="_Toc169774923"/>
      <w:r>
        <w:t>New properties</w:t>
      </w:r>
      <w:bookmarkEnd w:id="189"/>
      <w:bookmarkEnd w:id="190"/>
      <w:bookmarkEnd w:id="191"/>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92" w:name="_Toc162423099"/>
      <w:bookmarkStart w:id="193" w:name="_Toc162423690"/>
      <w:bookmarkStart w:id="194" w:name="_Toc169774924"/>
      <w:r>
        <w:t>New objects</w:t>
      </w:r>
      <w:bookmarkEnd w:id="192"/>
      <w:bookmarkEnd w:id="193"/>
      <w:bookmarkEnd w:id="194"/>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195" w:name="_Toc162423100"/>
      <w:bookmarkStart w:id="196" w:name="_Toc162423691"/>
      <w:bookmarkStart w:id="197" w:name="_Toc169774925"/>
      <w:r>
        <w:t>Translation</w:t>
      </w:r>
      <w:bookmarkEnd w:id="195"/>
      <w:bookmarkEnd w:id="196"/>
      <w:bookmarkEnd w:id="197"/>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98" w:name="_Toc162423101"/>
      <w:bookmarkStart w:id="199" w:name="_Toc162423692"/>
      <w:bookmarkStart w:id="200" w:name="_Toc169774926"/>
      <w:r>
        <w:t>Suggesting SA UI layout</w:t>
      </w:r>
      <w:bookmarkEnd w:id="198"/>
      <w:bookmarkEnd w:id="199"/>
      <w:bookmarkEnd w:id="200"/>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201" w:name="_Toc162423102"/>
      <w:bookmarkStart w:id="202" w:name="_Toc162423693"/>
      <w:bookmarkStart w:id="203" w:name="_Toc169774927"/>
      <w:r>
        <w:t>configFields</w:t>
      </w:r>
      <w:bookmarkEnd w:id="201"/>
      <w:bookmarkEnd w:id="202"/>
      <w:bookmarkEnd w:id="203"/>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204" w:name="_Toc162423103"/>
      <w:bookmarkStart w:id="205" w:name="_Toc162423694"/>
      <w:bookmarkStart w:id="206" w:name="_Toc169774928"/>
      <w:r>
        <w:t>Group</w:t>
      </w:r>
      <w:bookmarkEnd w:id="204"/>
      <w:bookmarkEnd w:id="205"/>
      <w:bookmarkEnd w:id="206"/>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207" w:name="_Ref160025839"/>
      <w:bookmarkStart w:id="208" w:name="_Toc162423104"/>
      <w:bookmarkStart w:id="209" w:name="_Toc162423695"/>
      <w:bookmarkStart w:id="210" w:name="_Toc169774929"/>
      <w:r>
        <w:lastRenderedPageBreak/>
        <w:t>Example use cases</w:t>
      </w:r>
      <w:bookmarkEnd w:id="207"/>
      <w:bookmarkEnd w:id="208"/>
      <w:bookmarkEnd w:id="209"/>
      <w:bookmarkEnd w:id="210"/>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211" w:name="_Toc156487379"/>
    </w:p>
    <w:p w14:paraId="4EC08F38" w14:textId="77777777" w:rsidR="00DB49C5" w:rsidRPr="00D86809" w:rsidRDefault="00DB49C5" w:rsidP="00DB49C5">
      <w:pPr>
        <w:pStyle w:val="Heading2"/>
        <w:ind w:left="578" w:hanging="578"/>
        <w:rPr>
          <w:rFonts w:eastAsia="DengXian Light"/>
          <w:lang w:eastAsia="en-US"/>
        </w:rPr>
      </w:pPr>
      <w:bookmarkStart w:id="212" w:name="_Toc162423105"/>
      <w:bookmarkStart w:id="213" w:name="_Toc162423696"/>
      <w:bookmarkStart w:id="214" w:name="_Toc169774930"/>
      <w:r w:rsidRPr="00D86809">
        <w:rPr>
          <w:rFonts w:eastAsia="DengXian Light"/>
          <w:lang w:eastAsia="en-US"/>
        </w:rPr>
        <w:t>Simplest case</w:t>
      </w:r>
      <w:bookmarkEnd w:id="211"/>
      <w:bookmarkEnd w:id="212"/>
      <w:bookmarkEnd w:id="213"/>
      <w:bookmarkEnd w:id="214"/>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215" w:name="_Toc156487380"/>
      <w:bookmarkStart w:id="216" w:name="_Toc162423106"/>
      <w:bookmarkStart w:id="217" w:name="_Toc162423697"/>
      <w:bookmarkStart w:id="218" w:name="_Toc169774931"/>
      <w:r w:rsidRPr="00D86809">
        <w:rPr>
          <w:rFonts w:eastAsia="DengXian Light"/>
          <w:lang w:eastAsia="en-US"/>
        </w:rPr>
        <w:t>A configurable field device</w:t>
      </w:r>
      <w:bookmarkEnd w:id="215"/>
      <w:bookmarkEnd w:id="216"/>
      <w:bookmarkEnd w:id="217"/>
      <w:bookmarkEnd w:id="218"/>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219" w:name="_Toc162423107"/>
      <w:bookmarkStart w:id="220" w:name="_Toc162423698"/>
      <w:bookmarkStart w:id="221" w:name="_Toc169774932"/>
      <w:r w:rsidRPr="007A017D">
        <w:lastRenderedPageBreak/>
        <w:t xml:space="preserve">Supervisory application </w:t>
      </w:r>
      <w:r>
        <w:t>p</w:t>
      </w:r>
      <w:r w:rsidRPr="007A017D">
        <w:t>rofile document</w:t>
      </w:r>
      <w:bookmarkEnd w:id="219"/>
      <w:bookmarkEnd w:id="220"/>
      <w:bookmarkEnd w:id="221"/>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4EE6E80C" w14:textId="623F0B69" w:rsidR="00DB49C5" w:rsidRPr="00AB2D7E" w:rsidRDefault="00DB49C5" w:rsidP="00DB49C5">
      <w:pPr>
        <w:pStyle w:val="Code"/>
      </w:pPr>
      <w:r w:rsidRPr="00AB2D7E">
        <w:tab/>
      </w:r>
      <w:r w:rsidR="002C56EC">
        <w:tab/>
      </w:r>
      <w:r w:rsidR="002C56EC">
        <w:tab/>
      </w:r>
      <w:r w:rsidRPr="00AB2D7E">
        <w:t>// Version number of the format itself.</w:t>
      </w:r>
    </w:p>
    <w:p w14:paraId="0B60F1A6" w14:textId="77777777" w:rsidR="00DB49C5" w:rsidRPr="00AB2D7E" w:rsidRDefault="00DB49C5" w:rsidP="00DB49C5">
      <w:pPr>
        <w:pStyle w:val="Code"/>
      </w:pPr>
      <w:r w:rsidRPr="00AB2D7E">
        <w:tab/>
      </w:r>
      <w:r w:rsidRPr="00531171">
        <w:rPr>
          <w:color w:val="C45911" w:themeColor="accent2" w:themeShade="BF"/>
        </w:rPr>
        <w:t>"LucidSAProfileVersion"</w:t>
      </w:r>
      <w:r w:rsidRPr="00AB2D7E">
        <w:t>: 1,</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222" w:name="_Toc162423108"/>
      <w:bookmarkStart w:id="223" w:name="_Toc162423699"/>
      <w:bookmarkStart w:id="224" w:name="_Toc169774933"/>
      <w:r>
        <w:lastRenderedPageBreak/>
        <w:t xml:space="preserve">Appendix: </w:t>
      </w:r>
      <w:r w:rsidR="00DB49C5">
        <w:t>JSON files</w:t>
      </w:r>
      <w:bookmarkEnd w:id="222"/>
      <w:bookmarkEnd w:id="223"/>
      <w:bookmarkEnd w:id="224"/>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2"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225" w:name="_Ref161392844"/>
      <w:bookmarkStart w:id="226" w:name="_Ref161827497"/>
      <w:bookmarkStart w:id="227" w:name="_Toc162423109"/>
      <w:bookmarkStart w:id="228" w:name="_Toc162423700"/>
      <w:bookmarkStart w:id="229" w:name="_Toc169774934"/>
      <w:r>
        <w:lastRenderedPageBreak/>
        <w:t xml:space="preserve">Appendix: </w:t>
      </w:r>
      <w:r w:rsidR="00DB49C5" w:rsidRPr="00466D9D">
        <w:t>Topic summary</w:t>
      </w:r>
      <w:bookmarkEnd w:id="225"/>
      <w:bookmarkEnd w:id="226"/>
      <w:bookmarkEnd w:id="227"/>
      <w:bookmarkEnd w:id="228"/>
      <w:bookmarkEnd w:id="229"/>
    </w:p>
    <w:p w14:paraId="2DB155DE" w14:textId="77777777" w:rsidR="00DB49C5" w:rsidRDefault="00DB49C5" w:rsidP="00DB49C5">
      <w:pPr>
        <w:pStyle w:val="BodyText"/>
      </w:pPr>
      <w:r>
        <w:t>This section lists the topics used by the protocol.</w:t>
      </w:r>
    </w:p>
    <w:p w14:paraId="0737ED35" w14:textId="3B4F9234" w:rsidR="00DB49C5" w:rsidRDefault="00DB49C5" w:rsidP="00DB49C5">
      <w:pPr>
        <w:pStyle w:val="Caption"/>
      </w:pPr>
      <w:bookmarkStart w:id="230" w:name="_Toc162423152"/>
      <w:bookmarkStart w:id="231" w:name="_Toc162423743"/>
      <w:bookmarkStart w:id="232" w:name="_Toc169774978"/>
      <w:r>
        <w:t xml:space="preserve">Table </w:t>
      </w:r>
      <w:fldSimple w:instr=" SEQ Table \* ARABIC ">
        <w:r w:rsidR="0040669E">
          <w:rPr>
            <w:noProof/>
          </w:rPr>
          <w:t>26</w:t>
        </w:r>
      </w:fldSimple>
      <w:r>
        <w:tab/>
        <w:t>Topics used by the protocol</w:t>
      </w:r>
      <w:bookmarkEnd w:id="230"/>
      <w:bookmarkEnd w:id="231"/>
      <w:bookmarkEnd w:id="232"/>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482F99">
            <w:pPr>
              <w:pStyle w:val="TableText"/>
            </w:pPr>
            <w:r w:rsidRPr="003651D7">
              <w:t>[UUID]/UP/lwt</w:t>
            </w:r>
          </w:p>
        </w:tc>
        <w:tc>
          <w:tcPr>
            <w:tcW w:w="1860" w:type="dxa"/>
          </w:tcPr>
          <w:p w14:paraId="71EEE46B" w14:textId="77777777" w:rsidR="00DB49C5" w:rsidRPr="003651D7" w:rsidRDefault="00DB49C5" w:rsidP="00482F99">
            <w:pPr>
              <w:pStyle w:val="TableText"/>
            </w:pPr>
            <w:r w:rsidRPr="003651D7">
              <w:t>Last Will and Testament</w:t>
            </w:r>
          </w:p>
        </w:tc>
        <w:tc>
          <w:tcPr>
            <w:tcW w:w="850" w:type="dxa"/>
          </w:tcPr>
          <w:p w14:paraId="74BDE35D" w14:textId="77777777" w:rsidR="00DB49C5" w:rsidRPr="003651D7" w:rsidRDefault="00DB49C5" w:rsidP="00482F99">
            <w:pPr>
              <w:pStyle w:val="TableText"/>
            </w:pPr>
            <w:r w:rsidRPr="003651D7">
              <w:t>2</w:t>
            </w:r>
          </w:p>
        </w:tc>
        <w:tc>
          <w:tcPr>
            <w:tcW w:w="851" w:type="dxa"/>
          </w:tcPr>
          <w:p w14:paraId="33C868C9" w14:textId="77777777" w:rsidR="00DB49C5" w:rsidRPr="003651D7" w:rsidRDefault="00DB49C5" w:rsidP="00482F99">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482F99">
            <w:pPr>
              <w:pStyle w:val="TableText"/>
            </w:pPr>
            <w:r w:rsidRPr="003651D7">
              <w:t>[UUID]/UP/status</w:t>
            </w:r>
          </w:p>
        </w:tc>
        <w:tc>
          <w:tcPr>
            <w:tcW w:w="1860" w:type="dxa"/>
          </w:tcPr>
          <w:p w14:paraId="6581D54C" w14:textId="77777777" w:rsidR="00DB49C5" w:rsidRPr="003651D7" w:rsidRDefault="00DB49C5" w:rsidP="00482F99">
            <w:pPr>
              <w:pStyle w:val="TableText"/>
            </w:pPr>
            <w:r w:rsidRPr="003651D7">
              <w:t>Status Message</w:t>
            </w:r>
          </w:p>
        </w:tc>
        <w:tc>
          <w:tcPr>
            <w:tcW w:w="850" w:type="dxa"/>
          </w:tcPr>
          <w:p w14:paraId="40E0AF4F" w14:textId="77777777" w:rsidR="00DB49C5" w:rsidRPr="003651D7" w:rsidRDefault="00DB49C5" w:rsidP="00482F99">
            <w:pPr>
              <w:pStyle w:val="TableText"/>
            </w:pPr>
            <w:r w:rsidRPr="003651D7">
              <w:t>2</w:t>
            </w:r>
          </w:p>
        </w:tc>
        <w:tc>
          <w:tcPr>
            <w:tcW w:w="851" w:type="dxa"/>
          </w:tcPr>
          <w:p w14:paraId="06B2365B" w14:textId="77777777" w:rsidR="00DB49C5" w:rsidRPr="003651D7" w:rsidRDefault="00DB49C5" w:rsidP="00482F99">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482F99">
            <w:pPr>
              <w:pStyle w:val="TableText"/>
            </w:pPr>
            <w:r w:rsidRPr="003651D7">
              <w:t>[UUID]/UP/profile</w:t>
            </w:r>
          </w:p>
        </w:tc>
        <w:tc>
          <w:tcPr>
            <w:tcW w:w="1860" w:type="dxa"/>
          </w:tcPr>
          <w:p w14:paraId="1AB339B0" w14:textId="77777777" w:rsidR="00DB49C5" w:rsidRPr="003651D7" w:rsidRDefault="00DB49C5" w:rsidP="00482F99">
            <w:pPr>
              <w:pStyle w:val="TableText"/>
            </w:pPr>
            <w:r w:rsidRPr="003651D7">
              <w:t>FD Profile</w:t>
            </w:r>
          </w:p>
        </w:tc>
        <w:tc>
          <w:tcPr>
            <w:tcW w:w="850" w:type="dxa"/>
          </w:tcPr>
          <w:p w14:paraId="68B8C75D" w14:textId="77777777" w:rsidR="00DB49C5" w:rsidRPr="003651D7" w:rsidRDefault="00DB49C5" w:rsidP="00482F99">
            <w:pPr>
              <w:pStyle w:val="TableText"/>
            </w:pPr>
            <w:r w:rsidRPr="003651D7">
              <w:t>1</w:t>
            </w:r>
          </w:p>
        </w:tc>
        <w:tc>
          <w:tcPr>
            <w:tcW w:w="851" w:type="dxa"/>
          </w:tcPr>
          <w:p w14:paraId="13C51DFE" w14:textId="77777777" w:rsidR="00DB49C5" w:rsidRPr="003651D7" w:rsidRDefault="00DB49C5" w:rsidP="00482F99">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482F99">
            <w:pPr>
              <w:pStyle w:val="TableText"/>
            </w:pPr>
            <w:r w:rsidRPr="003651D7">
              <w:t>[UUID]/DOWN/core/block/&lt;name&gt;/&lt;version-text&gt;</w:t>
            </w:r>
          </w:p>
          <w:p w14:paraId="4D46CC12" w14:textId="77777777" w:rsidR="00DB49C5" w:rsidRPr="003651D7" w:rsidRDefault="00DB49C5" w:rsidP="00482F99">
            <w:pPr>
              <w:pStyle w:val="TableText"/>
            </w:pPr>
          </w:p>
        </w:tc>
        <w:tc>
          <w:tcPr>
            <w:tcW w:w="1860" w:type="dxa"/>
          </w:tcPr>
          <w:p w14:paraId="300FAE73" w14:textId="77777777" w:rsidR="00DB49C5" w:rsidRPr="003651D7" w:rsidRDefault="00DB49C5" w:rsidP="00482F99">
            <w:pPr>
              <w:pStyle w:val="TableText"/>
            </w:pPr>
            <w:r w:rsidRPr="003651D7">
              <w:t>Data Block</w:t>
            </w:r>
          </w:p>
        </w:tc>
        <w:tc>
          <w:tcPr>
            <w:tcW w:w="850" w:type="dxa"/>
          </w:tcPr>
          <w:p w14:paraId="64A4386F" w14:textId="77777777" w:rsidR="00DB49C5" w:rsidRPr="003651D7" w:rsidRDefault="00DB49C5" w:rsidP="00482F99">
            <w:pPr>
              <w:pStyle w:val="TableText"/>
            </w:pPr>
            <w:r w:rsidRPr="003651D7">
              <w:t>0</w:t>
            </w:r>
          </w:p>
        </w:tc>
        <w:tc>
          <w:tcPr>
            <w:tcW w:w="851" w:type="dxa"/>
          </w:tcPr>
          <w:p w14:paraId="0B15DF2E" w14:textId="77777777" w:rsidR="00DB49C5" w:rsidRPr="003651D7" w:rsidRDefault="00DB49C5" w:rsidP="00482F99">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482F99">
            <w:pPr>
              <w:pStyle w:val="TableText"/>
            </w:pPr>
            <w:r w:rsidRPr="003651D7">
              <w:t>[UUID]/DOWN/core/request</w:t>
            </w:r>
          </w:p>
        </w:tc>
        <w:tc>
          <w:tcPr>
            <w:tcW w:w="1860" w:type="dxa"/>
          </w:tcPr>
          <w:p w14:paraId="56CB3E3A" w14:textId="77777777" w:rsidR="00DB49C5" w:rsidRPr="003651D7" w:rsidRDefault="00DB49C5" w:rsidP="00482F99">
            <w:pPr>
              <w:pStyle w:val="TableText"/>
            </w:pPr>
            <w:r w:rsidRPr="003651D7">
              <w:t>Request Data Block</w:t>
            </w:r>
          </w:p>
        </w:tc>
        <w:tc>
          <w:tcPr>
            <w:tcW w:w="850" w:type="dxa"/>
          </w:tcPr>
          <w:p w14:paraId="4E1F163B" w14:textId="77777777" w:rsidR="00DB49C5" w:rsidRPr="003651D7" w:rsidRDefault="00DB49C5" w:rsidP="00482F99">
            <w:pPr>
              <w:pStyle w:val="TableText"/>
            </w:pPr>
            <w:r w:rsidRPr="003651D7">
              <w:t>0</w:t>
            </w:r>
          </w:p>
        </w:tc>
        <w:tc>
          <w:tcPr>
            <w:tcW w:w="851" w:type="dxa"/>
          </w:tcPr>
          <w:p w14:paraId="19A4A323" w14:textId="77777777" w:rsidR="00DB49C5" w:rsidRPr="003651D7" w:rsidRDefault="00DB49C5" w:rsidP="00482F99">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482F99">
            <w:pPr>
              <w:pStyle w:val="TableText"/>
            </w:pPr>
            <w:r w:rsidRPr="003651D7">
              <w:t>[UUID]/UP/core/block/&lt;name&gt;</w:t>
            </w:r>
          </w:p>
        </w:tc>
        <w:tc>
          <w:tcPr>
            <w:tcW w:w="1860" w:type="dxa"/>
          </w:tcPr>
          <w:p w14:paraId="27BA971F" w14:textId="77777777" w:rsidR="00DB49C5" w:rsidRPr="003651D7" w:rsidRDefault="00DB49C5" w:rsidP="00482F99">
            <w:pPr>
              <w:pStyle w:val="TableText"/>
            </w:pPr>
            <w:r w:rsidRPr="003651D7">
              <w:t>Data Block</w:t>
            </w:r>
          </w:p>
        </w:tc>
        <w:tc>
          <w:tcPr>
            <w:tcW w:w="850" w:type="dxa"/>
          </w:tcPr>
          <w:p w14:paraId="3C444712" w14:textId="77777777" w:rsidR="00DB49C5" w:rsidRPr="003651D7" w:rsidRDefault="00DB49C5" w:rsidP="00482F99">
            <w:pPr>
              <w:pStyle w:val="TableText"/>
            </w:pPr>
            <w:r w:rsidRPr="003651D7">
              <w:t>0</w:t>
            </w:r>
          </w:p>
        </w:tc>
        <w:tc>
          <w:tcPr>
            <w:tcW w:w="851" w:type="dxa"/>
          </w:tcPr>
          <w:p w14:paraId="226749F8" w14:textId="77777777" w:rsidR="00DB49C5" w:rsidRPr="003651D7" w:rsidRDefault="00DB49C5" w:rsidP="00482F99">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482F99">
            <w:pPr>
              <w:pStyle w:val="TableText"/>
            </w:pPr>
            <w:r w:rsidRPr="003651D7">
              <w:t>[UUID]/DOWN/configuration</w:t>
            </w:r>
          </w:p>
        </w:tc>
        <w:tc>
          <w:tcPr>
            <w:tcW w:w="1860" w:type="dxa"/>
          </w:tcPr>
          <w:p w14:paraId="010CA45A" w14:textId="77777777" w:rsidR="00DB49C5" w:rsidRPr="003651D7" w:rsidRDefault="00DB49C5" w:rsidP="00482F99">
            <w:pPr>
              <w:pStyle w:val="TableText"/>
            </w:pPr>
            <w:r w:rsidRPr="003651D7">
              <w:t>Configuration</w:t>
            </w:r>
          </w:p>
        </w:tc>
        <w:tc>
          <w:tcPr>
            <w:tcW w:w="850" w:type="dxa"/>
          </w:tcPr>
          <w:p w14:paraId="5D09D494" w14:textId="77777777" w:rsidR="00DB49C5" w:rsidRPr="003651D7" w:rsidRDefault="00DB49C5" w:rsidP="00482F99">
            <w:pPr>
              <w:pStyle w:val="TableText"/>
            </w:pPr>
            <w:r w:rsidRPr="003651D7">
              <w:t>1</w:t>
            </w:r>
          </w:p>
        </w:tc>
        <w:tc>
          <w:tcPr>
            <w:tcW w:w="851" w:type="dxa"/>
          </w:tcPr>
          <w:p w14:paraId="5D2D2155" w14:textId="77777777" w:rsidR="00DB49C5" w:rsidRPr="003651D7" w:rsidRDefault="00DB49C5" w:rsidP="00482F99">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482F99">
            <w:pPr>
              <w:pStyle w:val="TableText"/>
            </w:pPr>
            <w:r w:rsidRPr="003651D7">
              <w:t>[UUID]/UP/configuration</w:t>
            </w:r>
          </w:p>
        </w:tc>
        <w:tc>
          <w:tcPr>
            <w:tcW w:w="1860" w:type="dxa"/>
          </w:tcPr>
          <w:p w14:paraId="5268B1B3" w14:textId="77777777" w:rsidR="00DB49C5" w:rsidRPr="003651D7" w:rsidRDefault="00DB49C5" w:rsidP="00482F99">
            <w:pPr>
              <w:pStyle w:val="TableText"/>
            </w:pPr>
            <w:r w:rsidRPr="003651D7">
              <w:t>Configuration</w:t>
            </w:r>
          </w:p>
        </w:tc>
        <w:tc>
          <w:tcPr>
            <w:tcW w:w="850" w:type="dxa"/>
          </w:tcPr>
          <w:p w14:paraId="15760D47" w14:textId="77777777" w:rsidR="00DB49C5" w:rsidRPr="003651D7" w:rsidRDefault="00DB49C5" w:rsidP="00482F99">
            <w:pPr>
              <w:pStyle w:val="TableText"/>
            </w:pPr>
            <w:r w:rsidRPr="003651D7">
              <w:t>1</w:t>
            </w:r>
          </w:p>
        </w:tc>
        <w:tc>
          <w:tcPr>
            <w:tcW w:w="851" w:type="dxa"/>
          </w:tcPr>
          <w:p w14:paraId="6CE809D3" w14:textId="77777777" w:rsidR="00DB49C5" w:rsidRPr="003651D7" w:rsidRDefault="00DB49C5" w:rsidP="00482F99">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482F99">
            <w:pPr>
              <w:pStyle w:val="TableText"/>
            </w:pPr>
            <w:r w:rsidRPr="003651D7">
              <w:t>[UUID]/DOWN/getdeviceinfo</w:t>
            </w:r>
          </w:p>
        </w:tc>
        <w:tc>
          <w:tcPr>
            <w:tcW w:w="1860" w:type="dxa"/>
          </w:tcPr>
          <w:p w14:paraId="4CA78382" w14:textId="77777777" w:rsidR="00DB49C5" w:rsidRPr="003651D7" w:rsidRDefault="00DB49C5" w:rsidP="00482F99">
            <w:pPr>
              <w:pStyle w:val="TableText"/>
            </w:pPr>
            <w:r w:rsidRPr="003651D7">
              <w:t>Configuration</w:t>
            </w:r>
          </w:p>
        </w:tc>
        <w:tc>
          <w:tcPr>
            <w:tcW w:w="850" w:type="dxa"/>
          </w:tcPr>
          <w:p w14:paraId="516D004C" w14:textId="77777777" w:rsidR="00DB49C5" w:rsidRPr="003651D7" w:rsidRDefault="00DB49C5" w:rsidP="00482F99">
            <w:pPr>
              <w:pStyle w:val="TableText"/>
            </w:pPr>
            <w:r w:rsidRPr="003651D7">
              <w:t>0</w:t>
            </w:r>
          </w:p>
        </w:tc>
        <w:tc>
          <w:tcPr>
            <w:tcW w:w="851" w:type="dxa"/>
          </w:tcPr>
          <w:p w14:paraId="5DB136EE" w14:textId="77777777" w:rsidR="00DB49C5" w:rsidRPr="003651D7" w:rsidRDefault="00DB49C5" w:rsidP="00482F99">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482F99">
            <w:pPr>
              <w:pStyle w:val="TableText"/>
            </w:pPr>
            <w:r w:rsidRPr="003651D7">
              <w:t>[UUID]/UP/data</w:t>
            </w:r>
          </w:p>
        </w:tc>
        <w:tc>
          <w:tcPr>
            <w:tcW w:w="1860" w:type="dxa"/>
          </w:tcPr>
          <w:p w14:paraId="0D7F055C" w14:textId="77777777" w:rsidR="00DB49C5" w:rsidRPr="003651D7" w:rsidRDefault="00DB49C5" w:rsidP="00482F99">
            <w:pPr>
              <w:pStyle w:val="TableText"/>
            </w:pPr>
            <w:r w:rsidRPr="003651D7">
              <w:t>Data</w:t>
            </w:r>
          </w:p>
        </w:tc>
        <w:tc>
          <w:tcPr>
            <w:tcW w:w="850" w:type="dxa"/>
          </w:tcPr>
          <w:p w14:paraId="5CFD4D39" w14:textId="77777777" w:rsidR="00DB49C5" w:rsidRPr="003651D7" w:rsidRDefault="00DB49C5" w:rsidP="00482F99">
            <w:pPr>
              <w:pStyle w:val="TableText"/>
            </w:pPr>
            <w:r w:rsidRPr="003651D7">
              <w:t>1</w:t>
            </w:r>
          </w:p>
        </w:tc>
        <w:tc>
          <w:tcPr>
            <w:tcW w:w="851" w:type="dxa"/>
          </w:tcPr>
          <w:p w14:paraId="7C886363" w14:textId="77777777" w:rsidR="00DB49C5" w:rsidRPr="003651D7" w:rsidRDefault="00DB49C5" w:rsidP="00482F99">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482F99">
            <w:pPr>
              <w:pStyle w:val="TableText"/>
            </w:pPr>
            <w:r w:rsidRPr="003651D7">
              <w:t>[UUID]/DOWN/getdata</w:t>
            </w:r>
          </w:p>
        </w:tc>
        <w:tc>
          <w:tcPr>
            <w:tcW w:w="1860" w:type="dxa"/>
          </w:tcPr>
          <w:p w14:paraId="7990DF26" w14:textId="77777777" w:rsidR="00DB49C5" w:rsidRPr="003651D7" w:rsidRDefault="00DB49C5" w:rsidP="00482F99">
            <w:pPr>
              <w:pStyle w:val="TableText"/>
            </w:pPr>
            <w:r w:rsidRPr="003651D7">
              <w:t>Data</w:t>
            </w:r>
          </w:p>
        </w:tc>
        <w:tc>
          <w:tcPr>
            <w:tcW w:w="850" w:type="dxa"/>
          </w:tcPr>
          <w:p w14:paraId="45CDA0ED" w14:textId="77777777" w:rsidR="00DB49C5" w:rsidRPr="003651D7" w:rsidRDefault="00DB49C5" w:rsidP="00482F99">
            <w:pPr>
              <w:pStyle w:val="TableText"/>
            </w:pPr>
            <w:r w:rsidRPr="003651D7">
              <w:t>0</w:t>
            </w:r>
          </w:p>
        </w:tc>
        <w:tc>
          <w:tcPr>
            <w:tcW w:w="851" w:type="dxa"/>
          </w:tcPr>
          <w:p w14:paraId="7CA38221" w14:textId="77777777" w:rsidR="00DB49C5" w:rsidRPr="003651D7" w:rsidRDefault="00DB49C5" w:rsidP="00482F99">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482F99">
            <w:pPr>
              <w:pStyle w:val="TableText"/>
            </w:pPr>
            <w:r w:rsidRPr="003651D7">
              <w:t>[UUID]/DOWN/setclock</w:t>
            </w:r>
          </w:p>
        </w:tc>
        <w:tc>
          <w:tcPr>
            <w:tcW w:w="1860" w:type="dxa"/>
          </w:tcPr>
          <w:p w14:paraId="45497C62" w14:textId="77777777" w:rsidR="00DB49C5" w:rsidRPr="003651D7" w:rsidRDefault="00DB49C5" w:rsidP="00482F99">
            <w:pPr>
              <w:pStyle w:val="TableText"/>
            </w:pPr>
            <w:r w:rsidRPr="003651D7">
              <w:t>Clock</w:t>
            </w:r>
          </w:p>
        </w:tc>
        <w:tc>
          <w:tcPr>
            <w:tcW w:w="850" w:type="dxa"/>
          </w:tcPr>
          <w:p w14:paraId="2F35A015" w14:textId="77777777" w:rsidR="00DB49C5" w:rsidRPr="003651D7" w:rsidRDefault="00DB49C5" w:rsidP="00482F99">
            <w:pPr>
              <w:pStyle w:val="TableText"/>
            </w:pPr>
            <w:r w:rsidRPr="003651D7">
              <w:t>0</w:t>
            </w:r>
          </w:p>
        </w:tc>
        <w:tc>
          <w:tcPr>
            <w:tcW w:w="851" w:type="dxa"/>
          </w:tcPr>
          <w:p w14:paraId="374B0F5C" w14:textId="77777777" w:rsidR="00DB49C5" w:rsidRPr="003651D7" w:rsidRDefault="00DB49C5" w:rsidP="00482F99">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482F99">
            <w:pPr>
              <w:pStyle w:val="TableText"/>
            </w:pPr>
            <w:r w:rsidRPr="003651D7">
              <w:t>[UUID]/UP/getclock</w:t>
            </w:r>
          </w:p>
        </w:tc>
        <w:tc>
          <w:tcPr>
            <w:tcW w:w="1860" w:type="dxa"/>
          </w:tcPr>
          <w:p w14:paraId="660B3D59" w14:textId="77777777" w:rsidR="00DB49C5" w:rsidRPr="003651D7" w:rsidRDefault="00DB49C5" w:rsidP="00482F99">
            <w:pPr>
              <w:pStyle w:val="TableText"/>
            </w:pPr>
            <w:r w:rsidRPr="003651D7">
              <w:t>Clock</w:t>
            </w:r>
          </w:p>
        </w:tc>
        <w:tc>
          <w:tcPr>
            <w:tcW w:w="850" w:type="dxa"/>
          </w:tcPr>
          <w:p w14:paraId="583D6768" w14:textId="77777777" w:rsidR="00DB49C5" w:rsidRPr="003651D7" w:rsidRDefault="00DB49C5" w:rsidP="00482F99">
            <w:pPr>
              <w:pStyle w:val="TableText"/>
            </w:pPr>
            <w:r w:rsidRPr="003651D7">
              <w:t>0</w:t>
            </w:r>
          </w:p>
        </w:tc>
        <w:tc>
          <w:tcPr>
            <w:tcW w:w="851" w:type="dxa"/>
          </w:tcPr>
          <w:p w14:paraId="46B4E616" w14:textId="77777777" w:rsidR="00DB49C5" w:rsidRPr="003651D7" w:rsidRDefault="00DB49C5" w:rsidP="00482F99">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482F99">
            <w:pPr>
              <w:pStyle w:val="TableText"/>
            </w:pPr>
            <w:r w:rsidRPr="003651D7">
              <w:t>[UUID]/DOWN/control</w:t>
            </w:r>
          </w:p>
        </w:tc>
        <w:tc>
          <w:tcPr>
            <w:tcW w:w="1860" w:type="dxa"/>
          </w:tcPr>
          <w:p w14:paraId="202AA7BB" w14:textId="77777777" w:rsidR="00DB49C5" w:rsidRPr="003651D7" w:rsidRDefault="00DB49C5" w:rsidP="00482F99">
            <w:pPr>
              <w:pStyle w:val="TableText"/>
            </w:pPr>
            <w:r w:rsidRPr="003651D7">
              <w:t>Control</w:t>
            </w:r>
          </w:p>
        </w:tc>
        <w:tc>
          <w:tcPr>
            <w:tcW w:w="850" w:type="dxa"/>
          </w:tcPr>
          <w:p w14:paraId="1F717B0A" w14:textId="77777777" w:rsidR="00DB49C5" w:rsidRPr="003651D7" w:rsidRDefault="00DB49C5" w:rsidP="00482F99">
            <w:pPr>
              <w:pStyle w:val="TableText"/>
            </w:pPr>
            <w:r w:rsidRPr="003651D7">
              <w:t>2</w:t>
            </w:r>
          </w:p>
        </w:tc>
        <w:tc>
          <w:tcPr>
            <w:tcW w:w="851" w:type="dxa"/>
          </w:tcPr>
          <w:p w14:paraId="5F89FAC2" w14:textId="77777777" w:rsidR="00DB49C5" w:rsidRPr="003651D7" w:rsidRDefault="00DB49C5" w:rsidP="00482F99">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482F99">
            <w:pPr>
              <w:pStyle w:val="TableText"/>
            </w:pPr>
            <w:r w:rsidRPr="003651D7">
              <w:t>[UUID]/DOWN/override</w:t>
            </w:r>
          </w:p>
        </w:tc>
        <w:tc>
          <w:tcPr>
            <w:tcW w:w="1860" w:type="dxa"/>
          </w:tcPr>
          <w:p w14:paraId="56AB98DB" w14:textId="77777777" w:rsidR="00DB49C5" w:rsidRPr="003651D7" w:rsidRDefault="00DB49C5" w:rsidP="00482F99">
            <w:pPr>
              <w:pStyle w:val="TableText"/>
            </w:pPr>
            <w:r w:rsidRPr="003651D7">
              <w:t>Override</w:t>
            </w:r>
          </w:p>
        </w:tc>
        <w:tc>
          <w:tcPr>
            <w:tcW w:w="850" w:type="dxa"/>
          </w:tcPr>
          <w:p w14:paraId="1013F3F6" w14:textId="77777777" w:rsidR="00DB49C5" w:rsidRPr="003651D7" w:rsidRDefault="00DB49C5" w:rsidP="00482F99">
            <w:pPr>
              <w:pStyle w:val="TableText"/>
            </w:pPr>
            <w:r w:rsidRPr="003651D7">
              <w:t>2</w:t>
            </w:r>
          </w:p>
        </w:tc>
        <w:tc>
          <w:tcPr>
            <w:tcW w:w="851" w:type="dxa"/>
          </w:tcPr>
          <w:p w14:paraId="6882D525" w14:textId="77777777" w:rsidR="00DB49C5" w:rsidRPr="003651D7" w:rsidRDefault="00DB49C5" w:rsidP="00482F99">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233" w:name="_Ref161043520"/>
      <w:bookmarkStart w:id="234" w:name="_Toc162423110"/>
      <w:bookmarkStart w:id="235" w:name="_Toc162423701"/>
      <w:bookmarkStart w:id="236" w:name="_Toc169774935"/>
      <w:r>
        <w:lastRenderedPageBreak/>
        <w:t xml:space="preserve">Appendix: </w:t>
      </w:r>
      <w:r w:rsidR="00DB49C5" w:rsidRPr="00360437">
        <w:t>Calculated point code</w:t>
      </w:r>
      <w:bookmarkEnd w:id="233"/>
      <w:bookmarkEnd w:id="234"/>
      <w:bookmarkEnd w:id="235"/>
      <w:bookmarkEnd w:id="236"/>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66D3BEFF"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r w:rsidR="0040669E" w:rsidRPr="0040669E">
        <w:rPr>
          <w:rStyle w:val="Crossreference"/>
        </w:rPr>
        <w:t>Table 28</w:t>
      </w:r>
      <w:r w:rsidRPr="00BA7567">
        <w:rPr>
          <w:rStyle w:val="Crossreference"/>
        </w:rPr>
        <w:fldChar w:fldCharType="end"/>
      </w:r>
      <w:r>
        <w:t>.</w:t>
      </w:r>
    </w:p>
    <w:p w14:paraId="1B967DCF" w14:textId="20BC923C" w:rsidR="00DB49C5" w:rsidRDefault="00DB49C5" w:rsidP="00DB49C5">
      <w:pPr>
        <w:pStyle w:val="BodyText"/>
      </w:pPr>
      <w:bookmarkStart w:id="237"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r w:rsidR="0040669E" w:rsidRPr="0040669E">
        <w:rPr>
          <w:rStyle w:val="Crossreference"/>
        </w:rPr>
        <w:t>Table 27</w:t>
      </w:r>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237"/>
      <w:r w:rsidRPr="004D5666">
        <w:t>.</w:t>
      </w:r>
    </w:p>
    <w:p w14:paraId="19F69BBA" w14:textId="77777777" w:rsidR="00DB49C5" w:rsidRPr="0002479E" w:rsidRDefault="00DB49C5" w:rsidP="00DB49C5">
      <w:pPr>
        <w:pStyle w:val="AppendixH2"/>
        <w:rPr>
          <w:vanish/>
        </w:rPr>
      </w:pPr>
      <w:bookmarkStart w:id="238" w:name="_Toc162423111"/>
      <w:bookmarkStart w:id="239" w:name="_Toc162423702"/>
      <w:bookmarkStart w:id="240" w:name="_Toc169774936"/>
      <w:bookmarkStart w:id="241" w:name="_Toc156487387"/>
      <w:r>
        <w:t>Evaluation of a calculated point value</w:t>
      </w:r>
      <w:bookmarkEnd w:id="238"/>
      <w:bookmarkEnd w:id="239"/>
      <w:bookmarkEnd w:id="240"/>
    </w:p>
    <w:bookmarkEnd w:id="241"/>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242"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242"/>
    </w:p>
    <w:p w14:paraId="5CD45450" w14:textId="39892641"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r w:rsidR="0040669E" w:rsidRPr="0040669E">
        <w:rPr>
          <w:rStyle w:val="Crossreference"/>
        </w:rPr>
        <w:t>Table 27</w:t>
      </w:r>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3"/>
          <w:footerReference w:type="first" r:id="rId54"/>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243" w:name="_Toc156487388"/>
      <w:bookmarkStart w:id="244" w:name="_Toc162423112"/>
      <w:bookmarkStart w:id="245" w:name="_Toc162423703"/>
      <w:bookmarkStart w:id="246" w:name="_Toc169774937"/>
      <w:r>
        <w:lastRenderedPageBreak/>
        <w:t>Operation codes</w:t>
      </w:r>
      <w:bookmarkEnd w:id="243"/>
      <w:bookmarkEnd w:id="244"/>
      <w:bookmarkEnd w:id="245"/>
      <w:bookmarkEnd w:id="246"/>
    </w:p>
    <w:p w14:paraId="5689867D" w14:textId="62CBA60B"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mi</w:t>
      </w:r>
      <w:r>
        <w:t>=5</w:t>
      </w:r>
      <w:r w:rsidRPr="001615D9">
        <w:t>, mo</w:t>
      </w:r>
      <w:r>
        <w:t>=6</w:t>
      </w:r>
      <w:r w:rsidRPr="001615D9">
        <w:t>)</w:t>
      </w:r>
      <w:r>
        <w:t xml:space="preserve"> and their </w:t>
      </w:r>
      <w:r w:rsidR="00090C16">
        <w:t>point</w:t>
      </w:r>
      <w:r>
        <w:t xml:space="preserve"> number.</w:t>
      </w:r>
    </w:p>
    <w:p w14:paraId="74F95B13" w14:textId="70E7725C" w:rsidR="00DB49C5" w:rsidRPr="004D5666" w:rsidRDefault="00DB49C5" w:rsidP="00DB49C5">
      <w:pPr>
        <w:pStyle w:val="Caption"/>
      </w:pPr>
      <w:bookmarkStart w:id="247" w:name="_Ref161653695"/>
      <w:bookmarkStart w:id="248" w:name="_Toc162423153"/>
      <w:bookmarkStart w:id="249" w:name="_Toc162423744"/>
      <w:bookmarkStart w:id="250" w:name="_Toc169774979"/>
      <w:r>
        <w:t xml:space="preserve">Table </w:t>
      </w:r>
      <w:fldSimple w:instr=" SEQ Table \* ARABIC ">
        <w:r w:rsidR="0040669E">
          <w:rPr>
            <w:noProof/>
          </w:rPr>
          <w:t>27</w:t>
        </w:r>
      </w:fldSimple>
      <w:bookmarkEnd w:id="247"/>
      <w:r>
        <w:tab/>
        <w:t>Operation codes</w:t>
      </w:r>
      <w:bookmarkEnd w:id="248"/>
      <w:bookmarkEnd w:id="249"/>
      <w:bookmarkEnd w:id="250"/>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5"/>
          <w:footerReference w:type="first" r:id="rId56"/>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251" w:name="_Toc156487389"/>
      <w:bookmarkStart w:id="252" w:name="_Toc162423113"/>
      <w:bookmarkStart w:id="253" w:name="_Toc162423704"/>
      <w:bookmarkStart w:id="254" w:name="_Toc169774938"/>
      <w:r>
        <w:t>Example</w:t>
      </w:r>
      <w:bookmarkEnd w:id="251"/>
      <w:bookmarkEnd w:id="252"/>
      <w:bookmarkEnd w:id="253"/>
      <w:bookmarkEnd w:id="254"/>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34ACCECB" w:rsidR="00DB49C5" w:rsidRPr="00A05FD1" w:rsidRDefault="00DB49C5" w:rsidP="00DB49C5">
      <w:pPr>
        <w:pStyle w:val="Caption"/>
      </w:pPr>
      <w:bookmarkStart w:id="255" w:name="_Ref161653674"/>
      <w:bookmarkStart w:id="256" w:name="_Toc162423154"/>
      <w:bookmarkStart w:id="257" w:name="_Toc162423745"/>
      <w:bookmarkStart w:id="258" w:name="_Toc169774980"/>
      <w:r>
        <w:t xml:space="preserve">Table </w:t>
      </w:r>
      <w:fldSimple w:instr=" SEQ Table \* ARABIC ">
        <w:r w:rsidR="0040669E">
          <w:rPr>
            <w:noProof/>
          </w:rPr>
          <w:t>28</w:t>
        </w:r>
      </w:fldSimple>
      <w:bookmarkEnd w:id="255"/>
      <w:r>
        <w:tab/>
        <w:t>Example of a calculation</w:t>
      </w:r>
      <w:bookmarkEnd w:id="256"/>
      <w:bookmarkEnd w:id="257"/>
      <w:bookmarkEnd w:id="258"/>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482F99">
            <w:pPr>
              <w:pStyle w:val="TableText"/>
            </w:pPr>
            <w:r w:rsidRPr="006A60EA">
              <w:t>1</w:t>
            </w:r>
          </w:p>
        </w:tc>
        <w:tc>
          <w:tcPr>
            <w:tcW w:w="994" w:type="dxa"/>
          </w:tcPr>
          <w:p w14:paraId="45EB5A10" w14:textId="77777777" w:rsidR="00DB49C5" w:rsidRPr="006A60EA" w:rsidRDefault="00DB49C5" w:rsidP="00482F99">
            <w:pPr>
              <w:pStyle w:val="TableText"/>
            </w:pPr>
            <w:r w:rsidRPr="006A60EA">
              <w:t>33</w:t>
            </w:r>
          </w:p>
        </w:tc>
        <w:tc>
          <w:tcPr>
            <w:tcW w:w="1173" w:type="dxa"/>
          </w:tcPr>
          <w:p w14:paraId="70EAE1EA" w14:textId="77777777" w:rsidR="00DB49C5" w:rsidRPr="006A60EA" w:rsidRDefault="00DB49C5" w:rsidP="00482F99">
            <w:pPr>
              <w:pStyle w:val="TableText"/>
            </w:pPr>
            <w:r w:rsidRPr="006A60EA">
              <w:t>/</w:t>
            </w:r>
          </w:p>
        </w:tc>
        <w:tc>
          <w:tcPr>
            <w:tcW w:w="2067" w:type="dxa"/>
          </w:tcPr>
          <w:p w14:paraId="7DE9C07F" w14:textId="77777777" w:rsidR="00DB49C5" w:rsidRPr="006A60EA" w:rsidRDefault="00DB49C5" w:rsidP="00482F99">
            <w:pPr>
              <w:pStyle w:val="TableText"/>
            </w:pPr>
            <w:r w:rsidRPr="006A60EA">
              <w:t>Divide</w:t>
            </w:r>
          </w:p>
        </w:tc>
        <w:tc>
          <w:tcPr>
            <w:tcW w:w="1623" w:type="dxa"/>
          </w:tcPr>
          <w:p w14:paraId="0B8AB6F6" w14:textId="77777777" w:rsidR="00DB49C5" w:rsidRPr="006A60EA" w:rsidRDefault="00DB49C5" w:rsidP="00482F99">
            <w:pPr>
              <w:pStyle w:val="TableText"/>
            </w:pPr>
          </w:p>
        </w:tc>
        <w:tc>
          <w:tcPr>
            <w:tcW w:w="1986" w:type="dxa"/>
          </w:tcPr>
          <w:p w14:paraId="6399A15B" w14:textId="77777777" w:rsidR="00DB49C5" w:rsidRPr="006A60EA" w:rsidRDefault="00DB49C5" w:rsidP="00482F99">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482F99">
            <w:pPr>
              <w:pStyle w:val="TableText"/>
            </w:pPr>
            <w:r w:rsidRPr="006A60EA">
              <w:t>2</w:t>
            </w:r>
          </w:p>
        </w:tc>
        <w:tc>
          <w:tcPr>
            <w:tcW w:w="994" w:type="dxa"/>
          </w:tcPr>
          <w:p w14:paraId="43260152" w14:textId="77777777" w:rsidR="00DB49C5" w:rsidRPr="006A60EA" w:rsidRDefault="00DB49C5" w:rsidP="00482F99">
            <w:pPr>
              <w:pStyle w:val="TableText"/>
            </w:pPr>
            <w:r w:rsidRPr="006A60EA">
              <w:t>30</w:t>
            </w:r>
          </w:p>
        </w:tc>
        <w:tc>
          <w:tcPr>
            <w:tcW w:w="1173" w:type="dxa"/>
          </w:tcPr>
          <w:p w14:paraId="240D86A0" w14:textId="77777777" w:rsidR="00DB49C5" w:rsidRPr="006A60EA" w:rsidRDefault="00DB49C5" w:rsidP="00482F99">
            <w:pPr>
              <w:pStyle w:val="TableText"/>
            </w:pPr>
            <w:r w:rsidRPr="006A60EA">
              <w:t>+</w:t>
            </w:r>
          </w:p>
        </w:tc>
        <w:tc>
          <w:tcPr>
            <w:tcW w:w="2067" w:type="dxa"/>
          </w:tcPr>
          <w:p w14:paraId="35F267D1" w14:textId="77777777" w:rsidR="00DB49C5" w:rsidRPr="006A60EA" w:rsidRDefault="00DB49C5" w:rsidP="00482F99">
            <w:pPr>
              <w:pStyle w:val="TableText"/>
            </w:pPr>
            <w:r w:rsidRPr="006A60EA">
              <w:t>Add</w:t>
            </w:r>
          </w:p>
        </w:tc>
        <w:tc>
          <w:tcPr>
            <w:tcW w:w="1623" w:type="dxa"/>
          </w:tcPr>
          <w:p w14:paraId="2F857F8A" w14:textId="77777777" w:rsidR="00DB49C5" w:rsidRPr="006A60EA" w:rsidRDefault="00DB49C5" w:rsidP="00482F99">
            <w:pPr>
              <w:pStyle w:val="TableText"/>
            </w:pPr>
          </w:p>
        </w:tc>
        <w:tc>
          <w:tcPr>
            <w:tcW w:w="1986" w:type="dxa"/>
          </w:tcPr>
          <w:p w14:paraId="2F7A96F8" w14:textId="77777777" w:rsidR="00DB49C5" w:rsidRPr="006A60EA" w:rsidRDefault="00DB49C5" w:rsidP="00482F99">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482F99">
            <w:pPr>
              <w:pStyle w:val="TableText"/>
            </w:pPr>
            <w:r w:rsidRPr="006A60EA">
              <w:t>3</w:t>
            </w:r>
          </w:p>
        </w:tc>
        <w:tc>
          <w:tcPr>
            <w:tcW w:w="994" w:type="dxa"/>
          </w:tcPr>
          <w:p w14:paraId="3FC87453" w14:textId="77777777" w:rsidR="00DB49C5" w:rsidRPr="006A60EA" w:rsidRDefault="00DB49C5" w:rsidP="00482F99">
            <w:pPr>
              <w:pStyle w:val="TableText"/>
            </w:pPr>
            <w:r w:rsidRPr="006A60EA">
              <w:t>10</w:t>
            </w:r>
          </w:p>
        </w:tc>
        <w:tc>
          <w:tcPr>
            <w:tcW w:w="1173" w:type="dxa"/>
          </w:tcPr>
          <w:p w14:paraId="08237377" w14:textId="77777777" w:rsidR="00DB49C5" w:rsidRPr="006A60EA" w:rsidRDefault="00DB49C5" w:rsidP="00482F99">
            <w:pPr>
              <w:pStyle w:val="TableText"/>
            </w:pPr>
            <w:r w:rsidRPr="006A60EA">
              <w:t>AI1</w:t>
            </w:r>
          </w:p>
        </w:tc>
        <w:tc>
          <w:tcPr>
            <w:tcW w:w="2067" w:type="dxa"/>
          </w:tcPr>
          <w:p w14:paraId="53115181" w14:textId="77777777" w:rsidR="00DB49C5" w:rsidRPr="006A60EA" w:rsidRDefault="00DB49C5" w:rsidP="00482F99">
            <w:pPr>
              <w:pStyle w:val="TableText"/>
            </w:pPr>
            <w:r w:rsidRPr="006A60EA">
              <w:t>Source Point Value (SPV)</w:t>
            </w:r>
          </w:p>
        </w:tc>
        <w:tc>
          <w:tcPr>
            <w:tcW w:w="1623" w:type="dxa"/>
          </w:tcPr>
          <w:p w14:paraId="5A70A152" w14:textId="77777777" w:rsidR="00DB49C5" w:rsidRPr="006A60EA" w:rsidRDefault="00DB49C5" w:rsidP="00482F99">
            <w:pPr>
              <w:pStyle w:val="TableText"/>
            </w:pPr>
            <w:r w:rsidRPr="006A60EA">
              <w:t>0 (Analogue In)</w:t>
            </w:r>
          </w:p>
        </w:tc>
        <w:tc>
          <w:tcPr>
            <w:tcW w:w="1986" w:type="dxa"/>
          </w:tcPr>
          <w:p w14:paraId="2DE9B05D" w14:textId="77777777" w:rsidR="00DB49C5" w:rsidRPr="006A60EA" w:rsidRDefault="00DB49C5" w:rsidP="00482F99">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482F99">
            <w:pPr>
              <w:pStyle w:val="TableText"/>
            </w:pPr>
            <w:r w:rsidRPr="006A60EA">
              <w:t>4</w:t>
            </w:r>
          </w:p>
        </w:tc>
        <w:tc>
          <w:tcPr>
            <w:tcW w:w="994" w:type="dxa"/>
          </w:tcPr>
          <w:p w14:paraId="6687F166" w14:textId="77777777" w:rsidR="00DB49C5" w:rsidRPr="006A60EA" w:rsidRDefault="00DB49C5" w:rsidP="00482F99">
            <w:pPr>
              <w:pStyle w:val="TableText"/>
            </w:pPr>
            <w:r w:rsidRPr="006A60EA">
              <w:t>10</w:t>
            </w:r>
          </w:p>
        </w:tc>
        <w:tc>
          <w:tcPr>
            <w:tcW w:w="1173" w:type="dxa"/>
          </w:tcPr>
          <w:p w14:paraId="0844C481" w14:textId="77777777" w:rsidR="00DB49C5" w:rsidRPr="006A60EA" w:rsidRDefault="00DB49C5" w:rsidP="00482F99">
            <w:pPr>
              <w:pStyle w:val="TableText"/>
            </w:pPr>
            <w:r w:rsidRPr="006A60EA">
              <w:t>AI2</w:t>
            </w:r>
          </w:p>
        </w:tc>
        <w:tc>
          <w:tcPr>
            <w:tcW w:w="2067" w:type="dxa"/>
          </w:tcPr>
          <w:p w14:paraId="5133324C" w14:textId="77777777" w:rsidR="00DB49C5" w:rsidRPr="006A60EA" w:rsidRDefault="00DB49C5" w:rsidP="00482F99">
            <w:pPr>
              <w:pStyle w:val="TableText"/>
            </w:pPr>
            <w:r w:rsidRPr="006A60EA">
              <w:t>Source Point Value (SPV)</w:t>
            </w:r>
          </w:p>
        </w:tc>
        <w:tc>
          <w:tcPr>
            <w:tcW w:w="1623" w:type="dxa"/>
          </w:tcPr>
          <w:p w14:paraId="341D789C" w14:textId="77777777" w:rsidR="00DB49C5" w:rsidRPr="006A60EA" w:rsidRDefault="00DB49C5" w:rsidP="00482F99">
            <w:pPr>
              <w:pStyle w:val="TableText"/>
            </w:pPr>
            <w:r w:rsidRPr="006A60EA">
              <w:t>0 (Analogue In)</w:t>
            </w:r>
          </w:p>
        </w:tc>
        <w:tc>
          <w:tcPr>
            <w:tcW w:w="1986" w:type="dxa"/>
          </w:tcPr>
          <w:p w14:paraId="69A8BAD5" w14:textId="77777777" w:rsidR="00DB49C5" w:rsidRPr="006A60EA" w:rsidRDefault="00DB49C5" w:rsidP="00482F99">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482F99">
            <w:pPr>
              <w:pStyle w:val="TableText"/>
            </w:pPr>
            <w:r w:rsidRPr="006A60EA">
              <w:t>5</w:t>
            </w:r>
          </w:p>
        </w:tc>
        <w:tc>
          <w:tcPr>
            <w:tcW w:w="994" w:type="dxa"/>
          </w:tcPr>
          <w:p w14:paraId="5EB5B015" w14:textId="77777777" w:rsidR="00DB49C5" w:rsidRPr="006A60EA" w:rsidRDefault="00DB49C5" w:rsidP="00482F99">
            <w:pPr>
              <w:pStyle w:val="TableText"/>
            </w:pPr>
            <w:r w:rsidRPr="006A60EA">
              <w:t>0</w:t>
            </w:r>
          </w:p>
        </w:tc>
        <w:tc>
          <w:tcPr>
            <w:tcW w:w="1173" w:type="dxa"/>
          </w:tcPr>
          <w:p w14:paraId="7B31080B" w14:textId="77777777" w:rsidR="00DB49C5" w:rsidRPr="006A60EA" w:rsidRDefault="00DB49C5" w:rsidP="00482F99">
            <w:pPr>
              <w:pStyle w:val="TableText"/>
            </w:pPr>
            <w:r w:rsidRPr="006A60EA">
              <w:t>2</w:t>
            </w:r>
          </w:p>
        </w:tc>
        <w:tc>
          <w:tcPr>
            <w:tcW w:w="2067" w:type="dxa"/>
          </w:tcPr>
          <w:p w14:paraId="230E75D9" w14:textId="77777777" w:rsidR="00DB49C5" w:rsidRPr="006A60EA" w:rsidRDefault="00DB49C5" w:rsidP="00482F99">
            <w:pPr>
              <w:pStyle w:val="TableText"/>
            </w:pPr>
            <w:r w:rsidRPr="006A60EA">
              <w:t>Integer Literal (IL)</w:t>
            </w:r>
          </w:p>
        </w:tc>
        <w:tc>
          <w:tcPr>
            <w:tcW w:w="1623" w:type="dxa"/>
          </w:tcPr>
          <w:p w14:paraId="7CCBD660" w14:textId="77777777" w:rsidR="00DB49C5" w:rsidRPr="006A60EA" w:rsidRDefault="00DB49C5" w:rsidP="00482F99">
            <w:pPr>
              <w:pStyle w:val="TableText"/>
            </w:pPr>
            <w:r w:rsidRPr="006A60EA">
              <w:t>2</w:t>
            </w:r>
          </w:p>
        </w:tc>
        <w:tc>
          <w:tcPr>
            <w:tcW w:w="1986" w:type="dxa"/>
          </w:tcPr>
          <w:p w14:paraId="32EC2B32" w14:textId="77777777" w:rsidR="00DB49C5" w:rsidRPr="006A60EA" w:rsidRDefault="00DB49C5" w:rsidP="00482F99">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259" w:name="_Toc156487390"/>
      <w:bookmarkStart w:id="260" w:name="_Toc162423114"/>
      <w:bookmarkStart w:id="261" w:name="_Toc162423705"/>
      <w:bookmarkStart w:id="262" w:name="_Toc169774939"/>
      <w:r>
        <w:t>Quality flags</w:t>
      </w:r>
      <w:bookmarkEnd w:id="259"/>
      <w:bookmarkEnd w:id="260"/>
      <w:bookmarkEnd w:id="261"/>
      <w:bookmarkEnd w:id="262"/>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263" w:name="_Toc162423115"/>
      <w:bookmarkStart w:id="264" w:name="_Toc162423706"/>
      <w:bookmarkStart w:id="265" w:name="_Toc169774940"/>
      <w:r>
        <w:lastRenderedPageBreak/>
        <w:t xml:space="preserve">Appendix: </w:t>
      </w:r>
      <w:r w:rsidR="00DB49C5">
        <w:t>Revision history</w:t>
      </w:r>
      <w:bookmarkEnd w:id="263"/>
      <w:bookmarkEnd w:id="264"/>
      <w:bookmarkEnd w:id="265"/>
    </w:p>
    <w:p w14:paraId="2781522D" w14:textId="4BBD4E72" w:rsidR="00DB49C5" w:rsidRPr="00360437" w:rsidRDefault="002D43A9" w:rsidP="00DB49C5">
      <w:pPr>
        <w:pStyle w:val="BodyText"/>
      </w:pPr>
      <w:r>
        <w:t xml:space="preserve">Refer to history page at: </w:t>
      </w:r>
      <w:hyperlink r:id="rId57"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8"/>
      <w:footerReference w:type="first" r:id="rId59"/>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73FF8" w14:textId="77777777" w:rsidR="00142653" w:rsidRDefault="00142653">
      <w:r>
        <w:separator/>
      </w:r>
    </w:p>
    <w:p w14:paraId="1A9DC092" w14:textId="77777777" w:rsidR="00142653" w:rsidRDefault="00142653"/>
  </w:endnote>
  <w:endnote w:type="continuationSeparator" w:id="0">
    <w:p w14:paraId="39CA8982" w14:textId="77777777" w:rsidR="00142653" w:rsidRDefault="00142653">
      <w:r>
        <w:continuationSeparator/>
      </w:r>
    </w:p>
    <w:p w14:paraId="2A0A0E74" w14:textId="77777777" w:rsidR="00142653" w:rsidRDefault="00142653"/>
  </w:endnote>
  <w:endnote w:type="continuationNotice" w:id="1">
    <w:p w14:paraId="500E742B" w14:textId="77777777" w:rsidR="00142653" w:rsidRDefault="00142653"/>
    <w:p w14:paraId="558B7681" w14:textId="77777777" w:rsidR="00142653" w:rsidRDefault="001426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556B2389"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40669E">
        <w:t>2.1</w:t>
      </w:r>
    </w:fldSimple>
    <w:r w:rsidR="00617D3E">
      <w:t xml:space="preserve"> | </w:t>
    </w:r>
    <w:fldSimple w:instr=" DOCPROPERTY  &quot;Issue Date&quot;  \* MERGEFORMAT ">
      <w:r w:rsidR="0040669E">
        <w:t>25-Jun-24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765016AE"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40669E">
        <w:t>2.1</w:t>
      </w:r>
    </w:fldSimple>
    <w:r>
      <w:t xml:space="preserve"> | </w:t>
    </w:r>
    <w:fldSimple w:instr=" DOCPROPERTY  &quot;Issue Date&quot;  \* MERGEFORMAT ">
      <w:r w:rsidR="0040669E">
        <w:t>25-Jun-24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7" name="Picture 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35035876"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40669E">
        <w:t>25-Jun-24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8" name="Picture 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3C43FA38"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40669E">
        <w:t>25-Jun-24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219FD959"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40669E">
        <w:t>25-Jun-24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26B542EF"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40669E">
        <w:t>25-Jun-24</w:t>
      </w:r>
    </w:fldSimple>
    <w:bookmarkStart w:id="266" w:name="_Toc195946168"/>
    <w:bookmarkStart w:id="267" w:name="_Toc195946220"/>
    <w:bookmarkEnd w:id="266"/>
    <w:bookmarkEnd w:id="26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46340" w14:textId="77777777" w:rsidR="00142653" w:rsidRDefault="00142653">
      <w:r>
        <w:separator/>
      </w:r>
    </w:p>
    <w:p w14:paraId="574076A0" w14:textId="77777777" w:rsidR="00142653" w:rsidRDefault="00142653"/>
  </w:footnote>
  <w:footnote w:type="continuationSeparator" w:id="0">
    <w:p w14:paraId="11C480B9" w14:textId="77777777" w:rsidR="00142653" w:rsidRDefault="00142653">
      <w:r>
        <w:continuationSeparator/>
      </w:r>
    </w:p>
    <w:p w14:paraId="3A8B0363" w14:textId="77777777" w:rsidR="00142653" w:rsidRDefault="00142653"/>
  </w:footnote>
  <w:footnote w:type="continuationNotice" w:id="1">
    <w:p w14:paraId="648DEA25" w14:textId="77777777" w:rsidR="00142653" w:rsidRDefault="00142653"/>
    <w:p w14:paraId="335C8076" w14:textId="77777777" w:rsidR="00142653" w:rsidRDefault="001426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7141"/>
    <w:rsid w:val="000F74C8"/>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69C8"/>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12C02"/>
    <w:rsid w:val="00213D90"/>
    <w:rsid w:val="0021463B"/>
    <w:rsid w:val="0021491D"/>
    <w:rsid w:val="00214942"/>
    <w:rsid w:val="00214A44"/>
    <w:rsid w:val="00214ABB"/>
    <w:rsid w:val="00215780"/>
    <w:rsid w:val="002159E1"/>
    <w:rsid w:val="00216585"/>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8F8"/>
    <w:rsid w:val="0032491F"/>
    <w:rsid w:val="00324A80"/>
    <w:rsid w:val="00325821"/>
    <w:rsid w:val="00325E9C"/>
    <w:rsid w:val="0032692F"/>
    <w:rsid w:val="0032735E"/>
    <w:rsid w:val="00327475"/>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5991"/>
    <w:rsid w:val="003764ED"/>
    <w:rsid w:val="00377ABD"/>
    <w:rsid w:val="00384B6A"/>
    <w:rsid w:val="003859C8"/>
    <w:rsid w:val="00385A9E"/>
    <w:rsid w:val="00387A9F"/>
    <w:rsid w:val="00390A99"/>
    <w:rsid w:val="00391CCE"/>
    <w:rsid w:val="00392275"/>
    <w:rsid w:val="0039250F"/>
    <w:rsid w:val="00392D81"/>
    <w:rsid w:val="00393012"/>
    <w:rsid w:val="003945FF"/>
    <w:rsid w:val="0039528C"/>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4D22"/>
    <w:rsid w:val="003B5E82"/>
    <w:rsid w:val="003B695F"/>
    <w:rsid w:val="003B6C56"/>
    <w:rsid w:val="003B714F"/>
    <w:rsid w:val="003B72E0"/>
    <w:rsid w:val="003B735D"/>
    <w:rsid w:val="003B7B90"/>
    <w:rsid w:val="003C0C8A"/>
    <w:rsid w:val="003C10BF"/>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5B2"/>
    <w:rsid w:val="00502D14"/>
    <w:rsid w:val="005069A4"/>
    <w:rsid w:val="005077D9"/>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E6C"/>
    <w:rsid w:val="005C2661"/>
    <w:rsid w:val="005C3954"/>
    <w:rsid w:val="005C529C"/>
    <w:rsid w:val="005C5571"/>
    <w:rsid w:val="005C62C7"/>
    <w:rsid w:val="005C697D"/>
    <w:rsid w:val="005C73A4"/>
    <w:rsid w:val="005C748B"/>
    <w:rsid w:val="005C7AEB"/>
    <w:rsid w:val="005D0EDA"/>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C47"/>
    <w:rsid w:val="00650F7A"/>
    <w:rsid w:val="006515A5"/>
    <w:rsid w:val="00651FF9"/>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7888"/>
    <w:rsid w:val="008E096E"/>
    <w:rsid w:val="008E1045"/>
    <w:rsid w:val="008E1C9F"/>
    <w:rsid w:val="008E27D1"/>
    <w:rsid w:val="008E2912"/>
    <w:rsid w:val="008E293D"/>
    <w:rsid w:val="008E2DFF"/>
    <w:rsid w:val="008E31D8"/>
    <w:rsid w:val="008E357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C7D"/>
    <w:rsid w:val="00994D99"/>
    <w:rsid w:val="00994EA0"/>
    <w:rsid w:val="009957D8"/>
    <w:rsid w:val="0099585E"/>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D5B"/>
    <w:rsid w:val="00BD1D40"/>
    <w:rsid w:val="00BD1DF4"/>
    <w:rsid w:val="00BD26ED"/>
    <w:rsid w:val="00BD299B"/>
    <w:rsid w:val="00BD2A85"/>
    <w:rsid w:val="00BD2E2C"/>
    <w:rsid w:val="00BD3546"/>
    <w:rsid w:val="00BD3570"/>
    <w:rsid w:val="00BD3B70"/>
    <w:rsid w:val="00BD4289"/>
    <w:rsid w:val="00BD469A"/>
    <w:rsid w:val="00BD5676"/>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E00306"/>
    <w:rsid w:val="00E016DF"/>
    <w:rsid w:val="00E01C69"/>
    <w:rsid w:val="00E02CD9"/>
    <w:rsid w:val="00E05760"/>
    <w:rsid w:val="00E05C7B"/>
    <w:rsid w:val="00E06808"/>
    <w:rsid w:val="00E0733B"/>
    <w:rsid w:val="00E1230C"/>
    <w:rsid w:val="00E128FF"/>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482F99"/>
    <w:pPr>
      <w:spacing w:before="60" w:after="60"/>
      <w:ind w:left="0" w:right="0"/>
    </w:pPr>
    <w:rPr>
      <w:sz w:val="18"/>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https://datatracker.ietf.org/doc/html/rfc1341" TargetMode="External"/><Relationship Id="rId34" Type="http://schemas.openxmlformats.org/officeDocument/2006/relationships/image" Target="media/image5.png"/><Relationship Id="rId42" Type="http://schemas.openxmlformats.org/officeDocument/2006/relationships/image" Target="media/image12.svg"/><Relationship Id="rId47" Type="http://schemas.openxmlformats.org/officeDocument/2006/relationships/image" Target="media/image17.png"/><Relationship Id="rId50" Type="http://schemas.openxmlformats.org/officeDocument/2006/relationships/image" Target="media/image20.svg"/><Relationship Id="rId55" Type="http://schemas.openxmlformats.org/officeDocument/2006/relationships/footer" Target="foot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0" Type="http://schemas.openxmlformats.org/officeDocument/2006/relationships/hyperlink" Target="https://datatracker.ietf.org/doc/html/rfc4648" TargetMode="External"/><Relationship Id="rId29" Type="http://schemas.openxmlformats.org/officeDocument/2006/relationships/footer" Target="footer3.xml"/><Relationship Id="rId41" Type="http://schemas.openxmlformats.org/officeDocument/2006/relationships/image" Target="media/image11.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atatracker.ietf.org/doc/html/rfc1951" TargetMode="External"/><Relationship Id="rId32" Type="http://schemas.openxmlformats.org/officeDocument/2006/relationships/hyperlink" Target="http://schemaform.io" TargetMode="External"/><Relationship Id="rId37" Type="http://schemas.openxmlformats.org/officeDocument/2006/relationships/image" Target="media/image7.png"/><Relationship Id="rId40" Type="http://schemas.openxmlformats.org/officeDocument/2006/relationships/image" Target="media/image10.svg"/><Relationship Id="rId45" Type="http://schemas.openxmlformats.org/officeDocument/2006/relationships/image" Target="media/image15.png"/><Relationship Id="rId53" Type="http://schemas.openxmlformats.org/officeDocument/2006/relationships/header" Target="header2.xml"/><Relationship Id="rId58" Type="http://schemas.openxmlformats.org/officeDocument/2006/relationships/footer" Target="footer7.xml"/><Relationship Id="rId5" Type="http://schemas.openxmlformats.org/officeDocument/2006/relationships/customXml" Target="../customXml/item5.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7932" TargetMode="External"/><Relationship Id="rId28" Type="http://schemas.openxmlformats.org/officeDocument/2006/relationships/footer" Target="footer2.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github.com/LucidProtocol/Lucid-Specification/commits/master/Lucid%20protocol%20specification%20v2.0.pdf" TargetMode="External"/><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tools.ietf.org/html/rfc3339" TargetMode="External"/><Relationship Id="rId31" Type="http://schemas.openxmlformats.org/officeDocument/2006/relationships/image" Target="media/image4.png"/><Relationship Id="rId44" Type="http://schemas.openxmlformats.org/officeDocument/2006/relationships/image" Target="media/image14.svg"/><Relationship Id="rId52" Type="http://schemas.openxmlformats.org/officeDocument/2006/relationships/hyperlink" Target="https://github.com/LucidProtocol/protocol-json"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952" TargetMode="External"/><Relationship Id="rId27"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hyperlink" Target="https://en.wikipedia.org/wiki/Unix_time" TargetMode="External"/><Relationship Id="rId43" Type="http://schemas.openxmlformats.org/officeDocument/2006/relationships/image" Target="media/image13.png"/><Relationship Id="rId48" Type="http://schemas.openxmlformats.org/officeDocument/2006/relationships/image" Target="media/image18.svg"/><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9562" TargetMode="External"/><Relationship Id="rId33" Type="http://schemas.openxmlformats.org/officeDocument/2006/relationships/hyperlink" Target="http://json-schema.org" TargetMode="External"/><Relationship Id="rId38" Type="http://schemas.openxmlformats.org/officeDocument/2006/relationships/image" Target="media/image8.svg"/><Relationship Id="rId46" Type="http://schemas.openxmlformats.org/officeDocument/2006/relationships/image" Target="media/image16.svg"/><Relationship Id="rId59"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3.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4.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5.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5143</TotalTime>
  <Pages>94</Pages>
  <Words>29362</Words>
  <Characters>149162</Characters>
  <Application>Microsoft Office Word</Application>
  <DocSecurity>0</DocSecurity>
  <Lines>5524</Lines>
  <Paragraphs>3880</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174644</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Steve Beadle</cp:lastModifiedBy>
  <cp:revision>722</cp:revision>
  <cp:lastPrinted>2024-06-25T14:19:00Z</cp:lastPrinted>
  <dcterms:created xsi:type="dcterms:W3CDTF">2024-02-28T10:16:00Z</dcterms:created>
  <dcterms:modified xsi:type="dcterms:W3CDTF">2024-06-25T14:20:00Z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25-Jun-24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